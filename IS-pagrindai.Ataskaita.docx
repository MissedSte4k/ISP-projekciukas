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CC878" w14:textId="77777777" w:rsidR="003E68DE" w:rsidRPr="001D51F3" w:rsidRDefault="001D51F3" w:rsidP="003E68DE">
      <w:pPr>
        <w:pStyle w:val="Institucijospavadinimas"/>
        <w:rPr>
          <w:rFonts w:asciiTheme="minorHAnsi" w:hAnsiTheme="minorHAnsi" w:cstheme="minorHAnsi"/>
        </w:rPr>
      </w:pPr>
      <w:r>
        <w:rPr>
          <w:noProof/>
          <w:lang w:eastAsia="lt-LT"/>
        </w:rPr>
        <w:drawing>
          <wp:inline distT="0" distB="0" distL="0" distR="0" wp14:anchorId="39D3E709" wp14:editId="11531BB7">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54C3AD29" w14:textId="77777777" w:rsidR="003E68DE" w:rsidRPr="001D51F3" w:rsidRDefault="003E68DE" w:rsidP="001D51F3">
      <w:pPr>
        <w:pStyle w:val="Antrat"/>
        <w:jc w:val="center"/>
        <w:rPr>
          <w:rFonts w:cstheme="minorHAnsi"/>
          <w:sz w:val="32"/>
        </w:rPr>
      </w:pPr>
      <w:r w:rsidRPr="001D51F3">
        <w:rPr>
          <w:rFonts w:cstheme="minorHAnsi"/>
          <w:sz w:val="32"/>
        </w:rPr>
        <w:t>KAUNO TECHNOLOGIJOS UNIVERSITETAS</w:t>
      </w:r>
    </w:p>
    <w:p w14:paraId="71D6EA9D" w14:textId="77777777" w:rsidR="003E68DE" w:rsidRPr="001D51F3" w:rsidRDefault="003E68DE" w:rsidP="00A61AA2">
      <w:pPr>
        <w:pStyle w:val="Antrat"/>
        <w:spacing w:after="240"/>
        <w:jc w:val="center"/>
        <w:rPr>
          <w:rFonts w:cstheme="minorHAnsi"/>
          <w:sz w:val="32"/>
        </w:rPr>
      </w:pPr>
      <w:r w:rsidRPr="001D51F3">
        <w:rPr>
          <w:rFonts w:cstheme="minorHAnsi"/>
          <w:sz w:val="32"/>
        </w:rPr>
        <w:t>I</w:t>
      </w:r>
      <w:r w:rsidR="001D51F3" w:rsidRPr="001D51F3">
        <w:rPr>
          <w:rFonts w:cstheme="minorHAnsi"/>
          <w:sz w:val="32"/>
        </w:rPr>
        <w:t>n</w:t>
      </w:r>
      <w:r w:rsidRPr="001D51F3">
        <w:rPr>
          <w:rFonts w:cstheme="minorHAnsi"/>
          <w:sz w:val="32"/>
        </w:rPr>
        <w:t>formatikos fakultetas</w:t>
      </w:r>
    </w:p>
    <w:p w14:paraId="5CF37861" w14:textId="77777777" w:rsidR="00A61AA2" w:rsidRPr="007D0A4D" w:rsidRDefault="00A61AA2" w:rsidP="007D0A4D">
      <w:pPr>
        <w:pStyle w:val="Antrat"/>
        <w:spacing w:before="3920" w:after="240"/>
        <w:jc w:val="center"/>
        <w:rPr>
          <w:rFonts w:cstheme="minorHAnsi"/>
          <w:sz w:val="44"/>
        </w:rPr>
      </w:pPr>
      <w:r w:rsidRPr="007D0A4D">
        <w:rPr>
          <w:rFonts w:cstheme="minorHAnsi"/>
          <w:sz w:val="44"/>
        </w:rPr>
        <w:t xml:space="preserve">P170B114 </w:t>
      </w:r>
      <w:r w:rsidR="005433A6" w:rsidRPr="007D0A4D">
        <w:rPr>
          <w:rFonts w:cstheme="minorHAnsi"/>
          <w:sz w:val="44"/>
        </w:rPr>
        <w:t>Informacinių sistemų pagrindų laboratorinių</w:t>
      </w:r>
      <w:r w:rsidR="00E867C5" w:rsidRPr="007D0A4D">
        <w:rPr>
          <w:rFonts w:cstheme="minorHAnsi"/>
          <w:sz w:val="44"/>
        </w:rPr>
        <w:t xml:space="preserve"> </w:t>
      </w:r>
      <w:r w:rsidR="00E2463E" w:rsidRPr="007D0A4D">
        <w:rPr>
          <w:rFonts w:cstheme="minorHAnsi"/>
          <w:sz w:val="44"/>
        </w:rPr>
        <w:t>ataskaita</w:t>
      </w:r>
    </w:p>
    <w:p w14:paraId="035DF816" w14:textId="77777777" w:rsidR="00C64241" w:rsidRPr="00C64241" w:rsidRDefault="00C64241" w:rsidP="007D0A4D">
      <w:pPr>
        <w:spacing w:before="240" w:after="360"/>
        <w:jc w:val="center"/>
        <w:rPr>
          <w:rFonts w:asciiTheme="minorHAnsi" w:hAnsiTheme="minorHAnsi" w:cstheme="minorHAnsi"/>
          <w:b/>
          <w:sz w:val="44"/>
          <w:szCs w:val="44"/>
        </w:rPr>
      </w:pPr>
      <w:r w:rsidRPr="00C64241">
        <w:rPr>
          <w:rFonts w:asciiTheme="minorHAnsi" w:hAnsiTheme="minorHAnsi" w:cstheme="minorHAnsi"/>
          <w:b/>
          <w:sz w:val="44"/>
          <w:szCs w:val="44"/>
        </w:rPr>
        <w:t>Kalėjimo informacinė sistema</w:t>
      </w:r>
    </w:p>
    <w:p w14:paraId="4703051C" w14:textId="2B5B1877" w:rsidR="00C64241" w:rsidRDefault="00972719" w:rsidP="00C64241">
      <w:pPr>
        <w:spacing w:before="240" w:after="360"/>
        <w:jc w:val="center"/>
        <w:rPr>
          <w:rFonts w:asciiTheme="minorHAnsi" w:hAnsiTheme="minorHAnsi" w:cstheme="minorHAnsi"/>
          <w:sz w:val="28"/>
        </w:rPr>
      </w:pPr>
      <w:r>
        <w:rPr>
          <w:rFonts w:asciiTheme="minorHAnsi" w:hAnsiTheme="minorHAnsi" w:cstheme="minorHAnsi"/>
          <w:sz w:val="28"/>
        </w:rPr>
        <w:t>2018-09-12</w:t>
      </w:r>
    </w:p>
    <w:p w14:paraId="59E7E7F3" w14:textId="67D918CC" w:rsidR="007D0A4D" w:rsidRPr="00A61AA2" w:rsidRDefault="00A61AA2" w:rsidP="00C64241">
      <w:pPr>
        <w:spacing w:before="240" w:after="360"/>
        <w:jc w:val="right"/>
        <w:rPr>
          <w:rFonts w:asciiTheme="minorHAnsi" w:hAnsiTheme="minorHAnsi" w:cstheme="minorHAnsi"/>
          <w:b/>
          <w:bCs/>
        </w:rPr>
      </w:pPr>
      <w:r w:rsidRPr="00A61AA2">
        <w:rPr>
          <w:rFonts w:asciiTheme="minorHAnsi" w:hAnsiTheme="minorHAnsi" w:cstheme="minorHAnsi"/>
          <w:b/>
          <w:bCs/>
        </w:rPr>
        <w:t>Dėstytojas:</w:t>
      </w:r>
      <w:r w:rsidR="00C64241">
        <w:rPr>
          <w:rFonts w:asciiTheme="minorHAnsi" w:hAnsiTheme="minorHAnsi" w:cstheme="minorHAnsi"/>
          <w:b/>
          <w:bCs/>
        </w:rPr>
        <w:t xml:space="preserve"> </w:t>
      </w:r>
      <w:proofErr w:type="spellStart"/>
      <w:r w:rsidR="006E18A2">
        <w:rPr>
          <w:rFonts w:asciiTheme="minorHAnsi" w:hAnsiTheme="minorHAnsi" w:cstheme="minorHAnsi"/>
          <w:b/>
          <w:bCs/>
        </w:rPr>
        <w:t>l</w:t>
      </w:r>
      <w:r w:rsidR="00C64241">
        <w:rPr>
          <w:rFonts w:asciiTheme="minorHAnsi" w:hAnsiTheme="minorHAnsi" w:cstheme="minorHAnsi"/>
          <w:b/>
          <w:bCs/>
        </w:rPr>
        <w:t>ekt</w:t>
      </w:r>
      <w:proofErr w:type="spellEnd"/>
      <w:r w:rsidR="00C64241">
        <w:rPr>
          <w:rFonts w:asciiTheme="minorHAnsi" w:hAnsiTheme="minorHAnsi" w:cstheme="minorHAnsi"/>
          <w:b/>
          <w:bCs/>
        </w:rPr>
        <w:t xml:space="preserve">. Edvinas </w:t>
      </w:r>
      <w:proofErr w:type="spellStart"/>
      <w:r w:rsidR="00C64241">
        <w:rPr>
          <w:rFonts w:asciiTheme="minorHAnsi" w:hAnsiTheme="minorHAnsi" w:cstheme="minorHAnsi"/>
          <w:b/>
          <w:bCs/>
        </w:rPr>
        <w:t>Šinkevičius</w:t>
      </w:r>
      <w:proofErr w:type="spellEnd"/>
    </w:p>
    <w:p w14:paraId="30BA3AE2" w14:textId="77777777" w:rsidR="00A61AA2" w:rsidRDefault="00A61AA2" w:rsidP="007D0A4D">
      <w:pPr>
        <w:jc w:val="right"/>
        <w:rPr>
          <w:rFonts w:asciiTheme="minorHAnsi" w:hAnsiTheme="minorHAnsi" w:cstheme="minorHAnsi"/>
          <w:b/>
          <w:bCs/>
        </w:rPr>
      </w:pPr>
      <w:r w:rsidRPr="00A61AA2">
        <w:rPr>
          <w:rFonts w:asciiTheme="minorHAnsi" w:hAnsiTheme="minorHAnsi" w:cstheme="minorHAnsi"/>
          <w:b/>
          <w:bCs/>
        </w:rPr>
        <w:t>Studentai:</w:t>
      </w:r>
    </w:p>
    <w:p w14:paraId="7371AF43" w14:textId="77777777" w:rsidR="00C64241" w:rsidRDefault="00C64241" w:rsidP="007D0A4D">
      <w:pPr>
        <w:jc w:val="right"/>
        <w:rPr>
          <w:rFonts w:asciiTheme="minorHAnsi" w:hAnsiTheme="minorHAnsi" w:cstheme="minorHAnsi"/>
          <w:b/>
          <w:bCs/>
        </w:rPr>
      </w:pPr>
      <w:r>
        <w:rPr>
          <w:rFonts w:asciiTheme="minorHAnsi" w:hAnsiTheme="minorHAnsi" w:cstheme="minorHAnsi"/>
          <w:b/>
          <w:bCs/>
        </w:rPr>
        <w:t>Simas Paškauskas</w:t>
      </w:r>
      <w:r w:rsidR="004E452E">
        <w:rPr>
          <w:rFonts w:asciiTheme="minorHAnsi" w:hAnsiTheme="minorHAnsi" w:cstheme="minorHAnsi"/>
          <w:b/>
          <w:bCs/>
        </w:rPr>
        <w:t xml:space="preserve"> IFF-6/9</w:t>
      </w:r>
    </w:p>
    <w:p w14:paraId="6B5DA243" w14:textId="77777777" w:rsidR="007D0A4D" w:rsidRDefault="00C64241" w:rsidP="007D0A4D">
      <w:pPr>
        <w:jc w:val="right"/>
        <w:rPr>
          <w:rFonts w:asciiTheme="minorHAnsi" w:hAnsiTheme="minorHAnsi" w:cstheme="minorHAnsi"/>
          <w:b/>
          <w:bCs/>
        </w:rPr>
      </w:pPr>
      <w:r>
        <w:rPr>
          <w:rFonts w:asciiTheme="minorHAnsi" w:hAnsiTheme="minorHAnsi" w:cstheme="minorHAnsi"/>
          <w:b/>
          <w:bCs/>
        </w:rPr>
        <w:t xml:space="preserve">Kristupas </w:t>
      </w:r>
      <w:proofErr w:type="spellStart"/>
      <w:r>
        <w:rPr>
          <w:rFonts w:asciiTheme="minorHAnsi" w:hAnsiTheme="minorHAnsi" w:cstheme="minorHAnsi"/>
          <w:b/>
          <w:bCs/>
        </w:rPr>
        <w:t>Šlimas</w:t>
      </w:r>
      <w:proofErr w:type="spellEnd"/>
      <w:r w:rsidR="004E452E">
        <w:rPr>
          <w:rFonts w:asciiTheme="minorHAnsi" w:hAnsiTheme="minorHAnsi" w:cstheme="minorHAnsi"/>
          <w:b/>
          <w:bCs/>
        </w:rPr>
        <w:t xml:space="preserve"> IFF-6/14</w:t>
      </w:r>
    </w:p>
    <w:p w14:paraId="0226C72D" w14:textId="77777777" w:rsidR="00C64241" w:rsidRDefault="00C64241" w:rsidP="007D0A4D">
      <w:pPr>
        <w:jc w:val="right"/>
        <w:rPr>
          <w:rFonts w:asciiTheme="minorHAnsi" w:hAnsiTheme="minorHAnsi" w:cstheme="minorHAnsi"/>
          <w:b/>
          <w:bCs/>
        </w:rPr>
      </w:pPr>
      <w:r>
        <w:rPr>
          <w:rFonts w:asciiTheme="minorHAnsi" w:hAnsiTheme="minorHAnsi" w:cstheme="minorHAnsi"/>
          <w:b/>
          <w:bCs/>
        </w:rPr>
        <w:t>Lukas Gasiūnas</w:t>
      </w:r>
      <w:r w:rsidR="004E452E">
        <w:rPr>
          <w:rFonts w:asciiTheme="minorHAnsi" w:hAnsiTheme="minorHAnsi" w:cstheme="minorHAnsi"/>
          <w:b/>
          <w:bCs/>
        </w:rPr>
        <w:t xml:space="preserve"> IFF-6/9</w:t>
      </w:r>
    </w:p>
    <w:p w14:paraId="24B3ACF1" w14:textId="77777777" w:rsidR="00C64241" w:rsidRPr="001D51F3" w:rsidRDefault="00C64241" w:rsidP="007D0A4D">
      <w:pPr>
        <w:jc w:val="right"/>
        <w:rPr>
          <w:rFonts w:asciiTheme="minorHAnsi" w:hAnsiTheme="minorHAnsi" w:cstheme="minorHAnsi"/>
          <w:b/>
          <w:bCs/>
        </w:rPr>
      </w:pPr>
      <w:r>
        <w:rPr>
          <w:rFonts w:asciiTheme="minorHAnsi" w:hAnsiTheme="minorHAnsi" w:cstheme="minorHAnsi"/>
          <w:b/>
          <w:bCs/>
        </w:rPr>
        <w:t>Ernestas Milius</w:t>
      </w:r>
      <w:r w:rsidR="004E452E">
        <w:rPr>
          <w:rFonts w:asciiTheme="minorHAnsi" w:hAnsiTheme="minorHAnsi" w:cstheme="minorHAnsi"/>
          <w:b/>
          <w:bCs/>
        </w:rPr>
        <w:t xml:space="preserve"> IFF-6/14</w:t>
      </w:r>
    </w:p>
    <w:p w14:paraId="1BFE57BF" w14:textId="0B540113" w:rsidR="007D0A4D" w:rsidRDefault="003E68DE" w:rsidP="00B828E6">
      <w:pPr>
        <w:pStyle w:val="Antrat"/>
        <w:spacing w:before="3000"/>
        <w:jc w:val="center"/>
        <w:rPr>
          <w:rFonts w:cstheme="minorHAnsi"/>
          <w:b w:val="0"/>
          <w:bCs w:val="0"/>
          <w:sz w:val="28"/>
        </w:rPr>
      </w:pPr>
      <w:r w:rsidRPr="001D51F3">
        <w:rPr>
          <w:rFonts w:cstheme="minorHAnsi"/>
          <w:sz w:val="28"/>
        </w:rPr>
        <w:t>KAUNAS,</w:t>
      </w:r>
      <w:r w:rsidR="00311D65" w:rsidRPr="001D51F3">
        <w:rPr>
          <w:rFonts w:cstheme="minorHAnsi"/>
          <w:sz w:val="28"/>
        </w:rPr>
        <w:t xml:space="preserve"> </w:t>
      </w:r>
      <w:r w:rsidR="00E91CA9" w:rsidRPr="001D51F3">
        <w:rPr>
          <w:rFonts w:cstheme="minorHAnsi"/>
          <w:sz w:val="28"/>
        </w:rPr>
        <w:fldChar w:fldCharType="begin"/>
      </w:r>
      <w:r w:rsidR="00E91CA9" w:rsidRPr="001D51F3">
        <w:rPr>
          <w:rFonts w:cstheme="minorHAnsi"/>
          <w:sz w:val="28"/>
        </w:rPr>
        <w:instrText xml:space="preserve"> TIME \@ "yyyy " </w:instrText>
      </w:r>
      <w:r w:rsidR="00E91CA9" w:rsidRPr="001D51F3">
        <w:rPr>
          <w:rFonts w:cstheme="minorHAnsi"/>
          <w:sz w:val="28"/>
        </w:rPr>
        <w:fldChar w:fldCharType="separate"/>
      </w:r>
      <w:r w:rsidR="006E18A2">
        <w:rPr>
          <w:rFonts w:cstheme="minorHAnsi"/>
          <w:noProof/>
          <w:sz w:val="28"/>
        </w:rPr>
        <w:t xml:space="preserve">2018 </w:t>
      </w:r>
      <w:r w:rsidR="00E91CA9" w:rsidRPr="001D51F3">
        <w:rPr>
          <w:rFonts w:cstheme="minorHAnsi"/>
          <w:sz w:val="28"/>
        </w:rPr>
        <w:fldChar w:fldCharType="end"/>
      </w:r>
      <w:r w:rsidR="007D0A4D">
        <w:rPr>
          <w:rFonts w:cstheme="minorHAnsi"/>
          <w:sz w:val="28"/>
        </w:rPr>
        <w:br w:type="page"/>
      </w:r>
    </w:p>
    <w:sdt>
      <w:sdtPr>
        <w:rPr>
          <w:rFonts w:ascii="Calibri" w:hAnsi="Calibri"/>
          <w:b w:val="0"/>
          <w:bCs w:val="0"/>
        </w:rPr>
        <w:id w:val="-970817425"/>
        <w:docPartObj>
          <w:docPartGallery w:val="Table of Contents"/>
          <w:docPartUnique/>
        </w:docPartObj>
      </w:sdtPr>
      <w:sdtEndPr>
        <w:rPr>
          <w:noProof/>
        </w:rPr>
      </w:sdtEndPr>
      <w:sdtContent>
        <w:p w14:paraId="0778FBBA" w14:textId="77777777" w:rsidR="00A61AA2" w:rsidRDefault="00A61AA2" w:rsidP="00A61AA2">
          <w:pPr>
            <w:pStyle w:val="Antrat"/>
          </w:pPr>
          <w:r w:rsidRPr="00A61AA2">
            <w:rPr>
              <w:rFonts w:cstheme="minorHAnsi"/>
              <w:sz w:val="28"/>
            </w:rPr>
            <w:t>Turinys</w:t>
          </w:r>
        </w:p>
        <w:p w14:paraId="475DD108" w14:textId="77777777" w:rsidR="00A61AA2" w:rsidRPr="00A61AA2" w:rsidRDefault="00A61AA2" w:rsidP="00A61AA2">
          <w:pPr>
            <w:rPr>
              <w:lang w:val="en-US"/>
            </w:rPr>
          </w:pPr>
        </w:p>
        <w:p w14:paraId="5CB007ED" w14:textId="6FF28D3E" w:rsidR="003579B2" w:rsidRDefault="00A61AA2">
          <w:pPr>
            <w:pStyle w:val="Turinys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6322853" w:history="1">
            <w:r w:rsidR="003579B2" w:rsidRPr="000E4427">
              <w:rPr>
                <w:rStyle w:val="Hipersaitas"/>
                <w:noProof/>
              </w:rPr>
              <w:t>Įvadas</w:t>
            </w:r>
            <w:r w:rsidR="003579B2">
              <w:rPr>
                <w:noProof/>
                <w:webHidden/>
              </w:rPr>
              <w:tab/>
            </w:r>
            <w:r w:rsidR="003579B2">
              <w:rPr>
                <w:noProof/>
                <w:webHidden/>
              </w:rPr>
              <w:fldChar w:fldCharType="begin"/>
            </w:r>
            <w:r w:rsidR="003579B2">
              <w:rPr>
                <w:noProof/>
                <w:webHidden/>
              </w:rPr>
              <w:instrText xml:space="preserve"> PAGEREF _Toc526322853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682CF3B9" w14:textId="6EACB28D" w:rsidR="003579B2" w:rsidRDefault="006E18A2">
          <w:pPr>
            <w:pStyle w:val="Turinys2"/>
            <w:tabs>
              <w:tab w:val="right" w:leader="dot" w:pos="8296"/>
            </w:tabs>
            <w:rPr>
              <w:rFonts w:asciiTheme="minorHAnsi" w:eastAsiaTheme="minorEastAsia" w:hAnsiTheme="minorHAnsi" w:cstheme="minorBidi"/>
              <w:noProof/>
              <w:sz w:val="22"/>
              <w:szCs w:val="22"/>
            </w:rPr>
          </w:pPr>
          <w:hyperlink w:anchor="_Toc526322854" w:history="1">
            <w:r w:rsidR="003579B2" w:rsidRPr="000E4427">
              <w:rPr>
                <w:rStyle w:val="Hipersaitas"/>
                <w:noProof/>
              </w:rPr>
              <w:t>„Tikrųjų Studentų“ komandos sudėtis</w:t>
            </w:r>
            <w:r w:rsidR="003579B2">
              <w:rPr>
                <w:noProof/>
                <w:webHidden/>
              </w:rPr>
              <w:tab/>
            </w:r>
            <w:r w:rsidR="003579B2">
              <w:rPr>
                <w:noProof/>
                <w:webHidden/>
              </w:rPr>
              <w:fldChar w:fldCharType="begin"/>
            </w:r>
            <w:r w:rsidR="003579B2">
              <w:rPr>
                <w:noProof/>
                <w:webHidden/>
              </w:rPr>
              <w:instrText xml:space="preserve"> PAGEREF _Toc526322854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1F8EFE3D" w14:textId="2A155BC1" w:rsidR="003579B2" w:rsidRDefault="006E18A2">
          <w:pPr>
            <w:pStyle w:val="Turinys1"/>
            <w:tabs>
              <w:tab w:val="left" w:pos="480"/>
              <w:tab w:val="right" w:leader="dot" w:pos="8296"/>
            </w:tabs>
            <w:rPr>
              <w:rFonts w:asciiTheme="minorHAnsi" w:eastAsiaTheme="minorEastAsia" w:hAnsiTheme="minorHAnsi" w:cstheme="minorBidi"/>
              <w:noProof/>
              <w:sz w:val="22"/>
              <w:szCs w:val="22"/>
            </w:rPr>
          </w:pPr>
          <w:hyperlink w:anchor="_Toc526322855" w:history="1">
            <w:r w:rsidR="003579B2" w:rsidRPr="000E4427">
              <w:rPr>
                <w:rStyle w:val="Hipersaitas"/>
                <w:noProof/>
                <w14:scene3d>
                  <w14:camera w14:prst="orthographicFront"/>
                  <w14:lightRig w14:rig="threePt" w14:dir="t">
                    <w14:rot w14:lat="0" w14:lon="0" w14:rev="0"/>
                  </w14:lightRig>
                </w14:scene3d>
              </w:rPr>
              <w:t>1.</w:t>
            </w:r>
            <w:r w:rsidR="003579B2">
              <w:rPr>
                <w:rFonts w:asciiTheme="minorHAnsi" w:eastAsiaTheme="minorEastAsia" w:hAnsiTheme="minorHAnsi" w:cstheme="minorBidi"/>
                <w:noProof/>
                <w:sz w:val="22"/>
                <w:szCs w:val="22"/>
              </w:rPr>
              <w:tab/>
            </w:r>
            <w:r w:rsidR="003579B2" w:rsidRPr="000E4427">
              <w:rPr>
                <w:rStyle w:val="Hipersaitas"/>
                <w:noProof/>
              </w:rPr>
              <w:t>Sistemos paskirtis</w:t>
            </w:r>
            <w:r w:rsidR="003579B2">
              <w:rPr>
                <w:noProof/>
                <w:webHidden/>
              </w:rPr>
              <w:tab/>
            </w:r>
            <w:r w:rsidR="003579B2">
              <w:rPr>
                <w:noProof/>
                <w:webHidden/>
              </w:rPr>
              <w:fldChar w:fldCharType="begin"/>
            </w:r>
            <w:r w:rsidR="003579B2">
              <w:rPr>
                <w:noProof/>
                <w:webHidden/>
              </w:rPr>
              <w:instrText xml:space="preserve"> PAGEREF _Toc526322855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4BBC3191" w14:textId="278ADFD4" w:rsidR="003579B2" w:rsidRDefault="006E18A2">
          <w:pPr>
            <w:pStyle w:val="Turinys2"/>
            <w:tabs>
              <w:tab w:val="left" w:pos="960"/>
              <w:tab w:val="right" w:leader="dot" w:pos="8296"/>
            </w:tabs>
            <w:rPr>
              <w:rFonts w:asciiTheme="minorHAnsi" w:eastAsiaTheme="minorEastAsia" w:hAnsiTheme="minorHAnsi" w:cstheme="minorBidi"/>
              <w:noProof/>
              <w:sz w:val="22"/>
              <w:szCs w:val="22"/>
            </w:rPr>
          </w:pPr>
          <w:hyperlink w:anchor="_Toc526322856" w:history="1">
            <w:r w:rsidR="003579B2" w:rsidRPr="000E4427">
              <w:rPr>
                <w:rStyle w:val="Hipersaitas"/>
                <w:rFonts w:cstheme="minorHAnsi"/>
                <w:noProof/>
              </w:rPr>
              <w:t>1.1.</w:t>
            </w:r>
            <w:r w:rsidR="003579B2">
              <w:rPr>
                <w:rFonts w:asciiTheme="minorHAnsi" w:eastAsiaTheme="minorEastAsia" w:hAnsiTheme="minorHAnsi" w:cstheme="minorBidi"/>
                <w:noProof/>
                <w:sz w:val="22"/>
                <w:szCs w:val="22"/>
              </w:rPr>
              <w:tab/>
            </w:r>
            <w:r w:rsidR="003579B2" w:rsidRPr="000E4427">
              <w:rPr>
                <w:rStyle w:val="Hipersaitas"/>
                <w:noProof/>
              </w:rPr>
              <w:t>Sistemos aprašas</w:t>
            </w:r>
            <w:r w:rsidR="003579B2">
              <w:rPr>
                <w:noProof/>
                <w:webHidden/>
              </w:rPr>
              <w:tab/>
            </w:r>
            <w:r w:rsidR="003579B2">
              <w:rPr>
                <w:noProof/>
                <w:webHidden/>
              </w:rPr>
              <w:fldChar w:fldCharType="begin"/>
            </w:r>
            <w:r w:rsidR="003579B2">
              <w:rPr>
                <w:noProof/>
                <w:webHidden/>
              </w:rPr>
              <w:instrText xml:space="preserve"> PAGEREF _Toc526322856 \h </w:instrText>
            </w:r>
            <w:r w:rsidR="003579B2">
              <w:rPr>
                <w:noProof/>
                <w:webHidden/>
              </w:rPr>
            </w:r>
            <w:r w:rsidR="003579B2">
              <w:rPr>
                <w:noProof/>
                <w:webHidden/>
              </w:rPr>
              <w:fldChar w:fldCharType="separate"/>
            </w:r>
            <w:r w:rsidR="003579B2">
              <w:rPr>
                <w:noProof/>
                <w:webHidden/>
              </w:rPr>
              <w:t>3</w:t>
            </w:r>
            <w:r w:rsidR="003579B2">
              <w:rPr>
                <w:noProof/>
                <w:webHidden/>
              </w:rPr>
              <w:fldChar w:fldCharType="end"/>
            </w:r>
          </w:hyperlink>
        </w:p>
        <w:p w14:paraId="0DC6657D" w14:textId="533E593D" w:rsidR="003579B2" w:rsidRDefault="006E18A2">
          <w:pPr>
            <w:pStyle w:val="Turinys2"/>
            <w:tabs>
              <w:tab w:val="left" w:pos="960"/>
              <w:tab w:val="right" w:leader="dot" w:pos="8296"/>
            </w:tabs>
            <w:rPr>
              <w:rFonts w:asciiTheme="minorHAnsi" w:eastAsiaTheme="minorEastAsia" w:hAnsiTheme="minorHAnsi" w:cstheme="minorBidi"/>
              <w:noProof/>
              <w:sz w:val="22"/>
              <w:szCs w:val="22"/>
            </w:rPr>
          </w:pPr>
          <w:hyperlink w:anchor="_Toc526322857" w:history="1">
            <w:r w:rsidR="003579B2" w:rsidRPr="000E4427">
              <w:rPr>
                <w:rStyle w:val="Hipersaitas"/>
                <w:rFonts w:cstheme="minorHAnsi"/>
                <w:noProof/>
              </w:rPr>
              <w:t>1.2.</w:t>
            </w:r>
            <w:r w:rsidR="003579B2">
              <w:rPr>
                <w:rFonts w:asciiTheme="minorHAnsi" w:eastAsiaTheme="minorEastAsia" w:hAnsiTheme="minorHAnsi" w:cstheme="minorBidi"/>
                <w:noProof/>
                <w:sz w:val="22"/>
                <w:szCs w:val="22"/>
              </w:rPr>
              <w:tab/>
            </w:r>
            <w:r w:rsidR="003579B2" w:rsidRPr="000E4427">
              <w:rPr>
                <w:rStyle w:val="Hipersaitas"/>
                <w:noProof/>
              </w:rPr>
              <w:t>Funkcijų hierarchijos specifikacija</w:t>
            </w:r>
            <w:r w:rsidR="003579B2">
              <w:rPr>
                <w:noProof/>
                <w:webHidden/>
              </w:rPr>
              <w:tab/>
            </w:r>
            <w:r w:rsidR="003579B2">
              <w:rPr>
                <w:noProof/>
                <w:webHidden/>
              </w:rPr>
              <w:fldChar w:fldCharType="begin"/>
            </w:r>
            <w:r w:rsidR="003579B2">
              <w:rPr>
                <w:noProof/>
                <w:webHidden/>
              </w:rPr>
              <w:instrText xml:space="preserve"> PAGEREF _Toc526322857 \h </w:instrText>
            </w:r>
            <w:r w:rsidR="003579B2">
              <w:rPr>
                <w:noProof/>
                <w:webHidden/>
              </w:rPr>
            </w:r>
            <w:r w:rsidR="003579B2">
              <w:rPr>
                <w:noProof/>
                <w:webHidden/>
              </w:rPr>
              <w:fldChar w:fldCharType="separate"/>
            </w:r>
            <w:r w:rsidR="003579B2">
              <w:rPr>
                <w:noProof/>
                <w:webHidden/>
              </w:rPr>
              <w:t>4</w:t>
            </w:r>
            <w:r w:rsidR="003579B2">
              <w:rPr>
                <w:noProof/>
                <w:webHidden/>
              </w:rPr>
              <w:fldChar w:fldCharType="end"/>
            </w:r>
          </w:hyperlink>
        </w:p>
        <w:p w14:paraId="0F302FC6" w14:textId="4014BD6F" w:rsidR="003579B2" w:rsidRDefault="006E18A2">
          <w:pPr>
            <w:pStyle w:val="Turinys2"/>
            <w:tabs>
              <w:tab w:val="left" w:pos="960"/>
              <w:tab w:val="right" w:leader="dot" w:pos="8296"/>
            </w:tabs>
            <w:rPr>
              <w:rFonts w:asciiTheme="minorHAnsi" w:eastAsiaTheme="minorEastAsia" w:hAnsiTheme="minorHAnsi" w:cstheme="minorBidi"/>
              <w:noProof/>
              <w:sz w:val="22"/>
              <w:szCs w:val="22"/>
            </w:rPr>
          </w:pPr>
          <w:hyperlink w:anchor="_Toc526322858" w:history="1">
            <w:r w:rsidR="003579B2" w:rsidRPr="000E4427">
              <w:rPr>
                <w:rStyle w:val="Hipersaitas"/>
                <w:rFonts w:cstheme="minorHAnsi"/>
                <w:noProof/>
              </w:rPr>
              <w:t>1.3.</w:t>
            </w:r>
            <w:r w:rsidR="003579B2">
              <w:rPr>
                <w:rFonts w:asciiTheme="minorHAnsi" w:eastAsiaTheme="minorEastAsia" w:hAnsiTheme="minorHAnsi" w:cstheme="minorBidi"/>
                <w:noProof/>
                <w:sz w:val="22"/>
                <w:szCs w:val="22"/>
              </w:rPr>
              <w:tab/>
            </w:r>
            <w:r w:rsidR="003579B2" w:rsidRPr="000E4427">
              <w:rPr>
                <w:rStyle w:val="Hipersaitas"/>
                <w:noProof/>
              </w:rPr>
              <w:t>Realizacinės priemonės</w:t>
            </w:r>
            <w:r w:rsidR="003579B2">
              <w:rPr>
                <w:noProof/>
                <w:webHidden/>
              </w:rPr>
              <w:tab/>
            </w:r>
            <w:r w:rsidR="003579B2">
              <w:rPr>
                <w:noProof/>
                <w:webHidden/>
              </w:rPr>
              <w:fldChar w:fldCharType="begin"/>
            </w:r>
            <w:r w:rsidR="003579B2">
              <w:rPr>
                <w:noProof/>
                <w:webHidden/>
              </w:rPr>
              <w:instrText xml:space="preserve"> PAGEREF _Toc526322858 \h </w:instrText>
            </w:r>
            <w:r w:rsidR="003579B2">
              <w:rPr>
                <w:noProof/>
                <w:webHidden/>
              </w:rPr>
            </w:r>
            <w:r w:rsidR="003579B2">
              <w:rPr>
                <w:noProof/>
                <w:webHidden/>
              </w:rPr>
              <w:fldChar w:fldCharType="separate"/>
            </w:r>
            <w:r w:rsidR="003579B2">
              <w:rPr>
                <w:noProof/>
                <w:webHidden/>
              </w:rPr>
              <w:t>4</w:t>
            </w:r>
            <w:r w:rsidR="003579B2">
              <w:rPr>
                <w:noProof/>
                <w:webHidden/>
              </w:rPr>
              <w:fldChar w:fldCharType="end"/>
            </w:r>
          </w:hyperlink>
        </w:p>
        <w:p w14:paraId="46A57DB8" w14:textId="25AD9D1E" w:rsidR="003579B2" w:rsidRDefault="006E18A2">
          <w:pPr>
            <w:pStyle w:val="Turinys2"/>
            <w:tabs>
              <w:tab w:val="left" w:pos="960"/>
              <w:tab w:val="right" w:leader="dot" w:pos="8296"/>
            </w:tabs>
            <w:rPr>
              <w:rFonts w:asciiTheme="minorHAnsi" w:eastAsiaTheme="minorEastAsia" w:hAnsiTheme="minorHAnsi" w:cstheme="minorBidi"/>
              <w:noProof/>
              <w:sz w:val="22"/>
              <w:szCs w:val="22"/>
            </w:rPr>
          </w:pPr>
          <w:hyperlink w:anchor="_Toc526322859" w:history="1">
            <w:r w:rsidR="003579B2" w:rsidRPr="000E4427">
              <w:rPr>
                <w:rStyle w:val="Hipersaitas"/>
                <w:rFonts w:cstheme="minorHAnsi"/>
                <w:noProof/>
              </w:rPr>
              <w:t>1.4.</w:t>
            </w:r>
            <w:r w:rsidR="003579B2">
              <w:rPr>
                <w:rFonts w:asciiTheme="minorHAnsi" w:eastAsiaTheme="minorEastAsia" w:hAnsiTheme="minorHAnsi" w:cstheme="minorBidi"/>
                <w:noProof/>
                <w:sz w:val="22"/>
                <w:szCs w:val="22"/>
              </w:rPr>
              <w:tab/>
            </w:r>
            <w:r w:rsidR="003579B2" w:rsidRPr="000E4427">
              <w:rPr>
                <w:rStyle w:val="Hipersaitas"/>
                <w:noProof/>
              </w:rPr>
              <w:t>Darbų pasiskirstymas</w:t>
            </w:r>
            <w:r w:rsidR="003579B2">
              <w:rPr>
                <w:noProof/>
                <w:webHidden/>
              </w:rPr>
              <w:tab/>
            </w:r>
            <w:r w:rsidR="003579B2">
              <w:rPr>
                <w:noProof/>
                <w:webHidden/>
              </w:rPr>
              <w:fldChar w:fldCharType="begin"/>
            </w:r>
            <w:r w:rsidR="003579B2">
              <w:rPr>
                <w:noProof/>
                <w:webHidden/>
              </w:rPr>
              <w:instrText xml:space="preserve"> PAGEREF _Toc526322859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55D4DDED" w14:textId="0D16B617" w:rsidR="003579B2" w:rsidRDefault="006E18A2">
          <w:pPr>
            <w:pStyle w:val="Turinys1"/>
            <w:tabs>
              <w:tab w:val="left" w:pos="480"/>
              <w:tab w:val="right" w:leader="dot" w:pos="8296"/>
            </w:tabs>
            <w:rPr>
              <w:rFonts w:asciiTheme="minorHAnsi" w:eastAsiaTheme="minorEastAsia" w:hAnsiTheme="minorHAnsi" w:cstheme="minorBidi"/>
              <w:noProof/>
              <w:sz w:val="22"/>
              <w:szCs w:val="22"/>
            </w:rPr>
          </w:pPr>
          <w:hyperlink w:anchor="_Toc526322860" w:history="1">
            <w:r w:rsidR="003579B2" w:rsidRPr="000E4427">
              <w:rPr>
                <w:rStyle w:val="Hipersaitas"/>
                <w:noProof/>
                <w14:scene3d>
                  <w14:camera w14:prst="orthographicFront"/>
                  <w14:lightRig w14:rig="threePt" w14:dir="t">
                    <w14:rot w14:lat="0" w14:lon="0" w14:rev="0"/>
                  </w14:lightRig>
                </w14:scene3d>
              </w:rPr>
              <w:t>2.</w:t>
            </w:r>
            <w:r w:rsidR="003579B2">
              <w:rPr>
                <w:rFonts w:asciiTheme="minorHAnsi" w:eastAsiaTheme="minorEastAsia" w:hAnsiTheme="minorHAnsi" w:cstheme="minorBidi"/>
                <w:noProof/>
                <w:sz w:val="22"/>
                <w:szCs w:val="22"/>
              </w:rPr>
              <w:tab/>
            </w:r>
            <w:r w:rsidR="003579B2" w:rsidRPr="000E4427">
              <w:rPr>
                <w:rStyle w:val="Hipersaitas"/>
                <w:noProof/>
              </w:rPr>
              <w:t>Reikalavimų modelis</w:t>
            </w:r>
            <w:r w:rsidR="003579B2">
              <w:rPr>
                <w:noProof/>
                <w:webHidden/>
              </w:rPr>
              <w:tab/>
            </w:r>
            <w:r w:rsidR="003579B2">
              <w:rPr>
                <w:noProof/>
                <w:webHidden/>
              </w:rPr>
              <w:fldChar w:fldCharType="begin"/>
            </w:r>
            <w:r w:rsidR="003579B2">
              <w:rPr>
                <w:noProof/>
                <w:webHidden/>
              </w:rPr>
              <w:instrText xml:space="preserve"> PAGEREF _Toc526322860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62529E05" w14:textId="40A7DC7C" w:rsidR="003579B2" w:rsidRDefault="006E18A2">
          <w:pPr>
            <w:pStyle w:val="Turinys2"/>
            <w:tabs>
              <w:tab w:val="left" w:pos="960"/>
              <w:tab w:val="right" w:leader="dot" w:pos="8296"/>
            </w:tabs>
            <w:rPr>
              <w:rFonts w:asciiTheme="minorHAnsi" w:eastAsiaTheme="minorEastAsia" w:hAnsiTheme="minorHAnsi" w:cstheme="minorBidi"/>
              <w:noProof/>
              <w:sz w:val="22"/>
              <w:szCs w:val="22"/>
            </w:rPr>
          </w:pPr>
          <w:hyperlink w:anchor="_Toc526322861" w:history="1">
            <w:r w:rsidR="003579B2" w:rsidRPr="000E4427">
              <w:rPr>
                <w:rStyle w:val="Hipersaitas"/>
                <w:rFonts w:cstheme="minorHAnsi"/>
                <w:noProof/>
              </w:rPr>
              <w:t>2.1.</w:t>
            </w:r>
            <w:r w:rsidR="003579B2">
              <w:rPr>
                <w:rFonts w:asciiTheme="minorHAnsi" w:eastAsiaTheme="minorEastAsia" w:hAnsiTheme="minorHAnsi" w:cstheme="minorBidi"/>
                <w:noProof/>
                <w:sz w:val="22"/>
                <w:szCs w:val="22"/>
              </w:rPr>
              <w:tab/>
            </w:r>
            <w:r w:rsidR="003579B2" w:rsidRPr="000E4427">
              <w:rPr>
                <w:rStyle w:val="Hipersaitas"/>
                <w:noProof/>
              </w:rPr>
              <w:t>Panaudojimo atvejų modelis</w:t>
            </w:r>
            <w:r w:rsidR="003579B2">
              <w:rPr>
                <w:noProof/>
                <w:webHidden/>
              </w:rPr>
              <w:tab/>
            </w:r>
            <w:r w:rsidR="003579B2">
              <w:rPr>
                <w:noProof/>
                <w:webHidden/>
              </w:rPr>
              <w:fldChar w:fldCharType="begin"/>
            </w:r>
            <w:r w:rsidR="003579B2">
              <w:rPr>
                <w:noProof/>
                <w:webHidden/>
              </w:rPr>
              <w:instrText xml:space="preserve"> PAGEREF _Toc526322861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16850641" w14:textId="7D4FFE8C" w:rsidR="003579B2" w:rsidRDefault="006E18A2">
          <w:pPr>
            <w:pStyle w:val="Turinys2"/>
            <w:tabs>
              <w:tab w:val="left" w:pos="960"/>
              <w:tab w:val="right" w:leader="dot" w:pos="8296"/>
            </w:tabs>
            <w:rPr>
              <w:rFonts w:asciiTheme="minorHAnsi" w:eastAsiaTheme="minorEastAsia" w:hAnsiTheme="minorHAnsi" w:cstheme="minorBidi"/>
              <w:noProof/>
              <w:sz w:val="22"/>
              <w:szCs w:val="22"/>
            </w:rPr>
          </w:pPr>
          <w:hyperlink w:anchor="_Toc526322862" w:history="1">
            <w:r w:rsidR="003579B2" w:rsidRPr="000E4427">
              <w:rPr>
                <w:rStyle w:val="Hipersaitas"/>
                <w:rFonts w:cstheme="minorHAnsi"/>
                <w:noProof/>
              </w:rPr>
              <w:t>2.2.</w:t>
            </w:r>
            <w:r w:rsidR="003579B2">
              <w:rPr>
                <w:rFonts w:asciiTheme="minorHAnsi" w:eastAsiaTheme="minorEastAsia" w:hAnsiTheme="minorHAnsi" w:cstheme="minorBidi"/>
                <w:noProof/>
                <w:sz w:val="22"/>
                <w:szCs w:val="22"/>
              </w:rPr>
              <w:tab/>
            </w:r>
            <w:r w:rsidR="003579B2" w:rsidRPr="000E4427">
              <w:rPr>
                <w:rStyle w:val="Hipersaitas"/>
                <w:noProof/>
              </w:rPr>
              <w:t>Panaudojimo atvejų sekų diagramos</w:t>
            </w:r>
            <w:r w:rsidR="003579B2">
              <w:rPr>
                <w:noProof/>
                <w:webHidden/>
              </w:rPr>
              <w:tab/>
            </w:r>
            <w:r w:rsidR="003579B2">
              <w:rPr>
                <w:noProof/>
                <w:webHidden/>
              </w:rPr>
              <w:fldChar w:fldCharType="begin"/>
            </w:r>
            <w:r w:rsidR="003579B2">
              <w:rPr>
                <w:noProof/>
                <w:webHidden/>
              </w:rPr>
              <w:instrText xml:space="preserve"> PAGEREF _Toc526322862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084D9653" w14:textId="240DD4D0" w:rsidR="003579B2" w:rsidRDefault="006E18A2">
          <w:pPr>
            <w:pStyle w:val="Turinys2"/>
            <w:tabs>
              <w:tab w:val="left" w:pos="960"/>
              <w:tab w:val="right" w:leader="dot" w:pos="8296"/>
            </w:tabs>
            <w:rPr>
              <w:rFonts w:asciiTheme="minorHAnsi" w:eastAsiaTheme="minorEastAsia" w:hAnsiTheme="minorHAnsi" w:cstheme="minorBidi"/>
              <w:noProof/>
              <w:sz w:val="22"/>
              <w:szCs w:val="22"/>
            </w:rPr>
          </w:pPr>
          <w:hyperlink w:anchor="_Toc526322863" w:history="1">
            <w:r w:rsidR="003579B2" w:rsidRPr="000E4427">
              <w:rPr>
                <w:rStyle w:val="Hipersaitas"/>
                <w:rFonts w:cstheme="minorHAnsi"/>
                <w:noProof/>
              </w:rPr>
              <w:t>2.3.</w:t>
            </w:r>
            <w:r w:rsidR="003579B2">
              <w:rPr>
                <w:rFonts w:asciiTheme="minorHAnsi" w:eastAsiaTheme="minorEastAsia" w:hAnsiTheme="minorHAnsi" w:cstheme="minorBidi"/>
                <w:noProof/>
                <w:sz w:val="22"/>
                <w:szCs w:val="22"/>
              </w:rPr>
              <w:tab/>
            </w:r>
            <w:r w:rsidR="003579B2" w:rsidRPr="000E4427">
              <w:rPr>
                <w:rStyle w:val="Hipersaitas"/>
                <w:noProof/>
              </w:rPr>
              <w:t>Dalykinės srities esybių ryšių modelis</w:t>
            </w:r>
            <w:r w:rsidR="003579B2">
              <w:rPr>
                <w:noProof/>
                <w:webHidden/>
              </w:rPr>
              <w:tab/>
            </w:r>
            <w:r w:rsidR="003579B2">
              <w:rPr>
                <w:noProof/>
                <w:webHidden/>
              </w:rPr>
              <w:fldChar w:fldCharType="begin"/>
            </w:r>
            <w:r w:rsidR="003579B2">
              <w:rPr>
                <w:noProof/>
                <w:webHidden/>
              </w:rPr>
              <w:instrText xml:space="preserve"> PAGEREF _Toc526322863 \h </w:instrText>
            </w:r>
            <w:r w:rsidR="003579B2">
              <w:rPr>
                <w:noProof/>
                <w:webHidden/>
              </w:rPr>
            </w:r>
            <w:r w:rsidR="003579B2">
              <w:rPr>
                <w:noProof/>
                <w:webHidden/>
              </w:rPr>
              <w:fldChar w:fldCharType="separate"/>
            </w:r>
            <w:r w:rsidR="003579B2">
              <w:rPr>
                <w:noProof/>
                <w:webHidden/>
              </w:rPr>
              <w:t>5</w:t>
            </w:r>
            <w:r w:rsidR="003579B2">
              <w:rPr>
                <w:noProof/>
                <w:webHidden/>
              </w:rPr>
              <w:fldChar w:fldCharType="end"/>
            </w:r>
          </w:hyperlink>
        </w:p>
        <w:p w14:paraId="40E03B90" w14:textId="13BD353C" w:rsidR="00A61AA2" w:rsidRDefault="00A61AA2">
          <w:r>
            <w:rPr>
              <w:b/>
              <w:bCs/>
              <w:noProof/>
            </w:rPr>
            <w:fldChar w:fldCharType="end"/>
          </w:r>
        </w:p>
      </w:sdtContent>
    </w:sdt>
    <w:p w14:paraId="7559DFD9" w14:textId="77777777" w:rsidR="00E867C5" w:rsidRPr="001D51F3" w:rsidRDefault="00E867C5">
      <w:pPr>
        <w:rPr>
          <w:rFonts w:asciiTheme="minorHAnsi" w:hAnsiTheme="minorHAnsi" w:cstheme="minorHAnsi"/>
          <w:b/>
          <w:bCs/>
        </w:rPr>
      </w:pPr>
    </w:p>
    <w:p w14:paraId="13ED6E30" w14:textId="77777777" w:rsidR="00E867C5" w:rsidRPr="001D51F3" w:rsidRDefault="00E867C5">
      <w:pPr>
        <w:rPr>
          <w:rFonts w:asciiTheme="minorHAnsi" w:hAnsiTheme="minorHAnsi" w:cstheme="minorHAnsi"/>
        </w:rPr>
      </w:pPr>
    </w:p>
    <w:p w14:paraId="16A8DFB6" w14:textId="77777777" w:rsidR="00E867C5" w:rsidRPr="001D51F3" w:rsidRDefault="00E867C5">
      <w:pPr>
        <w:rPr>
          <w:rFonts w:asciiTheme="minorHAnsi" w:hAnsiTheme="minorHAnsi" w:cstheme="minorHAnsi"/>
        </w:rPr>
      </w:pPr>
    </w:p>
    <w:p w14:paraId="679B0C67" w14:textId="77777777" w:rsidR="00E867C5" w:rsidRPr="001D51F3" w:rsidRDefault="00E867C5">
      <w:pPr>
        <w:rPr>
          <w:rFonts w:asciiTheme="minorHAnsi" w:hAnsiTheme="minorHAnsi" w:cstheme="minorHAnsi"/>
        </w:rPr>
      </w:pPr>
    </w:p>
    <w:p w14:paraId="7D1B1CCE" w14:textId="77777777" w:rsidR="00FC6144" w:rsidRDefault="00FC6144">
      <w:pPr>
        <w:rPr>
          <w:rFonts w:asciiTheme="minorHAnsi" w:hAnsiTheme="minorHAnsi" w:cstheme="minorHAnsi"/>
          <w:bCs/>
        </w:rPr>
      </w:pPr>
      <w:bookmarkStart w:id="0" w:name="_Toc523687920"/>
      <w:r>
        <w:rPr>
          <w:rFonts w:asciiTheme="minorHAnsi" w:hAnsiTheme="minorHAnsi" w:cstheme="minorHAnsi"/>
          <w:bCs/>
        </w:rPr>
        <w:br w:type="page"/>
      </w:r>
    </w:p>
    <w:p w14:paraId="4237A99A" w14:textId="54BD4C0B" w:rsidR="00FC6144" w:rsidRPr="001D51F3" w:rsidRDefault="00FC6144" w:rsidP="00FC6144">
      <w:r w:rsidRPr="001D51F3">
        <w:lastRenderedPageBreak/>
        <w:t xml:space="preserve"> </w:t>
      </w:r>
    </w:p>
    <w:p w14:paraId="6099D261" w14:textId="350B3199" w:rsidR="003E68DE" w:rsidRDefault="00E867C5" w:rsidP="00326D94">
      <w:pPr>
        <w:pStyle w:val="Antrat1"/>
        <w:numPr>
          <w:ilvl w:val="0"/>
          <w:numId w:val="0"/>
        </w:numPr>
      </w:pPr>
      <w:bookmarkStart w:id="1" w:name="_Toc526322853"/>
      <w:r w:rsidRPr="001D51F3">
        <w:t>Įvadas</w:t>
      </w:r>
      <w:bookmarkEnd w:id="0"/>
      <w:bookmarkEnd w:id="1"/>
    </w:p>
    <w:p w14:paraId="5D59B3F9" w14:textId="19A53AD5" w:rsidR="00990692" w:rsidRPr="001D51F3" w:rsidRDefault="00990692" w:rsidP="003239AD">
      <w:pPr>
        <w:ind w:firstLine="426"/>
        <w:rPr>
          <w:rFonts w:asciiTheme="minorHAnsi" w:hAnsiTheme="minorHAnsi" w:cstheme="minorHAnsi"/>
        </w:rPr>
      </w:pPr>
      <w:r>
        <w:rPr>
          <w:rFonts w:asciiTheme="minorHAnsi" w:hAnsiTheme="minorHAnsi" w:cstheme="minorHAnsi"/>
        </w:rPr>
        <w:t>Kuriama Kalėjimo Informacinė sistema. Sistema sudaryta iš 4 posistemių.</w:t>
      </w:r>
      <w:r w:rsidR="00DD101F">
        <w:rPr>
          <w:rFonts w:asciiTheme="minorHAnsi" w:hAnsiTheme="minorHAnsi" w:cstheme="minorHAnsi"/>
        </w:rPr>
        <w:t xml:space="preserve"> </w:t>
      </w:r>
      <w:r w:rsidR="00DD101F">
        <w:rPr>
          <w:rFonts w:asciiTheme="minorHAnsi" w:hAnsiTheme="minorHAnsi" w:cstheme="minorHAnsi"/>
          <w:color w:val="FF0000"/>
        </w:rPr>
        <w:t>Įvadas bus papildytas prieš galutinai atsiskaitant projektą.</w:t>
      </w:r>
      <w:r>
        <w:rPr>
          <w:rFonts w:asciiTheme="minorHAnsi" w:hAnsiTheme="minorHAnsi" w:cstheme="minorHAnsi"/>
        </w:rPr>
        <w:t xml:space="preserve"> </w:t>
      </w:r>
    </w:p>
    <w:p w14:paraId="0828C3EF" w14:textId="2AA8A4DF" w:rsidR="004A29D8" w:rsidRPr="001D51F3" w:rsidRDefault="00B828E6" w:rsidP="004A29D8">
      <w:pPr>
        <w:pStyle w:val="Antrat2"/>
        <w:numPr>
          <w:ilvl w:val="0"/>
          <w:numId w:val="0"/>
        </w:numPr>
        <w:ind w:left="153" w:hanging="153"/>
      </w:pPr>
      <w:bookmarkStart w:id="2" w:name="_Toc523687923"/>
      <w:bookmarkStart w:id="3" w:name="_Toc526322854"/>
      <w:bookmarkStart w:id="4" w:name="_Toc523687921"/>
      <w:r>
        <w:t>„Tikrųjų Studentų“ k</w:t>
      </w:r>
      <w:r w:rsidR="004A29D8" w:rsidRPr="001D51F3">
        <w:t xml:space="preserve">omandos </w:t>
      </w:r>
      <w:bookmarkEnd w:id="2"/>
      <w:r w:rsidR="004A29D8">
        <w:t>sudėtis</w:t>
      </w:r>
      <w:bookmarkEnd w:id="3"/>
    </w:p>
    <w:p w14:paraId="37FA3346" w14:textId="0BBB4B27" w:rsidR="00B828E6" w:rsidRDefault="00B828E6" w:rsidP="004A29D8">
      <w:pPr>
        <w:ind w:firstLine="426"/>
        <w:jc w:val="both"/>
        <w:rPr>
          <w:rFonts w:asciiTheme="minorHAnsi" w:hAnsiTheme="minorHAnsi" w:cstheme="minorHAnsi"/>
        </w:rPr>
      </w:pPr>
    </w:p>
    <w:p w14:paraId="0C95C539" w14:textId="334AA43B" w:rsidR="006C0FAB" w:rsidRDefault="00356BC7" w:rsidP="006C0FAB">
      <w:pPr>
        <w:pStyle w:val="Antrat"/>
        <w:keepNext/>
        <w:jc w:val="cente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t>.</w:t>
      </w:r>
      <w:r>
        <w:rPr>
          <w:noProof/>
        </w:rPr>
        <w:fldChar w:fldCharType="begin"/>
      </w:r>
      <w:r>
        <w:rPr>
          <w:noProof/>
        </w:rPr>
        <w:instrText xml:space="preserve"> SEQ pav. \* ARABIC \s 1 </w:instrText>
      </w:r>
      <w:r>
        <w:rPr>
          <w:noProof/>
        </w:rPr>
        <w:fldChar w:fldCharType="separate"/>
      </w:r>
      <w:r>
        <w:rPr>
          <w:noProof/>
        </w:rPr>
        <w:t>1</w:t>
      </w:r>
      <w:r>
        <w:rPr>
          <w:noProof/>
        </w:rPr>
        <w:fldChar w:fldCharType="end"/>
      </w:r>
      <w:r w:rsidR="006C0FAB">
        <w:t xml:space="preserve"> pav. Komandos legenda</w:t>
      </w:r>
    </w:p>
    <w:p w14:paraId="4B97CAD6" w14:textId="7B3C9D8E" w:rsidR="00A13A9A" w:rsidRDefault="00B828E6" w:rsidP="00A13A9A">
      <w:pPr>
        <w:keepNext/>
        <w:ind w:firstLine="426"/>
        <w:jc w:val="center"/>
      </w:pPr>
      <w:r>
        <w:rPr>
          <w:noProof/>
        </w:rPr>
        <w:drawing>
          <wp:inline distT="0" distB="0" distL="0" distR="0" wp14:anchorId="5F753F07" wp14:editId="2FFFE5DB">
            <wp:extent cx="1457325" cy="1038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1038225"/>
                    </a:xfrm>
                    <a:prstGeom prst="rect">
                      <a:avLst/>
                    </a:prstGeom>
                  </pic:spPr>
                </pic:pic>
              </a:graphicData>
            </a:graphic>
          </wp:inline>
        </w:drawing>
      </w:r>
    </w:p>
    <w:p w14:paraId="438C96FC" w14:textId="77777777" w:rsidR="00EF6053" w:rsidRPr="00A61AA2" w:rsidRDefault="00BE5583" w:rsidP="00A61AA2">
      <w:pPr>
        <w:pStyle w:val="Antrat1"/>
        <w:numPr>
          <w:ilvl w:val="0"/>
          <w:numId w:val="20"/>
        </w:numPr>
      </w:pPr>
      <w:bookmarkStart w:id="5" w:name="_Toc526322855"/>
      <w:r w:rsidRPr="00A61AA2">
        <w:t>Sistemos paskirtis</w:t>
      </w:r>
      <w:bookmarkEnd w:id="4"/>
      <w:bookmarkEnd w:id="5"/>
    </w:p>
    <w:p w14:paraId="03891E50" w14:textId="77777777" w:rsidR="003239AD" w:rsidRPr="00A61AA2" w:rsidRDefault="003239AD" w:rsidP="00A61AA2">
      <w:pPr>
        <w:pStyle w:val="Antrat2"/>
      </w:pPr>
      <w:bookmarkStart w:id="6" w:name="_Toc523687922"/>
      <w:bookmarkStart w:id="7" w:name="_Toc526322856"/>
      <w:r w:rsidRPr="00A61AA2">
        <w:t>Sistemos aprašas</w:t>
      </w:r>
      <w:bookmarkEnd w:id="6"/>
      <w:bookmarkEnd w:id="7"/>
    </w:p>
    <w:p w14:paraId="0751A64E" w14:textId="29949024" w:rsidR="00ED4A60" w:rsidRDefault="00137164" w:rsidP="00ED4A60">
      <w:pPr>
        <w:ind w:firstLine="426"/>
        <w:rPr>
          <w:rFonts w:asciiTheme="minorHAnsi" w:hAnsiTheme="minorHAnsi" w:cstheme="minorHAnsi"/>
        </w:rPr>
      </w:pPr>
      <w:r>
        <w:rPr>
          <w:rFonts w:asciiTheme="minorHAnsi" w:hAnsiTheme="minorHAnsi" w:cstheme="minorHAnsi"/>
        </w:rPr>
        <w:t xml:space="preserve">Kalėjimo informacinė sistema </w:t>
      </w:r>
      <w:r w:rsidR="00ED4A60">
        <w:rPr>
          <w:rFonts w:asciiTheme="minorHAnsi" w:hAnsiTheme="minorHAnsi" w:cstheme="minorHAnsi"/>
        </w:rPr>
        <w:t>– kalėjimo valdymui</w:t>
      </w:r>
      <w:r>
        <w:rPr>
          <w:rFonts w:asciiTheme="minorHAnsi" w:hAnsiTheme="minorHAnsi" w:cstheme="minorHAnsi"/>
        </w:rPr>
        <w:t>. Sistema sudaryta iš keturių posistemių, kurios dirba nepriklausomai viena nuo kitos.</w:t>
      </w:r>
      <w:r w:rsidR="00ED4A60">
        <w:rPr>
          <w:rFonts w:asciiTheme="minorHAnsi" w:hAnsiTheme="minorHAnsi" w:cstheme="minorHAnsi"/>
        </w:rPr>
        <w:t xml:space="preserve"> Sistema yra uždara. Ją sudaro </w:t>
      </w:r>
      <w:r w:rsidR="003D2193">
        <w:rPr>
          <w:rFonts w:asciiTheme="minorHAnsi" w:hAnsiTheme="minorHAnsi" w:cstheme="minorHAnsi"/>
        </w:rPr>
        <w:t>„</w:t>
      </w:r>
      <w:r w:rsidR="00ED4A60">
        <w:rPr>
          <w:rFonts w:asciiTheme="minorHAnsi" w:hAnsiTheme="minorHAnsi" w:cstheme="minorHAnsi"/>
        </w:rPr>
        <w:t>ūkvedys</w:t>
      </w:r>
      <w:r w:rsidR="003D2193">
        <w:rPr>
          <w:rFonts w:asciiTheme="minorHAnsi" w:hAnsiTheme="minorHAnsi" w:cstheme="minorHAnsi"/>
        </w:rPr>
        <w:t>“</w:t>
      </w:r>
      <w:r w:rsidR="00ED4A60">
        <w:rPr>
          <w:rFonts w:asciiTheme="minorHAnsi" w:hAnsiTheme="minorHAnsi" w:cstheme="minorHAnsi"/>
        </w:rPr>
        <w:t xml:space="preserve">, kuris </w:t>
      </w:r>
      <w:r w:rsidR="00BA4F8B">
        <w:rPr>
          <w:rFonts w:asciiTheme="minorHAnsi" w:hAnsiTheme="minorHAnsi" w:cstheme="minorHAnsi"/>
        </w:rPr>
        <w:t>gali atlikti visus veiksmus susijusius su</w:t>
      </w:r>
      <w:r w:rsidR="00345F34">
        <w:rPr>
          <w:rFonts w:asciiTheme="minorHAnsi" w:hAnsiTheme="minorHAnsi" w:cstheme="minorHAnsi"/>
        </w:rPr>
        <w:t xml:space="preserve"> inventoriumi ir jo valdymu</w:t>
      </w:r>
      <w:r w:rsidR="003D2193">
        <w:rPr>
          <w:rFonts w:asciiTheme="minorHAnsi" w:hAnsiTheme="minorHAnsi" w:cstheme="minorHAnsi"/>
        </w:rPr>
        <w:t>. Admin</w:t>
      </w:r>
      <w:r w:rsidR="002D5EB9">
        <w:rPr>
          <w:rFonts w:asciiTheme="minorHAnsi" w:hAnsiTheme="minorHAnsi" w:cstheme="minorHAnsi"/>
        </w:rPr>
        <w:t>istratoriu</w:t>
      </w:r>
      <w:r w:rsidR="003D2193">
        <w:rPr>
          <w:rFonts w:asciiTheme="minorHAnsi" w:hAnsiTheme="minorHAnsi" w:cstheme="minorHAnsi"/>
        </w:rPr>
        <w:t xml:space="preserve">s (viršininkas) – kuris galės matyti visų keturių sistemų </w:t>
      </w:r>
      <w:r w:rsidR="00345F34">
        <w:rPr>
          <w:rFonts w:asciiTheme="minorHAnsi" w:hAnsiTheme="minorHAnsi" w:cstheme="minorHAnsi"/>
        </w:rPr>
        <w:t>informaciją</w:t>
      </w:r>
      <w:r w:rsidR="003D2193">
        <w:rPr>
          <w:rFonts w:asciiTheme="minorHAnsi" w:hAnsiTheme="minorHAnsi" w:cstheme="minorHAnsi"/>
        </w:rPr>
        <w:t>, be</w:t>
      </w:r>
      <w:r w:rsidR="00345F34">
        <w:rPr>
          <w:rFonts w:asciiTheme="minorHAnsi" w:hAnsiTheme="minorHAnsi" w:cstheme="minorHAnsi"/>
        </w:rPr>
        <w:t>t saugumo dėlei turės dalinai apribotą prieigą prie Centrinio punkto IS posistemės. Nors jis ir galės matyti visų kamerų būsenas, jis negalės atrakinėti/užrakinėti kamerų siekiant išvengti korupcijos, bei galimo įsilaužimo į sistemą</w:t>
      </w:r>
      <w:r w:rsidR="003D2193">
        <w:rPr>
          <w:rFonts w:asciiTheme="minorHAnsi" w:hAnsiTheme="minorHAnsi" w:cstheme="minorHAnsi"/>
        </w:rPr>
        <w:t>. Pulto sargybiniui – suteikiamos visos teisės susijusios su kameromis.</w:t>
      </w:r>
      <w:r w:rsidR="00345F34">
        <w:rPr>
          <w:rFonts w:asciiTheme="minorHAnsi" w:hAnsiTheme="minorHAnsi" w:cstheme="minorHAnsi"/>
        </w:rPr>
        <w:t xml:space="preserve"> Kadangi jo sistema yra kertinė norint apsaugoti kalinius, sargybinių slaptažodžiai bus keičiami kasdien.</w:t>
      </w:r>
      <w:r w:rsidR="003D2193">
        <w:rPr>
          <w:rFonts w:asciiTheme="minorHAnsi" w:hAnsiTheme="minorHAnsi" w:cstheme="minorHAnsi"/>
        </w:rPr>
        <w:t xml:space="preserve"> </w:t>
      </w:r>
      <w:r w:rsidR="00345F34">
        <w:rPr>
          <w:rFonts w:asciiTheme="minorHAnsi" w:hAnsiTheme="minorHAnsi" w:cstheme="minorHAnsi"/>
        </w:rPr>
        <w:t>Raštininkas</w:t>
      </w:r>
      <w:r w:rsidR="003D2193">
        <w:rPr>
          <w:rFonts w:asciiTheme="minorHAnsi" w:hAnsiTheme="minorHAnsi" w:cstheme="minorHAnsi"/>
        </w:rPr>
        <w:t xml:space="preserve"> – turės </w:t>
      </w:r>
      <w:r w:rsidR="00345F34">
        <w:rPr>
          <w:rFonts w:asciiTheme="minorHAnsi" w:hAnsiTheme="minorHAnsi" w:cstheme="minorHAnsi"/>
        </w:rPr>
        <w:t xml:space="preserve">pilną </w:t>
      </w:r>
      <w:r w:rsidR="003D2193">
        <w:rPr>
          <w:rFonts w:asciiTheme="minorHAnsi" w:hAnsiTheme="minorHAnsi" w:cstheme="minorHAnsi"/>
        </w:rPr>
        <w:t>prieigą prie Administravimo posistemės</w:t>
      </w:r>
      <w:r w:rsidR="00345F34">
        <w:rPr>
          <w:rFonts w:asciiTheme="minorHAnsi" w:hAnsiTheme="minorHAnsi" w:cstheme="minorHAnsi"/>
        </w:rPr>
        <w:t>.</w:t>
      </w:r>
      <w:r w:rsidR="003D2193">
        <w:rPr>
          <w:rFonts w:asciiTheme="minorHAnsi" w:hAnsiTheme="minorHAnsi" w:cstheme="minorHAnsi"/>
        </w:rPr>
        <w:t xml:space="preserve"> </w:t>
      </w:r>
    </w:p>
    <w:p w14:paraId="51628D64" w14:textId="71D52527" w:rsidR="00E6163E" w:rsidRDefault="00137164" w:rsidP="00695460">
      <w:pPr>
        <w:shd w:val="clear" w:color="auto" w:fill="FFFFFF" w:themeFill="background1"/>
        <w:ind w:firstLine="426"/>
        <w:rPr>
          <w:rFonts w:asciiTheme="minorHAnsi" w:hAnsiTheme="minorHAnsi" w:cstheme="minorHAnsi"/>
        </w:rPr>
      </w:pPr>
      <w:r w:rsidRPr="00695460">
        <w:rPr>
          <w:rFonts w:asciiTheme="minorHAnsi" w:hAnsiTheme="minorHAnsi" w:cstheme="minorHAnsi"/>
        </w:rPr>
        <w:t>Posistemė „Centrinis punktas RT</w:t>
      </w:r>
      <w:r w:rsidR="009C19FA">
        <w:rPr>
          <w:rFonts w:asciiTheme="minorHAnsi" w:hAnsiTheme="minorHAnsi" w:cstheme="minorHAnsi"/>
        </w:rPr>
        <w:t>I</w:t>
      </w:r>
      <w:r w:rsidRPr="00695460">
        <w:rPr>
          <w:rFonts w:asciiTheme="minorHAnsi" w:hAnsiTheme="minorHAnsi" w:cstheme="minorHAnsi"/>
        </w:rPr>
        <w:t xml:space="preserve">S“ yra realaus laiko </w:t>
      </w:r>
      <w:r w:rsidR="002B3CC0">
        <w:rPr>
          <w:rFonts w:asciiTheme="minorHAnsi" w:hAnsiTheme="minorHAnsi" w:cstheme="minorHAnsi"/>
        </w:rPr>
        <w:t>informacinė</w:t>
      </w:r>
      <w:r w:rsidRPr="00695460">
        <w:rPr>
          <w:rFonts w:asciiTheme="minorHAnsi" w:hAnsiTheme="minorHAnsi" w:cstheme="minorHAnsi"/>
        </w:rPr>
        <w:t xml:space="preserve"> sistema skirta asmenims dirbantiems prie centrinio punkto</w:t>
      </w:r>
      <w:r w:rsidR="002B3CC0">
        <w:rPr>
          <w:rFonts w:asciiTheme="minorHAnsi" w:hAnsiTheme="minorHAnsi" w:cstheme="minorHAnsi"/>
        </w:rPr>
        <w:t xml:space="preserve"> stebėti kalėjimo infrastruktūrą ir jos būsenas. Pagrindinė infrastruktūra yra sudal</w:t>
      </w:r>
      <w:r w:rsidR="00E6163E">
        <w:rPr>
          <w:rFonts w:asciiTheme="minorHAnsi" w:hAnsiTheme="minorHAnsi" w:cstheme="minorHAnsi"/>
        </w:rPr>
        <w:t>yta</w:t>
      </w:r>
      <w:r w:rsidR="002B3CC0">
        <w:rPr>
          <w:rFonts w:asciiTheme="minorHAnsi" w:hAnsiTheme="minorHAnsi" w:cstheme="minorHAnsi"/>
        </w:rPr>
        <w:t xml:space="preserve"> į blokus. Kiekvienas blokas turi savo pavadinimą</w:t>
      </w:r>
      <w:r w:rsidR="00D4399A">
        <w:rPr>
          <w:rFonts w:asciiTheme="minorHAnsi" w:hAnsiTheme="minorHAnsi" w:cstheme="minorHAnsi"/>
        </w:rPr>
        <w:t>, signalizaciją</w:t>
      </w:r>
      <w:r w:rsidR="002B3CC0">
        <w:rPr>
          <w:rFonts w:asciiTheme="minorHAnsi" w:hAnsiTheme="minorHAnsi" w:cstheme="minorHAnsi"/>
        </w:rPr>
        <w:t xml:space="preserve"> ir unikalų </w:t>
      </w:r>
      <w:r w:rsidR="00190D38">
        <w:rPr>
          <w:rFonts w:asciiTheme="minorHAnsi" w:hAnsiTheme="minorHAnsi" w:cstheme="minorHAnsi"/>
        </w:rPr>
        <w:t>kodą</w:t>
      </w:r>
      <w:r w:rsidR="00AA111B">
        <w:rPr>
          <w:rFonts w:asciiTheme="minorHAnsi" w:hAnsiTheme="minorHAnsi" w:cstheme="minorHAnsi"/>
        </w:rPr>
        <w:t xml:space="preserve">. </w:t>
      </w:r>
      <w:r w:rsidR="009C19FA">
        <w:rPr>
          <w:rFonts w:asciiTheme="minorHAnsi" w:hAnsiTheme="minorHAnsi" w:cstheme="minorHAnsi"/>
        </w:rPr>
        <w:t>Kiekviename bloke</w:t>
      </w:r>
      <w:r w:rsidR="00AA111B">
        <w:rPr>
          <w:rFonts w:asciiTheme="minorHAnsi" w:hAnsiTheme="minorHAnsi" w:cstheme="minorHAnsi"/>
        </w:rPr>
        <w:t xml:space="preserve"> yra nors vieni vartai (vartai turi unikalų kodą</w:t>
      </w:r>
      <w:r w:rsidR="00E6163E">
        <w:rPr>
          <w:rFonts w:asciiTheme="minorHAnsi" w:hAnsiTheme="minorHAnsi" w:cstheme="minorHAnsi"/>
        </w:rPr>
        <w:t xml:space="preserve"> ir </w:t>
      </w:r>
      <w:proofErr w:type="spellStart"/>
      <w:r w:rsidR="00E6163E">
        <w:rPr>
          <w:rFonts w:asciiTheme="minorHAnsi" w:hAnsiTheme="minorHAnsi" w:cstheme="minorHAnsi"/>
        </w:rPr>
        <w:t>boolean</w:t>
      </w:r>
      <w:proofErr w:type="spellEnd"/>
      <w:r w:rsidR="00E6163E">
        <w:rPr>
          <w:rFonts w:asciiTheme="minorHAnsi" w:hAnsiTheme="minorHAnsi" w:cstheme="minorHAnsi"/>
        </w:rPr>
        <w:t xml:space="preserve"> operatorių a</w:t>
      </w:r>
      <w:r w:rsidR="00190D38">
        <w:rPr>
          <w:rFonts w:asciiTheme="minorHAnsi" w:hAnsiTheme="minorHAnsi" w:cstheme="minorHAnsi"/>
        </w:rPr>
        <w:t>tidarytas ir saugumo lygį</w:t>
      </w:r>
      <w:r w:rsidR="00AA111B">
        <w:rPr>
          <w:rFonts w:asciiTheme="minorHAnsi" w:hAnsiTheme="minorHAnsi" w:cstheme="minorHAnsi"/>
        </w:rPr>
        <w:t xml:space="preserve">). Blokai gali būti sudalinti į aukštus. Kiekvienas aukštas gali turėti vartus. Aukštas, taipogi, gali turėti ir kamerų. Kiekviena kamera turi unikalų </w:t>
      </w:r>
      <w:r w:rsidR="00306751">
        <w:rPr>
          <w:rFonts w:asciiTheme="minorHAnsi" w:hAnsiTheme="minorHAnsi" w:cstheme="minorHAnsi"/>
        </w:rPr>
        <w:t>atpažinimo kodą</w:t>
      </w:r>
      <w:r w:rsidR="00AA111B">
        <w:rPr>
          <w:rFonts w:asciiTheme="minorHAnsi" w:hAnsiTheme="minorHAnsi" w:cstheme="minorHAnsi"/>
        </w:rPr>
        <w:t xml:space="preserve"> ir vartus. Blokai tarpusavyje yra sujungiami koridoriais, kurie turi pavadinimą,  </w:t>
      </w:r>
      <w:r w:rsidR="00190D38">
        <w:rPr>
          <w:rFonts w:asciiTheme="minorHAnsi" w:hAnsiTheme="minorHAnsi" w:cstheme="minorHAnsi"/>
        </w:rPr>
        <w:t>kodą</w:t>
      </w:r>
      <w:r w:rsidR="00AA111B">
        <w:rPr>
          <w:rFonts w:asciiTheme="minorHAnsi" w:hAnsiTheme="minorHAnsi" w:cstheme="minorHAnsi"/>
        </w:rPr>
        <w:t xml:space="preserve"> ir vieną arba kelis vartus.</w:t>
      </w:r>
      <w:r w:rsidR="00E6163E">
        <w:rPr>
          <w:rFonts w:asciiTheme="minorHAnsi" w:hAnsiTheme="minorHAnsi" w:cstheme="minorHAnsi"/>
        </w:rPr>
        <w:t xml:space="preserve"> </w:t>
      </w:r>
      <w:r w:rsidR="000A620F">
        <w:rPr>
          <w:rFonts w:asciiTheme="minorHAnsi" w:hAnsiTheme="minorHAnsi" w:cstheme="minorHAnsi"/>
        </w:rPr>
        <w:t xml:space="preserve">Sistemoje egzistuoja kortelės (ID, išdavimo data, galiojimo </w:t>
      </w:r>
      <w:r w:rsidR="00190D38">
        <w:rPr>
          <w:rFonts w:asciiTheme="minorHAnsi" w:hAnsiTheme="minorHAnsi" w:cstheme="minorHAnsi"/>
        </w:rPr>
        <w:t>data, saugumo lygis</w:t>
      </w:r>
      <w:r w:rsidR="000A620F">
        <w:rPr>
          <w:rFonts w:asciiTheme="minorHAnsi" w:hAnsiTheme="minorHAnsi" w:cstheme="minorHAnsi"/>
        </w:rPr>
        <w:t xml:space="preserve">), kurios gali atrakinti tam tikras </w:t>
      </w:r>
      <w:r w:rsidR="00190D38">
        <w:rPr>
          <w:rFonts w:asciiTheme="minorHAnsi" w:hAnsiTheme="minorHAnsi" w:cstheme="minorHAnsi"/>
        </w:rPr>
        <w:t>duris priklausomai nuo jų saugumo lygio</w:t>
      </w:r>
      <w:r w:rsidR="000A620F">
        <w:rPr>
          <w:rFonts w:asciiTheme="minorHAnsi" w:hAnsiTheme="minorHAnsi" w:cstheme="minorHAnsi"/>
        </w:rPr>
        <w:t xml:space="preserve">. </w:t>
      </w:r>
      <w:r w:rsidR="00190D38">
        <w:rPr>
          <w:rFonts w:asciiTheme="minorHAnsi" w:hAnsiTheme="minorHAnsi" w:cstheme="minorHAnsi"/>
        </w:rPr>
        <w:t>S</w:t>
      </w:r>
      <w:r w:rsidR="00E6163E">
        <w:rPr>
          <w:rFonts w:asciiTheme="minorHAnsi" w:hAnsiTheme="minorHAnsi" w:cstheme="minorHAnsi"/>
        </w:rPr>
        <w:t xml:space="preserve">istemos funkcijos yra: individualių vartų </w:t>
      </w:r>
      <w:r w:rsidR="00190D38">
        <w:rPr>
          <w:rFonts w:asciiTheme="minorHAnsi" w:hAnsiTheme="minorHAnsi" w:cstheme="minorHAnsi"/>
        </w:rPr>
        <w:t>atidarymas/uždarymas</w:t>
      </w:r>
      <w:r w:rsidR="00E6163E">
        <w:rPr>
          <w:rFonts w:asciiTheme="minorHAnsi" w:hAnsiTheme="minorHAnsi" w:cstheme="minorHAnsi"/>
        </w:rPr>
        <w:t xml:space="preserve">, visų aukšto kamerų </w:t>
      </w:r>
      <w:proofErr w:type="spellStart"/>
      <w:r w:rsidR="00190D38">
        <w:rPr>
          <w:rFonts w:asciiTheme="minorHAnsi" w:hAnsiTheme="minorHAnsi" w:cstheme="minorHAnsi"/>
        </w:rPr>
        <w:t>atidaryas</w:t>
      </w:r>
      <w:proofErr w:type="spellEnd"/>
      <w:r w:rsidR="00190D38">
        <w:rPr>
          <w:rFonts w:asciiTheme="minorHAnsi" w:hAnsiTheme="minorHAnsi" w:cstheme="minorHAnsi"/>
        </w:rPr>
        <w:t>/uždarymas</w:t>
      </w:r>
      <w:r w:rsidR="00E6163E">
        <w:rPr>
          <w:rFonts w:asciiTheme="minorHAnsi" w:hAnsiTheme="minorHAnsi" w:cstheme="minorHAnsi"/>
        </w:rPr>
        <w:t xml:space="preserve"> vienu mygtuko paspaudimu, viso bloko</w:t>
      </w:r>
      <w:r w:rsidR="00190D38">
        <w:rPr>
          <w:rFonts w:asciiTheme="minorHAnsi" w:hAnsiTheme="minorHAnsi" w:cstheme="minorHAnsi"/>
        </w:rPr>
        <w:t xml:space="preserve"> įskaitant ir aukštus esančius jame</w:t>
      </w:r>
      <w:r w:rsidR="00E6163E">
        <w:rPr>
          <w:rFonts w:asciiTheme="minorHAnsi" w:hAnsiTheme="minorHAnsi" w:cstheme="minorHAnsi"/>
        </w:rPr>
        <w:t xml:space="preserve"> kamerų </w:t>
      </w:r>
      <w:r w:rsidR="00190D38">
        <w:rPr>
          <w:rFonts w:asciiTheme="minorHAnsi" w:hAnsiTheme="minorHAnsi" w:cstheme="minorHAnsi"/>
        </w:rPr>
        <w:t>atidarymas/uždarymas</w:t>
      </w:r>
      <w:r w:rsidR="00E6163E">
        <w:rPr>
          <w:rFonts w:asciiTheme="minorHAnsi" w:hAnsiTheme="minorHAnsi" w:cstheme="minorHAnsi"/>
        </w:rPr>
        <w:t xml:space="preserve"> vienu paspaudimu</w:t>
      </w:r>
      <w:r w:rsidR="00190D38">
        <w:rPr>
          <w:rFonts w:asciiTheme="minorHAnsi" w:hAnsiTheme="minorHAnsi" w:cstheme="minorHAnsi"/>
        </w:rPr>
        <w:t>.</w:t>
      </w:r>
      <w:r w:rsidR="00D4399A">
        <w:rPr>
          <w:rFonts w:asciiTheme="minorHAnsi" w:hAnsiTheme="minorHAnsi" w:cstheme="minorHAnsi"/>
        </w:rPr>
        <w:t xml:space="preserve"> </w:t>
      </w:r>
      <w:r w:rsidR="00190D38">
        <w:rPr>
          <w:rFonts w:asciiTheme="minorHAnsi" w:hAnsiTheme="minorHAnsi" w:cstheme="minorHAnsi"/>
        </w:rPr>
        <w:t xml:space="preserve">Duris taip pat gali atidaryti ir sargas su savo kortele. Priklausomai nuo kortelės lygio, jis gali atidaryti skirtingo lygio duris. </w:t>
      </w:r>
      <w:r w:rsidR="00EF7CC1">
        <w:rPr>
          <w:rFonts w:asciiTheme="minorHAnsi" w:hAnsiTheme="minorHAnsi" w:cstheme="minorHAnsi"/>
        </w:rPr>
        <w:t>Visi kortelės panaudojimai yra užregistruojami duomenų bazėje. Centrinio pulto darbuotojas valdo korteles. Jis gali jas sukurti, (k</w:t>
      </w:r>
      <w:r w:rsidR="00190D38">
        <w:rPr>
          <w:rFonts w:asciiTheme="minorHAnsi" w:hAnsiTheme="minorHAnsi" w:cstheme="minorHAnsi"/>
        </w:rPr>
        <w:t>ortelės ID generavimui naudojamas random.org API</w:t>
      </w:r>
      <w:r w:rsidR="00EF7CC1">
        <w:rPr>
          <w:rFonts w:asciiTheme="minorHAnsi" w:hAnsiTheme="minorHAnsi" w:cstheme="minorHAnsi"/>
        </w:rPr>
        <w:t>), redaguoti ir šalinti</w:t>
      </w:r>
      <w:r w:rsidR="00190D38">
        <w:rPr>
          <w:rFonts w:asciiTheme="minorHAnsi" w:hAnsiTheme="minorHAnsi" w:cstheme="minorHAnsi"/>
        </w:rPr>
        <w:t>. Centrinio pulto darbuotojas gali įjungti s</w:t>
      </w:r>
      <w:r w:rsidR="00D4399A">
        <w:rPr>
          <w:rFonts w:asciiTheme="minorHAnsi" w:hAnsiTheme="minorHAnsi" w:cstheme="minorHAnsi"/>
        </w:rPr>
        <w:t>ignalizacijos</w:t>
      </w:r>
      <w:r w:rsidR="00190D38">
        <w:rPr>
          <w:rFonts w:asciiTheme="minorHAnsi" w:hAnsiTheme="minorHAnsi" w:cstheme="minorHAnsi"/>
        </w:rPr>
        <w:t xml:space="preserve"> bloke</w:t>
      </w:r>
      <w:r w:rsidR="006C0798">
        <w:rPr>
          <w:rFonts w:asciiTheme="minorHAnsi" w:hAnsiTheme="minorHAnsi" w:cstheme="minorHAnsi"/>
        </w:rPr>
        <w:t xml:space="preserve">, bei rasti </w:t>
      </w:r>
      <w:r w:rsidR="00475617">
        <w:rPr>
          <w:rFonts w:asciiTheme="minorHAnsi" w:hAnsiTheme="minorHAnsi" w:cstheme="minorHAnsi"/>
        </w:rPr>
        <w:t>informacijos</w:t>
      </w:r>
      <w:r w:rsidR="00190D38">
        <w:rPr>
          <w:rFonts w:asciiTheme="minorHAnsi" w:hAnsiTheme="minorHAnsi" w:cstheme="minorHAnsi"/>
        </w:rPr>
        <w:t xml:space="preserve"> apie kalinius gyvenančius tam tikroje kameroje/bloke.</w:t>
      </w:r>
      <w:r w:rsidR="000A620F">
        <w:rPr>
          <w:rFonts w:asciiTheme="minorHAnsi" w:hAnsiTheme="minorHAnsi" w:cstheme="minorHAnsi"/>
        </w:rPr>
        <w:t xml:space="preserve"> </w:t>
      </w:r>
    </w:p>
    <w:p w14:paraId="0F818814" w14:textId="7FD17644" w:rsidR="00137164" w:rsidRDefault="00137164" w:rsidP="00ED4A60">
      <w:pPr>
        <w:ind w:firstLine="426"/>
      </w:pPr>
      <w:r>
        <w:t>Posistemė „Viešųjų pirkimų valdymas“, skirta kalėjimo viešųjų pirkimų valdymui, o  ja naudotis gal</w:t>
      </w:r>
      <w:r w:rsidR="00326D94">
        <w:t>i</w:t>
      </w:r>
      <w:r>
        <w:t xml:space="preserve"> už šiuos pirkimus atsakingi asmenys. Šioje posistemėje</w:t>
      </w:r>
      <w:r w:rsidR="00326D94">
        <w:t xml:space="preserve"> </w:t>
      </w:r>
      <w:r>
        <w:t>realizuotos funkcijos, skirtos viešojo pirkimo konkurso įvedimui</w:t>
      </w:r>
      <w:r w:rsidR="00EA025C">
        <w:t xml:space="preserve"> </w:t>
      </w:r>
      <w:r w:rsidR="00686874">
        <w:t xml:space="preserve">įvedant konkurso pavadinimą, </w:t>
      </w:r>
      <w:r w:rsidR="00EA025C">
        <w:t xml:space="preserve">parenkant pirkimo rūšį - ar tai konkrečių darbų, (ne)kilnojamojo materialaus turto ar paslaugų pirkimas - </w:t>
      </w:r>
      <w:r w:rsidR="00686874">
        <w:t>dalyvių registravimosi terminą, konkurso aprašymą bei pasirinktinai užpildant kriterijus dalyviams: maksimali kaina</w:t>
      </w:r>
      <w:r w:rsidR="00EA025C">
        <w:t xml:space="preserve"> (darbų ar materialaus turto pirkimo atveju)</w:t>
      </w:r>
      <w:r w:rsidR="00686874">
        <w:t>, vėliausias darbų baigimo terminas</w:t>
      </w:r>
      <w:r w:rsidR="00EA025C">
        <w:t xml:space="preserve"> (pristatymo terminas nekilnojamojo turto pirkimo atveju, minimalus paslaugų teikimo laikotarpis paslaugų pirkimo atveju),</w:t>
      </w:r>
      <w:r w:rsidR="00686874">
        <w:t xml:space="preserve"> dalyvio šalis</w:t>
      </w:r>
      <w:r w:rsidR="00EA025C">
        <w:t>. Kartu bus sukurtos funkcijos</w:t>
      </w:r>
      <w:r>
        <w:t xml:space="preserve"> dalyvių registracijai</w:t>
      </w:r>
      <w:r w:rsidR="00EA025C">
        <w:t xml:space="preserve"> (įmonės pavadinimas ir atitinkamai užpildomi pasiūlymai pagal konkurse reikalaujamus kriterijus),</w:t>
      </w:r>
      <w:r>
        <w:t xml:space="preserve"> prie atitinkamo konkurso bei laimėtojo iš prie konkretaus konkurso prisiregistravusių dalyvių paskelbimui. Taip pat šioje posistemėje bus galima palyginti dviejų to pačio konkurso dalyvių </w:t>
      </w:r>
      <w:r w:rsidR="00EA025C">
        <w:t>pasiūlymus</w:t>
      </w:r>
      <w:r>
        <w:t xml:space="preserve">, o atkreipti dėmesį, kiek pinigų buvo išleista ankstesniems pirkimams padės išlaidų apskaitos funkcija (pasitelkiant vizualų atvaizdavimą, pvz. linijinę diagramą). </w:t>
      </w:r>
      <w:r w:rsidR="00326D94">
        <w:t>Taip pat</w:t>
      </w:r>
      <w:r>
        <w:t xml:space="preserve"> posistemėje realizuota funkcija įvesti sutarties, kuri sudaroma su atitinkamo konkurso nugalėtojų, duomenims</w:t>
      </w:r>
      <w:r w:rsidR="00EA025C">
        <w:t xml:space="preserve"> (sutarties numeris, sudarymo data, įmonė, su kuria pasirašoma, konkursas, kurio sutartis pasirašoma)</w:t>
      </w:r>
      <w:r>
        <w:t>.</w:t>
      </w:r>
      <w:r w:rsidR="003B39FF">
        <w:t xml:space="preserve"> „Sudėtingesnė“ šios posistemės funkcija turėtų </w:t>
      </w:r>
      <w:r w:rsidR="003B39FF">
        <w:lastRenderedPageBreak/>
        <w:t xml:space="preserve">būti galimybė dirbti su „Google </w:t>
      </w:r>
      <w:proofErr w:type="spellStart"/>
      <w:r w:rsidR="003B39FF">
        <w:t>Drive</w:t>
      </w:r>
      <w:proofErr w:type="spellEnd"/>
      <w:r w:rsidR="003B39FF">
        <w:t>“</w:t>
      </w:r>
      <w:r w:rsidR="00FC3E55">
        <w:t xml:space="preserve"> (pvz. sutarties formos patalpinimui)</w:t>
      </w:r>
      <w:r w:rsidR="00755C08">
        <w:t>. Kam to reikia – neaišku, bet kitokios „sudėtingos“ funkcijos posistemei sugalvoti nepavyksta.</w:t>
      </w:r>
    </w:p>
    <w:p w14:paraId="0C12E302" w14:textId="0190650D" w:rsidR="00C273F6" w:rsidRPr="00EF0D97" w:rsidRDefault="00ED4A60" w:rsidP="00C273F6">
      <w:pPr>
        <w:ind w:firstLine="426"/>
        <w:jc w:val="both"/>
        <w:rPr>
          <w:rFonts w:asciiTheme="minorHAnsi" w:hAnsiTheme="minorHAnsi" w:cstheme="minorHAnsi"/>
        </w:rPr>
      </w:pPr>
      <w:r w:rsidRPr="00695460">
        <w:rPr>
          <w:rFonts w:asciiTheme="minorHAnsi" w:hAnsiTheme="minorHAnsi" w:cstheme="minorHAnsi"/>
        </w:rPr>
        <w:t xml:space="preserve">Posistemė </w:t>
      </w:r>
      <w:r w:rsidR="0065308B" w:rsidRPr="00695460">
        <w:rPr>
          <w:rFonts w:asciiTheme="minorHAnsi" w:hAnsiTheme="minorHAnsi" w:cstheme="minorHAnsi"/>
        </w:rPr>
        <w:t>„</w:t>
      </w:r>
      <w:r w:rsidRPr="00695460">
        <w:rPr>
          <w:rFonts w:asciiTheme="minorHAnsi" w:hAnsiTheme="minorHAnsi" w:cstheme="minorHAnsi"/>
        </w:rPr>
        <w:t>Administravimas</w:t>
      </w:r>
      <w:r w:rsidR="0065308B" w:rsidRPr="00695460">
        <w:rPr>
          <w:rFonts w:asciiTheme="minorHAnsi" w:hAnsiTheme="minorHAnsi" w:cstheme="minorHAnsi"/>
        </w:rPr>
        <w:t>“</w:t>
      </w:r>
      <w:r w:rsidRPr="00695460">
        <w:rPr>
          <w:rFonts w:asciiTheme="minorHAnsi" w:hAnsiTheme="minorHAnsi" w:cstheme="minorHAnsi"/>
        </w:rPr>
        <w:t xml:space="preserve">. Šios posistemės paskirtis yra darbas su asmenimis, kurie yra susiję su kalėjimu, </w:t>
      </w:r>
      <w:proofErr w:type="spellStart"/>
      <w:r w:rsidRPr="00695460">
        <w:rPr>
          <w:rFonts w:asciiTheme="minorHAnsi" w:hAnsiTheme="minorHAnsi" w:cstheme="minorHAnsi"/>
        </w:rPr>
        <w:t>t.y</w:t>
      </w:r>
      <w:proofErr w:type="spellEnd"/>
      <w:r w:rsidRPr="00695460">
        <w:rPr>
          <w:rFonts w:asciiTheme="minorHAnsi" w:hAnsiTheme="minorHAnsi" w:cstheme="minorHAnsi"/>
        </w:rPr>
        <w:t xml:space="preserve">.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w:t>
      </w:r>
      <w:r w:rsidR="00EF0D97" w:rsidRPr="00695460">
        <w:rPr>
          <w:rFonts w:asciiTheme="minorHAnsi" w:hAnsiTheme="minorHAnsi" w:cstheme="minorHAnsi"/>
        </w:rPr>
        <w:t>Sudėtingesnė posistemės f</w:t>
      </w:r>
      <w:r w:rsidRPr="00695460">
        <w:rPr>
          <w:rFonts w:asciiTheme="minorHAnsi" w:hAnsiTheme="minorHAnsi" w:cstheme="minorHAnsi"/>
        </w:rPr>
        <w:t>unkcij</w:t>
      </w:r>
      <w:r w:rsidR="00EF0D97" w:rsidRPr="00695460">
        <w:rPr>
          <w:rFonts w:asciiTheme="minorHAnsi" w:hAnsiTheme="minorHAnsi" w:cstheme="minorHAnsi"/>
        </w:rPr>
        <w:t>a -</w:t>
      </w:r>
      <w:r w:rsidRPr="00695460">
        <w:rPr>
          <w:rFonts w:asciiTheme="minorHAnsi" w:hAnsiTheme="minorHAnsi" w:cstheme="minorHAnsi"/>
        </w:rPr>
        <w:t xml:space="preserve"> dirbančių asmenų sąrašas</w:t>
      </w:r>
      <w:r w:rsidR="00EF0D97" w:rsidRPr="00695460">
        <w:rPr>
          <w:rFonts w:asciiTheme="minorHAnsi" w:hAnsiTheme="minorHAnsi" w:cstheme="minorHAnsi"/>
        </w:rPr>
        <w:t>.</w:t>
      </w:r>
      <w:r w:rsidRPr="00695460">
        <w:rPr>
          <w:rFonts w:asciiTheme="minorHAnsi" w:hAnsiTheme="minorHAnsi" w:cstheme="minorHAnsi"/>
        </w:rPr>
        <w:t xml:space="preserve"> </w:t>
      </w:r>
      <w:r w:rsidR="00EF0D97" w:rsidRPr="00695460">
        <w:rPr>
          <w:rFonts w:asciiTheme="minorHAnsi" w:hAnsiTheme="minorHAnsi" w:cstheme="minorHAnsi"/>
        </w:rPr>
        <w:t>Pagrindinė šios funkcijos idėja yra paieška pagal tam tikrus kriterijus</w:t>
      </w:r>
      <w:r w:rsidRPr="00695460">
        <w:rPr>
          <w:rFonts w:asciiTheme="minorHAnsi" w:hAnsiTheme="minorHAnsi" w:cstheme="minorHAnsi"/>
        </w:rPr>
        <w:t xml:space="preserve"> ta</w:t>
      </w:r>
      <w:r w:rsidR="00EF0D97" w:rsidRPr="00695460">
        <w:rPr>
          <w:rFonts w:asciiTheme="minorHAnsi" w:hAnsiTheme="minorHAnsi" w:cstheme="minorHAnsi"/>
        </w:rPr>
        <w:t>m</w:t>
      </w:r>
      <w:r w:rsidRPr="00695460">
        <w:rPr>
          <w:rFonts w:asciiTheme="minorHAnsi" w:hAnsiTheme="minorHAnsi" w:cstheme="minorHAnsi"/>
        </w:rPr>
        <w:t>, kad žinotum kas esamu metu</w:t>
      </w:r>
      <w:r w:rsidR="00EF0D97" w:rsidRPr="00695460">
        <w:rPr>
          <w:rFonts w:asciiTheme="minorHAnsi" w:hAnsiTheme="minorHAnsi" w:cstheme="minorHAnsi"/>
        </w:rPr>
        <w:t>, pagal pasirinktus kriterijus,</w:t>
      </w:r>
      <w:r w:rsidRPr="00695460">
        <w:rPr>
          <w:rFonts w:asciiTheme="minorHAnsi" w:hAnsiTheme="minorHAnsi" w:cstheme="minorHAnsi"/>
        </w:rPr>
        <w:t xml:space="preserve"> dirba tam tikrose vietose ir esant reikalui žinotum</w:t>
      </w:r>
      <w:r w:rsidR="00EF0D97" w:rsidRPr="00695460">
        <w:rPr>
          <w:rFonts w:asciiTheme="minorHAnsi" w:hAnsiTheme="minorHAnsi" w:cstheme="minorHAnsi"/>
        </w:rPr>
        <w:t>,</w:t>
      </w:r>
      <w:r w:rsidRPr="00695460">
        <w:rPr>
          <w:rFonts w:asciiTheme="minorHAnsi" w:hAnsiTheme="minorHAnsi" w:cstheme="minorHAnsi"/>
        </w:rPr>
        <w:t xml:space="preserve"> su kuo reikia susisiekti. Lankytojų registravimo funkcijoje bus registruojami asmenys, kurie lanko tam tikrus kalinius. Bus forminamas laikas, informacija apie lankytoją bei kalinį.</w:t>
      </w:r>
    </w:p>
    <w:p w14:paraId="21630B15" w14:textId="1A55613E" w:rsidR="00137164" w:rsidRPr="00C273F6" w:rsidRDefault="00C273F6" w:rsidP="00C273F6">
      <w:pPr>
        <w:ind w:firstLine="426"/>
        <w:jc w:val="both"/>
        <w:rPr>
          <w:rFonts w:asciiTheme="minorHAnsi" w:hAnsiTheme="minorHAnsi" w:cstheme="minorHAnsi"/>
        </w:rPr>
      </w:pPr>
      <w:r>
        <w:rPr>
          <w:rFonts w:asciiTheme="minorHAnsi" w:hAnsiTheme="minorHAnsi" w:cstheme="minorHAnsi"/>
        </w:rP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w:t>
      </w:r>
      <w:r w:rsidR="00EF0D97">
        <w:rPr>
          <w:rFonts w:asciiTheme="minorHAnsi" w:hAnsiTheme="minorHAnsi" w:cstheme="minorHAnsi"/>
        </w:rPr>
        <w:t>o</w:t>
      </w:r>
      <w:r>
        <w:rPr>
          <w:rFonts w:asciiTheme="minorHAnsi" w:hAnsiTheme="minorHAnsi" w:cstheme="minorHAnsi"/>
        </w:rPr>
        <w:t>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rPr>
          <w:rFonts w:asciiTheme="minorHAnsi" w:hAnsiTheme="minorHAnsi" w:cstheme="minorHAnsi"/>
        </w:rPr>
        <w:t>advanced</w:t>
      </w:r>
      <w:proofErr w:type="spellEnd"/>
      <w:r>
        <w:rPr>
          <w:rFonts w:asciiTheme="minorHAnsi" w:hAnsiTheme="minorHAnsi" w:cstheme="minorHAnsi"/>
        </w:rPr>
        <w:t xml:space="preserve"> </w:t>
      </w:r>
      <w:proofErr w:type="spellStart"/>
      <w:r>
        <w:rPr>
          <w:rFonts w:asciiTheme="minorHAnsi" w:hAnsiTheme="minorHAnsi" w:cstheme="minorHAnsi"/>
        </w:rPr>
        <w:t>search</w:t>
      </w:r>
      <w:proofErr w:type="spellEnd"/>
      <w:r>
        <w:rPr>
          <w:rFonts w:asciiTheme="minorHAnsi" w:hAnsiTheme="minorHAnsi" w:cstheme="minorHAnsi"/>
        </w:rPr>
        <w:t>“.  Darbuotojas atsakingas už inventoriaus valdymą galės žymėti tuo metu dirbančios pamainos darbuotojus, kurie yra pasiėmę jiems reikalingus inventoriaus daiktus bei pažymėti, kada jie buvo išduoti ir kada grąžinti.</w:t>
      </w:r>
    </w:p>
    <w:p w14:paraId="201D8FF8" w14:textId="77777777" w:rsidR="00137164" w:rsidRDefault="00137164" w:rsidP="00137164">
      <w:pPr>
        <w:ind w:firstLine="153"/>
      </w:pPr>
    </w:p>
    <w:p w14:paraId="1236EA4D" w14:textId="77777777" w:rsidR="00137164" w:rsidRPr="001D51F3" w:rsidRDefault="00137164" w:rsidP="003239AD">
      <w:pPr>
        <w:ind w:firstLine="426"/>
        <w:jc w:val="both"/>
        <w:rPr>
          <w:rFonts w:asciiTheme="minorHAnsi" w:hAnsiTheme="minorHAnsi" w:cstheme="minorHAnsi"/>
        </w:rPr>
      </w:pPr>
    </w:p>
    <w:p w14:paraId="004A4658" w14:textId="77777777" w:rsidR="00AB3DEF" w:rsidRPr="001D51F3" w:rsidRDefault="00BE5583" w:rsidP="007D0A4D">
      <w:pPr>
        <w:pStyle w:val="Antrat2"/>
      </w:pPr>
      <w:bookmarkStart w:id="8" w:name="_Toc523687924"/>
      <w:bookmarkStart w:id="9" w:name="_Toc526322857"/>
      <w:r w:rsidRPr="001D51F3">
        <w:t>Funkcijų hierarchijos specifikacija</w:t>
      </w:r>
      <w:bookmarkEnd w:id="8"/>
      <w:bookmarkEnd w:id="9"/>
    </w:p>
    <w:p w14:paraId="5CFD54F3" w14:textId="35E13184" w:rsidR="006C0FAB" w:rsidRDefault="00356BC7" w:rsidP="006C0FAB">
      <w:pPr>
        <w:pStyle w:val="Antrat"/>
        <w:keepNext/>
        <w:jc w:val="center"/>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t>.</w:t>
      </w:r>
      <w:r>
        <w:rPr>
          <w:noProof/>
        </w:rPr>
        <w:fldChar w:fldCharType="begin"/>
      </w:r>
      <w:r>
        <w:rPr>
          <w:noProof/>
        </w:rPr>
        <w:instrText xml:space="preserve"> SEQ pav. \* ARABIC \s 1 </w:instrText>
      </w:r>
      <w:r>
        <w:rPr>
          <w:noProof/>
        </w:rPr>
        <w:fldChar w:fldCharType="separate"/>
      </w:r>
      <w:r>
        <w:rPr>
          <w:noProof/>
        </w:rPr>
        <w:t>1</w:t>
      </w:r>
      <w:r>
        <w:rPr>
          <w:noProof/>
        </w:rPr>
        <w:fldChar w:fldCharType="end"/>
      </w:r>
      <w:r w:rsidR="006C0FAB">
        <w:t xml:space="preserve"> pav. Funkcijų hierarchijos diagrama</w:t>
      </w:r>
    </w:p>
    <w:p w14:paraId="15A94EEB" w14:textId="3C1AF371" w:rsidR="00A13A9A" w:rsidRDefault="005D2277" w:rsidP="00A13A9A">
      <w:pPr>
        <w:keepNext/>
        <w:ind w:firstLine="426"/>
        <w:jc w:val="center"/>
      </w:pPr>
      <w:r>
        <w:rPr>
          <w:noProof/>
        </w:rPr>
        <w:drawing>
          <wp:inline distT="0" distB="0" distL="0" distR="0" wp14:anchorId="70FA0B51" wp14:editId="054AE376">
            <wp:extent cx="5274310" cy="2189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89480"/>
                    </a:xfrm>
                    <a:prstGeom prst="rect">
                      <a:avLst/>
                    </a:prstGeom>
                  </pic:spPr>
                </pic:pic>
              </a:graphicData>
            </a:graphic>
          </wp:inline>
        </w:drawing>
      </w:r>
    </w:p>
    <w:p w14:paraId="4B37521B" w14:textId="77777777" w:rsidR="007D0A4D" w:rsidRPr="001D51F3" w:rsidRDefault="007D0A4D" w:rsidP="007D0A4D">
      <w:pPr>
        <w:pStyle w:val="Antrat2"/>
      </w:pPr>
      <w:bookmarkStart w:id="10" w:name="_Toc526322858"/>
      <w:r>
        <w:t>Realizacinės priemonės</w:t>
      </w:r>
      <w:bookmarkEnd w:id="10"/>
      <w:r>
        <w:t xml:space="preserve"> </w:t>
      </w:r>
    </w:p>
    <w:p w14:paraId="2455BC8A" w14:textId="751F782C" w:rsidR="006113B2" w:rsidRDefault="00A92BF0" w:rsidP="003239AD">
      <w:pPr>
        <w:ind w:firstLine="426"/>
        <w:jc w:val="both"/>
        <w:rPr>
          <w:rFonts w:asciiTheme="minorHAnsi" w:hAnsiTheme="minorHAnsi" w:cstheme="minorHAnsi"/>
        </w:rPr>
      </w:pPr>
      <w:r>
        <w:rPr>
          <w:rFonts w:asciiTheme="minorHAnsi" w:hAnsiTheme="minorHAnsi" w:cstheme="minorHAnsi"/>
        </w:rPr>
        <w:t xml:space="preserve">Naudosime </w:t>
      </w:r>
      <w:proofErr w:type="spellStart"/>
      <w:r>
        <w:rPr>
          <w:rFonts w:asciiTheme="minorHAnsi" w:hAnsiTheme="minorHAnsi" w:cstheme="minorHAnsi"/>
        </w:rPr>
        <w:t>MySql</w:t>
      </w:r>
      <w:proofErr w:type="spellEnd"/>
      <w:r>
        <w:rPr>
          <w:rFonts w:asciiTheme="minorHAnsi" w:hAnsiTheme="minorHAnsi" w:cstheme="minorHAnsi"/>
        </w:rPr>
        <w:t xml:space="preserve">, </w:t>
      </w:r>
      <w:proofErr w:type="spellStart"/>
      <w:r>
        <w:rPr>
          <w:rFonts w:asciiTheme="minorHAnsi" w:hAnsiTheme="minorHAnsi" w:cstheme="minorHAnsi"/>
        </w:rPr>
        <w:t>PHPAdmin</w:t>
      </w:r>
      <w:proofErr w:type="spellEnd"/>
      <w:r>
        <w:rPr>
          <w:rFonts w:asciiTheme="minorHAnsi" w:hAnsiTheme="minorHAnsi" w:cstheme="minorHAnsi"/>
        </w:rPr>
        <w:t xml:space="preserve">, </w:t>
      </w:r>
      <w:proofErr w:type="spellStart"/>
      <w:r>
        <w:rPr>
          <w:rFonts w:asciiTheme="minorHAnsi" w:hAnsiTheme="minorHAnsi" w:cstheme="minorHAnsi"/>
        </w:rPr>
        <w:t>MariaDB</w:t>
      </w:r>
      <w:proofErr w:type="spellEnd"/>
      <w:r>
        <w:rPr>
          <w:rFonts w:asciiTheme="minorHAnsi" w:hAnsiTheme="minorHAnsi" w:cstheme="minorHAnsi"/>
        </w:rPr>
        <w:t xml:space="preserve">, </w:t>
      </w:r>
      <w:proofErr w:type="spellStart"/>
      <w:r>
        <w:rPr>
          <w:rFonts w:asciiTheme="minorHAnsi" w:hAnsiTheme="minorHAnsi" w:cstheme="minorHAnsi"/>
        </w:rPr>
        <w:t>GitHub</w:t>
      </w:r>
      <w:proofErr w:type="spellEnd"/>
      <w:r>
        <w:rPr>
          <w:rFonts w:asciiTheme="minorHAnsi" w:hAnsiTheme="minorHAnsi" w:cstheme="minorHAnsi"/>
        </w:rPr>
        <w:t xml:space="preserve"> </w:t>
      </w:r>
      <w:proofErr w:type="spellStart"/>
      <w:r>
        <w:rPr>
          <w:rFonts w:asciiTheme="minorHAnsi" w:hAnsiTheme="minorHAnsi" w:cstheme="minorHAnsi"/>
        </w:rPr>
        <w:t>repozitoriją</w:t>
      </w:r>
      <w:proofErr w:type="spellEnd"/>
      <w:r w:rsidR="00B37AD3">
        <w:rPr>
          <w:rFonts w:asciiTheme="minorHAnsi" w:hAnsiTheme="minorHAnsi" w:cstheme="minorHAnsi"/>
        </w:rPr>
        <w:t xml:space="preserve">, </w:t>
      </w:r>
      <w:proofErr w:type="spellStart"/>
      <w:r w:rsidR="00B37AD3">
        <w:rPr>
          <w:rFonts w:asciiTheme="minorHAnsi" w:hAnsiTheme="minorHAnsi" w:cstheme="minorHAnsi"/>
        </w:rPr>
        <w:t>MagicDraw</w:t>
      </w:r>
      <w:proofErr w:type="spellEnd"/>
      <w:r>
        <w:rPr>
          <w:rFonts w:asciiTheme="minorHAnsi" w:hAnsiTheme="minorHAnsi" w:cstheme="minorHAnsi"/>
        </w:rPr>
        <w:t xml:space="preserve"> ir programavimo kalbą C</w:t>
      </w:r>
      <w:r>
        <w:rPr>
          <w:rFonts w:asciiTheme="minorHAnsi" w:hAnsiTheme="minorHAnsi" w:cstheme="minorHAnsi"/>
          <w:lang w:val="en-US"/>
        </w:rPr>
        <w:t>#</w:t>
      </w:r>
      <w:r>
        <w:rPr>
          <w:rFonts w:asciiTheme="minorHAnsi" w:hAnsiTheme="minorHAnsi" w:cstheme="minorHAnsi"/>
        </w:rPr>
        <w:t>.</w:t>
      </w:r>
      <w:r w:rsidR="00B37AD3">
        <w:rPr>
          <w:rFonts w:asciiTheme="minorHAnsi" w:hAnsiTheme="minorHAnsi" w:cstheme="minorHAnsi"/>
        </w:rPr>
        <w:t xml:space="preserve"> Ataskaita ruošiama su Word.</w:t>
      </w:r>
    </w:p>
    <w:p w14:paraId="53522D0A" w14:textId="77777777" w:rsidR="006113B2" w:rsidRDefault="006113B2">
      <w:pPr>
        <w:rPr>
          <w:rFonts w:asciiTheme="minorHAnsi" w:hAnsiTheme="minorHAnsi" w:cstheme="minorHAnsi"/>
        </w:rPr>
      </w:pPr>
      <w:r>
        <w:rPr>
          <w:rFonts w:asciiTheme="minorHAnsi" w:hAnsiTheme="minorHAnsi" w:cstheme="minorHAnsi"/>
        </w:rPr>
        <w:br w:type="page"/>
      </w:r>
    </w:p>
    <w:p w14:paraId="0611D4DB" w14:textId="77777777" w:rsidR="007D0A4D" w:rsidRPr="00A92BF0" w:rsidRDefault="007D0A4D" w:rsidP="003239AD">
      <w:pPr>
        <w:ind w:firstLine="426"/>
        <w:jc w:val="both"/>
        <w:rPr>
          <w:rFonts w:asciiTheme="minorHAnsi" w:hAnsiTheme="minorHAnsi" w:cstheme="minorHAnsi"/>
        </w:rPr>
      </w:pPr>
    </w:p>
    <w:p w14:paraId="082EAEBC" w14:textId="19192AD2" w:rsidR="007D0A4D" w:rsidRDefault="007D0A4D" w:rsidP="007D0A4D">
      <w:pPr>
        <w:pStyle w:val="Antrat2"/>
      </w:pPr>
      <w:bookmarkStart w:id="11" w:name="_Toc526322859"/>
      <w:r>
        <w:t>Darbų pasiskirstymas</w:t>
      </w:r>
      <w:bookmarkEnd w:id="11"/>
    </w:p>
    <w:p w14:paraId="758C68F7" w14:textId="77777777" w:rsidR="00C273F6" w:rsidRPr="00C273F6" w:rsidRDefault="00C273F6" w:rsidP="00C273F6"/>
    <w:p w14:paraId="34D43963" w14:textId="0E1298D4" w:rsidR="00FC3E55" w:rsidRDefault="00005801" w:rsidP="00FC3E55">
      <w:pPr>
        <w:pStyle w:val="Antrat"/>
        <w:keepNext/>
      </w:pPr>
      <w:r>
        <w:rPr>
          <w:noProof/>
        </w:rPr>
        <w:fldChar w:fldCharType="begin"/>
      </w:r>
      <w:r>
        <w:rPr>
          <w:noProof/>
        </w:rPr>
        <w:instrText xml:space="preserve"> STYLEREF 1 \s </w:instrText>
      </w:r>
      <w:r>
        <w:rPr>
          <w:noProof/>
        </w:rPr>
        <w:fldChar w:fldCharType="separate"/>
      </w:r>
      <w:r>
        <w:rPr>
          <w:noProof/>
        </w:rPr>
        <w:t>1</w:t>
      </w:r>
      <w:r>
        <w:rPr>
          <w:noProof/>
        </w:rPr>
        <w:fldChar w:fldCharType="end"/>
      </w:r>
      <w:r>
        <w:rPr>
          <w:noProof/>
        </w:rPr>
        <w:noBreakHyphen/>
      </w:r>
      <w:r>
        <w:rPr>
          <w:noProof/>
        </w:rPr>
        <w:fldChar w:fldCharType="begin"/>
      </w:r>
      <w:r>
        <w:rPr>
          <w:noProof/>
        </w:rPr>
        <w:instrText xml:space="preserve"> SEQ lentelė \* ARABIC \s 1 </w:instrText>
      </w:r>
      <w:r>
        <w:rPr>
          <w:noProof/>
        </w:rPr>
        <w:fldChar w:fldCharType="separate"/>
      </w:r>
      <w:r>
        <w:rPr>
          <w:noProof/>
        </w:rPr>
        <w:t>1</w:t>
      </w:r>
      <w:r>
        <w:rPr>
          <w:noProof/>
        </w:rPr>
        <w:fldChar w:fldCharType="end"/>
      </w:r>
      <w:r w:rsidR="00FC3E55">
        <w:t xml:space="preserve"> lentelė. Darbų pasiskirstymas</w:t>
      </w:r>
    </w:p>
    <w:tbl>
      <w:tblPr>
        <w:tblStyle w:val="Lentelstinklelis"/>
        <w:tblW w:w="8592" w:type="dxa"/>
        <w:tblLook w:val="04A0" w:firstRow="1" w:lastRow="0" w:firstColumn="1" w:lastColumn="0" w:noHBand="0" w:noVBand="1"/>
      </w:tblPr>
      <w:tblGrid>
        <w:gridCol w:w="1718"/>
        <w:gridCol w:w="1718"/>
        <w:gridCol w:w="1718"/>
        <w:gridCol w:w="1718"/>
        <w:gridCol w:w="1720"/>
      </w:tblGrid>
      <w:tr w:rsidR="00C273F6" w14:paraId="7E465A2E"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vAlign w:val="center"/>
            <w:hideMark/>
          </w:tcPr>
          <w:p w14:paraId="1102EC47" w14:textId="77777777" w:rsidR="00C273F6" w:rsidRDefault="00C273F6">
            <w:pPr>
              <w:jc w:val="center"/>
              <w:rPr>
                <w:rFonts w:asciiTheme="minorHAnsi" w:hAnsiTheme="minorHAnsi" w:cstheme="minorHAnsi"/>
                <w:b/>
              </w:rPr>
            </w:pPr>
            <w:r>
              <w:rPr>
                <w:rFonts w:asciiTheme="minorHAnsi" w:hAnsiTheme="minorHAnsi" w:cstheme="minorHAnsi"/>
                <w:b/>
              </w:rPr>
              <w:t>Darbai</w:t>
            </w:r>
          </w:p>
        </w:tc>
        <w:tc>
          <w:tcPr>
            <w:tcW w:w="1718" w:type="dxa"/>
            <w:tcBorders>
              <w:top w:val="single" w:sz="4" w:space="0" w:color="auto"/>
              <w:left w:val="single" w:sz="4" w:space="0" w:color="auto"/>
              <w:bottom w:val="single" w:sz="4" w:space="0" w:color="auto"/>
              <w:right w:val="single" w:sz="4" w:space="0" w:color="auto"/>
            </w:tcBorders>
            <w:shd w:val="clear" w:color="auto" w:fill="99FFCC"/>
            <w:vAlign w:val="center"/>
            <w:hideMark/>
          </w:tcPr>
          <w:p w14:paraId="382F1930" w14:textId="77777777" w:rsidR="00C273F6" w:rsidRDefault="00C273F6">
            <w:pPr>
              <w:jc w:val="center"/>
              <w:rPr>
                <w:rFonts w:asciiTheme="minorHAnsi" w:hAnsiTheme="minorHAnsi" w:cstheme="minorHAnsi"/>
              </w:rPr>
            </w:pPr>
            <w:r>
              <w:rPr>
                <w:rFonts w:asciiTheme="minorHAnsi" w:hAnsiTheme="minorHAnsi" w:cstheme="minorHAnsi"/>
              </w:rPr>
              <w:t>Simas Paškauskas</w:t>
            </w: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1E62587" w14:textId="77777777" w:rsidR="00C273F6" w:rsidRDefault="00C273F6">
            <w:pPr>
              <w:jc w:val="center"/>
              <w:rPr>
                <w:rFonts w:asciiTheme="minorHAnsi" w:hAnsiTheme="minorHAnsi" w:cstheme="minorHAnsi"/>
              </w:rPr>
            </w:pPr>
            <w:r>
              <w:rPr>
                <w:rFonts w:asciiTheme="minorHAnsi" w:hAnsiTheme="minorHAnsi" w:cstheme="minorHAnsi"/>
              </w:rPr>
              <w:t>Lukas Gasiūnas</w:t>
            </w:r>
          </w:p>
        </w:tc>
        <w:tc>
          <w:tcPr>
            <w:tcW w:w="171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753A4C69" w14:textId="77777777" w:rsidR="00C273F6" w:rsidRDefault="00C273F6">
            <w:pPr>
              <w:jc w:val="center"/>
              <w:rPr>
                <w:rFonts w:asciiTheme="minorHAnsi" w:hAnsiTheme="minorHAnsi" w:cstheme="minorHAnsi"/>
              </w:rPr>
            </w:pPr>
            <w:r>
              <w:rPr>
                <w:rFonts w:asciiTheme="minorHAnsi" w:hAnsiTheme="minorHAnsi" w:cstheme="minorHAnsi"/>
              </w:rPr>
              <w:t xml:space="preserve">Kristupas </w:t>
            </w:r>
            <w:proofErr w:type="spellStart"/>
            <w:r>
              <w:rPr>
                <w:rFonts w:asciiTheme="minorHAnsi" w:hAnsiTheme="minorHAnsi" w:cstheme="minorHAnsi"/>
              </w:rPr>
              <w:t>Šlimas</w:t>
            </w:r>
            <w:proofErr w:type="spellEnd"/>
          </w:p>
        </w:tc>
        <w:tc>
          <w:tcPr>
            <w:tcW w:w="1720" w:type="dxa"/>
            <w:tcBorders>
              <w:top w:val="single" w:sz="4" w:space="0" w:color="auto"/>
              <w:left w:val="single" w:sz="4" w:space="0" w:color="auto"/>
              <w:bottom w:val="single" w:sz="4" w:space="0" w:color="auto"/>
              <w:right w:val="single" w:sz="4" w:space="0" w:color="auto"/>
            </w:tcBorders>
            <w:shd w:val="clear" w:color="auto" w:fill="FF99FF"/>
            <w:vAlign w:val="center"/>
            <w:hideMark/>
          </w:tcPr>
          <w:p w14:paraId="589243F8" w14:textId="77777777" w:rsidR="00C273F6" w:rsidRDefault="00C273F6">
            <w:pPr>
              <w:jc w:val="center"/>
              <w:rPr>
                <w:rFonts w:asciiTheme="minorHAnsi" w:hAnsiTheme="minorHAnsi" w:cstheme="minorHAnsi"/>
              </w:rPr>
            </w:pPr>
            <w:r>
              <w:rPr>
                <w:rFonts w:asciiTheme="minorHAnsi" w:hAnsiTheme="minorHAnsi" w:cstheme="minorHAnsi"/>
              </w:rPr>
              <w:t>Ernestas Milius</w:t>
            </w:r>
          </w:p>
        </w:tc>
      </w:tr>
      <w:tr w:rsidR="00C273F6" w14:paraId="113BE83F"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6BFE95C9" w14:textId="77777777" w:rsidR="00C273F6" w:rsidRDefault="00C273F6">
            <w:pPr>
              <w:rPr>
                <w:rFonts w:asciiTheme="minorHAnsi" w:hAnsiTheme="minorHAnsi" w:cstheme="minorHAnsi"/>
              </w:rPr>
            </w:pPr>
            <w:r>
              <w:rPr>
                <w:rFonts w:asciiTheme="minorHAnsi" w:hAnsiTheme="minorHAnsi" w:cstheme="minorHAnsi"/>
              </w:rPr>
              <w:t>„Valdymo centro“ posistemės aprašymas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0C5429F"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4A999851"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01752B01"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06FF7519" w14:textId="77777777" w:rsidR="00C273F6" w:rsidRDefault="00C273F6">
            <w:pPr>
              <w:rPr>
                <w:rFonts w:asciiTheme="minorHAnsi" w:hAnsiTheme="minorHAnsi" w:cstheme="minorHAnsi"/>
              </w:rPr>
            </w:pPr>
          </w:p>
        </w:tc>
      </w:tr>
      <w:tr w:rsidR="00C273F6" w14:paraId="1C4A9FED"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424985A7" w14:textId="77777777" w:rsidR="00C273F6" w:rsidRDefault="00C273F6">
            <w:pPr>
              <w:rPr>
                <w:rFonts w:asciiTheme="minorHAnsi" w:hAnsiTheme="minorHAnsi" w:cstheme="minorHAnsi"/>
              </w:rPr>
            </w:pPr>
            <w:r>
              <w:rPr>
                <w:rFonts w:asciiTheme="minorHAnsi" w:hAnsiTheme="minorHAnsi" w:cstheme="minorHAnsi"/>
              </w:rPr>
              <w:t>„Viešųjų pirkimų“ posistemės aprašymas</w:t>
            </w:r>
          </w:p>
        </w:tc>
        <w:tc>
          <w:tcPr>
            <w:tcW w:w="1718" w:type="dxa"/>
            <w:tcBorders>
              <w:top w:val="single" w:sz="4" w:space="0" w:color="auto"/>
              <w:left w:val="single" w:sz="4" w:space="0" w:color="auto"/>
              <w:bottom w:val="single" w:sz="4" w:space="0" w:color="auto"/>
              <w:right w:val="single" w:sz="4" w:space="0" w:color="auto"/>
            </w:tcBorders>
          </w:tcPr>
          <w:p w14:paraId="199921D0"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2B2E4F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44064DEA"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40E7EBB7" w14:textId="77777777" w:rsidR="00C273F6" w:rsidRDefault="00C273F6">
            <w:pPr>
              <w:rPr>
                <w:rFonts w:asciiTheme="minorHAnsi" w:hAnsiTheme="minorHAnsi" w:cstheme="minorHAnsi"/>
              </w:rPr>
            </w:pPr>
          </w:p>
        </w:tc>
      </w:tr>
      <w:tr w:rsidR="00C273F6" w14:paraId="36801256"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75E615C5" w14:textId="77777777" w:rsidR="00C273F6" w:rsidRDefault="00C273F6">
            <w:pPr>
              <w:rPr>
                <w:rFonts w:asciiTheme="minorHAnsi" w:hAnsiTheme="minorHAnsi" w:cstheme="minorHAnsi"/>
              </w:rPr>
            </w:pPr>
            <w:r>
              <w:rPr>
                <w:rFonts w:asciiTheme="minorHAnsi" w:hAnsiTheme="minorHAnsi" w:cstheme="minorHAnsi"/>
              </w:rPr>
              <w:t>„Administravimo“ posistemės aprašymas</w:t>
            </w:r>
          </w:p>
        </w:tc>
        <w:tc>
          <w:tcPr>
            <w:tcW w:w="1718" w:type="dxa"/>
            <w:tcBorders>
              <w:top w:val="single" w:sz="4" w:space="0" w:color="auto"/>
              <w:left w:val="single" w:sz="4" w:space="0" w:color="auto"/>
              <w:bottom w:val="single" w:sz="4" w:space="0" w:color="auto"/>
              <w:right w:val="single" w:sz="4" w:space="0" w:color="auto"/>
            </w:tcBorders>
          </w:tcPr>
          <w:p w14:paraId="16DE1C22"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61E9F7AD"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67CF91F2"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tcPr>
          <w:p w14:paraId="211ED28C" w14:textId="77777777" w:rsidR="00C273F6" w:rsidRDefault="00C273F6">
            <w:pPr>
              <w:rPr>
                <w:rFonts w:asciiTheme="minorHAnsi" w:hAnsiTheme="minorHAnsi" w:cstheme="minorHAnsi"/>
              </w:rPr>
            </w:pPr>
          </w:p>
        </w:tc>
      </w:tr>
      <w:tr w:rsidR="00C273F6" w14:paraId="59E69E3D"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6A4C4009" w14:textId="77777777" w:rsidR="00C273F6" w:rsidRDefault="00C273F6">
            <w:pPr>
              <w:rPr>
                <w:rFonts w:asciiTheme="minorHAnsi" w:hAnsiTheme="minorHAnsi" w:cstheme="minorHAnsi"/>
              </w:rPr>
            </w:pPr>
            <w:r>
              <w:rPr>
                <w:rFonts w:asciiTheme="minorHAnsi" w:hAnsiTheme="minorHAnsi" w:cstheme="minorHAnsi"/>
              </w:rPr>
              <w:t>„Inventoriaus“ posistemės aprašymas</w:t>
            </w:r>
          </w:p>
        </w:tc>
        <w:tc>
          <w:tcPr>
            <w:tcW w:w="1718" w:type="dxa"/>
            <w:tcBorders>
              <w:top w:val="single" w:sz="4" w:space="0" w:color="auto"/>
              <w:left w:val="single" w:sz="4" w:space="0" w:color="auto"/>
              <w:bottom w:val="single" w:sz="4" w:space="0" w:color="auto"/>
              <w:right w:val="single" w:sz="4" w:space="0" w:color="auto"/>
            </w:tcBorders>
          </w:tcPr>
          <w:p w14:paraId="0A418E76"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1002FBA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tcPr>
          <w:p w14:paraId="5D7C93F3"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0F44B529" w14:textId="77777777" w:rsidR="00C273F6" w:rsidRDefault="00C273F6">
            <w:pPr>
              <w:rPr>
                <w:rFonts w:asciiTheme="minorHAnsi" w:hAnsiTheme="minorHAnsi" w:cstheme="minorHAnsi"/>
              </w:rPr>
            </w:pPr>
          </w:p>
        </w:tc>
      </w:tr>
      <w:tr w:rsidR="00C273F6" w14:paraId="6776E6BA" w14:textId="77777777" w:rsidTr="00C273F6">
        <w:trPr>
          <w:trHeight w:val="839"/>
        </w:trPr>
        <w:tc>
          <w:tcPr>
            <w:tcW w:w="1718" w:type="dxa"/>
            <w:tcBorders>
              <w:top w:val="single" w:sz="4" w:space="0" w:color="auto"/>
              <w:left w:val="single" w:sz="4" w:space="0" w:color="auto"/>
              <w:bottom w:val="single" w:sz="4" w:space="0" w:color="auto"/>
              <w:right w:val="single" w:sz="4" w:space="0" w:color="auto"/>
            </w:tcBorders>
            <w:hideMark/>
          </w:tcPr>
          <w:p w14:paraId="7F517AC6" w14:textId="77777777" w:rsidR="00C273F6" w:rsidRDefault="00C273F6">
            <w:pPr>
              <w:rPr>
                <w:rFonts w:asciiTheme="minorHAnsi" w:hAnsiTheme="minorHAnsi" w:cstheme="minorHAnsi"/>
              </w:rPr>
            </w:pPr>
            <w:r>
              <w:t>Funkcijų hierarchijos diagramos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73DFFE5B"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32DCFC8"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3F892D0F"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0C92669A" w14:textId="77777777" w:rsidR="00C273F6" w:rsidRDefault="00C273F6">
            <w:pPr>
              <w:rPr>
                <w:rFonts w:asciiTheme="minorHAnsi" w:hAnsiTheme="minorHAnsi" w:cstheme="minorHAnsi"/>
              </w:rPr>
            </w:pPr>
          </w:p>
        </w:tc>
      </w:tr>
      <w:tr w:rsidR="00C273F6" w14:paraId="54AB0379"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hideMark/>
          </w:tcPr>
          <w:p w14:paraId="577E6408" w14:textId="77777777" w:rsidR="00C273F6" w:rsidRDefault="00C273F6">
            <w:pPr>
              <w:rPr>
                <w:rFonts w:asciiTheme="minorHAnsi" w:hAnsiTheme="minorHAnsi" w:cstheme="minorHAnsi"/>
              </w:rPr>
            </w:pPr>
            <w:r>
              <w:rPr>
                <w:rFonts w:asciiTheme="minorHAnsi" w:hAnsiTheme="minorHAnsi" w:cstheme="minorHAnsi"/>
              </w:rPr>
              <w:t>Duomenų bazės kūrimas</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6D0676A"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1C258D"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66D9561B"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3AC93961" w14:textId="77777777" w:rsidR="00C273F6" w:rsidRDefault="00C273F6">
            <w:pPr>
              <w:rPr>
                <w:rFonts w:asciiTheme="minorHAnsi" w:hAnsiTheme="minorHAnsi" w:cstheme="minorHAnsi"/>
              </w:rPr>
            </w:pPr>
          </w:p>
        </w:tc>
      </w:tr>
      <w:tr w:rsidR="00C273F6" w14:paraId="4F010DC6"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tcPr>
          <w:p w14:paraId="291EEE9A" w14:textId="721DAC81" w:rsidR="00C273F6" w:rsidRDefault="00C273F6">
            <w:pPr>
              <w:rPr>
                <w:rFonts w:asciiTheme="minorHAnsi" w:hAnsiTheme="minorHAnsi" w:cstheme="minorHAnsi"/>
              </w:rPr>
            </w:pPr>
            <w:r>
              <w:rPr>
                <w:rFonts w:asciiTheme="minorHAnsi" w:hAnsiTheme="minorHAnsi" w:cstheme="minorHAnsi"/>
              </w:rPr>
              <w:t>Sistemos išvaizda</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22B44FB5"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A628A59"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31626FFE"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286F4043" w14:textId="77777777" w:rsidR="00C273F6" w:rsidRDefault="00C273F6">
            <w:pPr>
              <w:rPr>
                <w:rFonts w:asciiTheme="minorHAnsi" w:hAnsiTheme="minorHAnsi" w:cstheme="minorHAnsi"/>
              </w:rPr>
            </w:pPr>
          </w:p>
        </w:tc>
      </w:tr>
      <w:tr w:rsidR="00C273F6" w14:paraId="0720A1E9" w14:textId="77777777" w:rsidTr="00C273F6">
        <w:trPr>
          <w:trHeight w:val="787"/>
        </w:trPr>
        <w:tc>
          <w:tcPr>
            <w:tcW w:w="1718" w:type="dxa"/>
            <w:tcBorders>
              <w:top w:val="single" w:sz="4" w:space="0" w:color="auto"/>
              <w:left w:val="single" w:sz="4" w:space="0" w:color="auto"/>
              <w:bottom w:val="single" w:sz="4" w:space="0" w:color="auto"/>
              <w:right w:val="single" w:sz="4" w:space="0" w:color="auto"/>
            </w:tcBorders>
          </w:tcPr>
          <w:p w14:paraId="791FF11D" w14:textId="2BCAAB44" w:rsidR="00C273F6" w:rsidRDefault="00C273F6">
            <w:pPr>
              <w:rPr>
                <w:rFonts w:asciiTheme="minorHAnsi" w:hAnsiTheme="minorHAnsi" w:cstheme="minorHAnsi"/>
              </w:rPr>
            </w:pPr>
            <w:r>
              <w:rPr>
                <w:rFonts w:asciiTheme="minorHAnsi" w:hAnsiTheme="minorHAnsi" w:cstheme="minorHAnsi"/>
              </w:rPr>
              <w:t>Ataskaita</w:t>
            </w:r>
          </w:p>
        </w:tc>
        <w:tc>
          <w:tcPr>
            <w:tcW w:w="1718" w:type="dxa"/>
            <w:tcBorders>
              <w:top w:val="single" w:sz="4" w:space="0" w:color="auto"/>
              <w:left w:val="single" w:sz="4" w:space="0" w:color="auto"/>
              <w:bottom w:val="single" w:sz="4" w:space="0" w:color="auto"/>
              <w:right w:val="single" w:sz="4" w:space="0" w:color="auto"/>
            </w:tcBorders>
            <w:shd w:val="clear" w:color="auto" w:fill="99FFCC"/>
          </w:tcPr>
          <w:p w14:paraId="5971D39B"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ECFB4B3" w14:textId="77777777" w:rsidR="00C273F6" w:rsidRDefault="00C273F6">
            <w:pPr>
              <w:rPr>
                <w:rFonts w:asciiTheme="minorHAnsi" w:hAnsiTheme="minorHAnsi" w:cstheme="minorHAnsi"/>
              </w:rPr>
            </w:pPr>
          </w:p>
        </w:tc>
        <w:tc>
          <w:tcPr>
            <w:tcW w:w="1718" w:type="dxa"/>
            <w:tcBorders>
              <w:top w:val="single" w:sz="4" w:space="0" w:color="auto"/>
              <w:left w:val="single" w:sz="4" w:space="0" w:color="auto"/>
              <w:bottom w:val="single" w:sz="4" w:space="0" w:color="auto"/>
              <w:right w:val="single" w:sz="4" w:space="0" w:color="auto"/>
            </w:tcBorders>
            <w:shd w:val="clear" w:color="auto" w:fill="FFC000"/>
          </w:tcPr>
          <w:p w14:paraId="01543D9A" w14:textId="77777777" w:rsidR="00C273F6" w:rsidRDefault="00C273F6">
            <w:pPr>
              <w:rPr>
                <w:rFonts w:asciiTheme="minorHAnsi" w:hAnsiTheme="minorHAnsi" w:cstheme="minorHAnsi"/>
              </w:rPr>
            </w:pPr>
          </w:p>
        </w:tc>
        <w:tc>
          <w:tcPr>
            <w:tcW w:w="1720" w:type="dxa"/>
            <w:tcBorders>
              <w:top w:val="single" w:sz="4" w:space="0" w:color="auto"/>
              <w:left w:val="single" w:sz="4" w:space="0" w:color="auto"/>
              <w:bottom w:val="single" w:sz="4" w:space="0" w:color="auto"/>
              <w:right w:val="single" w:sz="4" w:space="0" w:color="auto"/>
            </w:tcBorders>
            <w:shd w:val="clear" w:color="auto" w:fill="FF99FF"/>
          </w:tcPr>
          <w:p w14:paraId="17CBF91E" w14:textId="77777777" w:rsidR="00C273F6" w:rsidRDefault="00C273F6">
            <w:pPr>
              <w:rPr>
                <w:rFonts w:asciiTheme="minorHAnsi" w:hAnsiTheme="minorHAnsi" w:cstheme="minorHAnsi"/>
              </w:rPr>
            </w:pPr>
          </w:p>
        </w:tc>
      </w:tr>
    </w:tbl>
    <w:p w14:paraId="422B3CB8" w14:textId="11D4DF58" w:rsidR="004A29D8" w:rsidRDefault="004A29D8">
      <w:pPr>
        <w:rPr>
          <w:rFonts w:asciiTheme="minorHAnsi" w:hAnsiTheme="minorHAnsi" w:cstheme="minorHAnsi"/>
        </w:rPr>
      </w:pPr>
    </w:p>
    <w:p w14:paraId="2E88F907" w14:textId="57C65503" w:rsidR="00A5727F" w:rsidRDefault="00A5727F">
      <w:pPr>
        <w:rPr>
          <w:rFonts w:asciiTheme="minorHAnsi" w:hAnsiTheme="minorHAnsi" w:cstheme="minorHAnsi"/>
        </w:rPr>
      </w:pPr>
    </w:p>
    <w:p w14:paraId="6EB83B43" w14:textId="2CC67E1D" w:rsidR="00A5727F" w:rsidRDefault="00A5727F">
      <w:pPr>
        <w:rPr>
          <w:rFonts w:asciiTheme="minorHAnsi" w:hAnsiTheme="minorHAnsi" w:cstheme="minorHAnsi"/>
        </w:rPr>
      </w:pPr>
    </w:p>
    <w:p w14:paraId="55E0F347" w14:textId="5719EBA6" w:rsidR="00A5727F" w:rsidRDefault="0092367A" w:rsidP="00A5727F">
      <w:pPr>
        <w:pStyle w:val="Antrat1"/>
      </w:pPr>
      <w:bookmarkStart w:id="12" w:name="_Toc526322860"/>
      <w:r>
        <w:lastRenderedPageBreak/>
        <w:t>Reikalavimų modelis</w:t>
      </w:r>
      <w:bookmarkEnd w:id="12"/>
    </w:p>
    <w:p w14:paraId="18721E17" w14:textId="569723F5" w:rsidR="0092367A" w:rsidRDefault="00B60CE6" w:rsidP="0092367A">
      <w:pPr>
        <w:pStyle w:val="Antrat2"/>
      </w:pPr>
      <w:bookmarkStart w:id="13" w:name="_Toc526322861"/>
      <w:r>
        <w:t>Panaudojimo atvejų modelis</w:t>
      </w:r>
      <w:bookmarkEnd w:id="13"/>
    </w:p>
    <w:p w14:paraId="2529EA5F" w14:textId="1E23A299" w:rsidR="00234D97" w:rsidRDefault="00234D97" w:rsidP="00234D97">
      <w:pPr>
        <w:pStyle w:val="Antrat"/>
        <w:keepNext/>
      </w:pPr>
      <w:r>
        <w:t xml:space="preserve">pav. </w:t>
      </w:r>
      <w:fldSimple w:instr=" STYLEREF 1 \s ">
        <w:r w:rsidR="00356BC7">
          <w:rPr>
            <w:noProof/>
          </w:rPr>
          <w:t>2</w:t>
        </w:r>
      </w:fldSimple>
      <w:r w:rsidR="00356BC7">
        <w:t>.</w:t>
      </w:r>
      <w:fldSimple w:instr=" SEQ pav. \* ARABIC \s 1 ">
        <w:r w:rsidR="00356BC7">
          <w:rPr>
            <w:noProof/>
          </w:rPr>
          <w:t>1</w:t>
        </w:r>
      </w:fldSimple>
      <w:r>
        <w:t xml:space="preserve"> Panaudojimų atvejų modelis</w:t>
      </w:r>
    </w:p>
    <w:p w14:paraId="7F4B52C7" w14:textId="74E1F3F2" w:rsidR="00B60CE6" w:rsidRDefault="00E31842" w:rsidP="00B60CE6">
      <w:r>
        <w:rPr>
          <w:noProof/>
        </w:rPr>
        <w:drawing>
          <wp:inline distT="0" distB="0" distL="0" distR="0" wp14:anchorId="2286D714" wp14:editId="4C1F25DA">
            <wp:extent cx="5235822" cy="406510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1" r="3925"/>
                    <a:stretch/>
                  </pic:blipFill>
                  <pic:spPr bwMode="auto">
                    <a:xfrm>
                      <a:off x="0" y="0"/>
                      <a:ext cx="5251217" cy="4077057"/>
                    </a:xfrm>
                    <a:prstGeom prst="rect">
                      <a:avLst/>
                    </a:prstGeom>
                    <a:ln>
                      <a:noFill/>
                    </a:ln>
                    <a:extLst>
                      <a:ext uri="{53640926-AAD7-44D8-BBD7-CCE9431645EC}">
                        <a14:shadowObscured xmlns:a14="http://schemas.microsoft.com/office/drawing/2010/main"/>
                      </a:ext>
                    </a:extLst>
                  </pic:spPr>
                </pic:pic>
              </a:graphicData>
            </a:graphic>
          </wp:inline>
        </w:drawing>
      </w:r>
      <w:r w:rsidR="0098687F">
        <w:rPr>
          <w:noProof/>
        </w:rPr>
        <w:drawing>
          <wp:inline distT="0" distB="0" distL="0" distR="0" wp14:anchorId="1B587431" wp14:editId="5CD90B29">
            <wp:extent cx="5235575" cy="3919651"/>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1"/>
                    <a:stretch/>
                  </pic:blipFill>
                  <pic:spPr bwMode="auto">
                    <a:xfrm>
                      <a:off x="0" y="0"/>
                      <a:ext cx="5254508" cy="3933826"/>
                    </a:xfrm>
                    <a:prstGeom prst="rect">
                      <a:avLst/>
                    </a:prstGeom>
                    <a:ln>
                      <a:noFill/>
                    </a:ln>
                    <a:extLst>
                      <a:ext uri="{53640926-AAD7-44D8-BBD7-CCE9431645EC}">
                        <a14:shadowObscured xmlns:a14="http://schemas.microsoft.com/office/drawing/2010/main"/>
                      </a:ext>
                    </a:extLst>
                  </pic:spPr>
                </pic:pic>
              </a:graphicData>
            </a:graphic>
          </wp:inline>
        </w:drawing>
      </w:r>
      <w:r w:rsidR="00234D97">
        <w:rPr>
          <w:noProof/>
        </w:rPr>
        <w:lastRenderedPageBreak/>
        <w:drawing>
          <wp:inline distT="0" distB="0" distL="0" distR="0" wp14:anchorId="021E738E" wp14:editId="28B8D251">
            <wp:extent cx="5274310" cy="3182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2620"/>
                    </a:xfrm>
                    <a:prstGeom prst="rect">
                      <a:avLst/>
                    </a:prstGeom>
                  </pic:spPr>
                </pic:pic>
              </a:graphicData>
            </a:graphic>
          </wp:inline>
        </w:drawing>
      </w:r>
      <w:r w:rsidR="00234D97">
        <w:rPr>
          <w:noProof/>
        </w:rPr>
        <w:drawing>
          <wp:inline distT="0" distB="0" distL="0" distR="0" wp14:anchorId="39B321EA" wp14:editId="1B92DB6A">
            <wp:extent cx="5257800" cy="3135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9" t="1544" r="6193"/>
                    <a:stretch/>
                  </pic:blipFill>
                  <pic:spPr bwMode="auto">
                    <a:xfrm>
                      <a:off x="0" y="0"/>
                      <a:ext cx="5294554" cy="3157549"/>
                    </a:xfrm>
                    <a:prstGeom prst="rect">
                      <a:avLst/>
                    </a:prstGeom>
                    <a:ln>
                      <a:noFill/>
                    </a:ln>
                    <a:extLst>
                      <a:ext uri="{53640926-AAD7-44D8-BBD7-CCE9431645EC}">
                        <a14:shadowObscured xmlns:a14="http://schemas.microsoft.com/office/drawing/2010/main"/>
                      </a:ext>
                    </a:extLst>
                  </pic:spPr>
                </pic:pic>
              </a:graphicData>
            </a:graphic>
          </wp:inline>
        </w:drawing>
      </w:r>
    </w:p>
    <w:p w14:paraId="124AD182" w14:textId="31195CCD" w:rsidR="00B60CE6" w:rsidRDefault="004F01B7" w:rsidP="004F01B7">
      <w:pPr>
        <w:pStyle w:val="Antrat2"/>
      </w:pPr>
      <w:bookmarkStart w:id="14" w:name="_Toc526322862"/>
      <w:r>
        <w:t>Panaudojimo atvejų sekų diagramos</w:t>
      </w:r>
      <w:bookmarkEnd w:id="14"/>
    </w:p>
    <w:p w14:paraId="350A0368" w14:textId="5AE886E7" w:rsidR="004F01B7" w:rsidRDefault="004F01B7" w:rsidP="004F01B7"/>
    <w:p w14:paraId="258C3AAA" w14:textId="33262457" w:rsidR="006A5843" w:rsidRDefault="006A5843" w:rsidP="004571D6">
      <w:pPr>
        <w:pStyle w:val="Antrat3"/>
      </w:pPr>
      <w:r>
        <w:lastRenderedPageBreak/>
        <w:t>Viešųjų pirkimų valdymas</w:t>
      </w:r>
    </w:p>
    <w:p w14:paraId="5138A8AE" w14:textId="0F2A7A3A" w:rsidR="006C01FC" w:rsidRDefault="00356BC7" w:rsidP="006C01FC">
      <w:pPr>
        <w:pStyle w:val="Antrat"/>
        <w:keepNext/>
      </w:pPr>
      <w:fldSimple w:instr=" STYLEREF 1 \s ">
        <w:r>
          <w:rPr>
            <w:noProof/>
          </w:rPr>
          <w:t>2</w:t>
        </w:r>
      </w:fldSimple>
      <w:r>
        <w:t>.</w:t>
      </w:r>
      <w:fldSimple w:instr=" SEQ pav. \* ARABIC \s 1 ">
        <w:r>
          <w:rPr>
            <w:noProof/>
          </w:rPr>
          <w:t>2</w:t>
        </w:r>
      </w:fldSimple>
      <w:r w:rsidR="006C01FC">
        <w:t xml:space="preserve"> pav. </w:t>
      </w:r>
      <w:r w:rsidR="007F478D">
        <w:t>„</w:t>
      </w:r>
      <w:r w:rsidR="006C01FC">
        <w:t>Atmesti dalyvį</w:t>
      </w:r>
      <w:r w:rsidR="007F478D">
        <w:t>“</w:t>
      </w:r>
      <w:r w:rsidR="006C01FC">
        <w:t>.</w:t>
      </w:r>
    </w:p>
    <w:p w14:paraId="79BF0DBC" w14:textId="247E29E0" w:rsidR="004A640D" w:rsidRDefault="00524497" w:rsidP="004A640D">
      <w:r>
        <w:rPr>
          <w:noProof/>
        </w:rPr>
        <w:drawing>
          <wp:inline distT="0" distB="0" distL="0" distR="0" wp14:anchorId="738690CE" wp14:editId="0503B946">
            <wp:extent cx="5274310" cy="2341245"/>
            <wp:effectExtent l="0" t="0" r="2540" b="190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124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B5041B" w:rsidRPr="00694DF5" w14:paraId="40B8432B" w14:textId="77777777" w:rsidTr="00524497">
        <w:tc>
          <w:tcPr>
            <w:tcW w:w="8276" w:type="dxa"/>
            <w:gridSpan w:val="3"/>
            <w:tcBorders>
              <w:top w:val="double" w:sz="4" w:space="0" w:color="auto"/>
              <w:bottom w:val="single" w:sz="4" w:space="0" w:color="auto"/>
            </w:tcBorders>
            <w:shd w:val="clear" w:color="auto" w:fill="auto"/>
          </w:tcPr>
          <w:p w14:paraId="40D4D9E7" w14:textId="1B11D287" w:rsidR="00B5041B" w:rsidRPr="00694DF5" w:rsidRDefault="00B5041B" w:rsidP="00524497">
            <w:pPr>
              <w:jc w:val="both"/>
              <w:rPr>
                <w:b/>
              </w:rPr>
            </w:pPr>
            <w:r w:rsidRPr="00694DF5">
              <w:rPr>
                <w:b/>
              </w:rPr>
              <w:t>Panaudojimo atvejis „</w:t>
            </w:r>
            <w:r w:rsidR="00524497">
              <w:rPr>
                <w:b/>
              </w:rPr>
              <w:t>Atmesti dalyvį</w:t>
            </w:r>
            <w:r w:rsidRPr="00694DF5">
              <w:rPr>
                <w:b/>
              </w:rPr>
              <w:t>“</w:t>
            </w:r>
          </w:p>
        </w:tc>
      </w:tr>
      <w:tr w:rsidR="00B5041B" w:rsidRPr="00694DF5" w14:paraId="4B7C3182" w14:textId="77777777" w:rsidTr="00524497">
        <w:tc>
          <w:tcPr>
            <w:tcW w:w="3640" w:type="dxa"/>
            <w:gridSpan w:val="2"/>
            <w:tcBorders>
              <w:top w:val="single" w:sz="4" w:space="0" w:color="auto"/>
              <w:bottom w:val="single" w:sz="4" w:space="0" w:color="auto"/>
            </w:tcBorders>
            <w:shd w:val="clear" w:color="auto" w:fill="auto"/>
          </w:tcPr>
          <w:p w14:paraId="77F590B3" w14:textId="77777777" w:rsidR="00B5041B" w:rsidRPr="00694DF5" w:rsidRDefault="00B5041B" w:rsidP="00524497">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2BD1931" w14:textId="289CE639" w:rsidR="00B5041B" w:rsidRPr="00694DF5" w:rsidRDefault="008A2949" w:rsidP="00524497">
            <w:pPr>
              <w:jc w:val="both"/>
            </w:pPr>
            <w:r>
              <w:t>Viešųjų pirkimų administratorius</w:t>
            </w:r>
          </w:p>
        </w:tc>
      </w:tr>
      <w:tr w:rsidR="00B5041B" w:rsidRPr="00694DF5" w14:paraId="2DE663B3" w14:textId="77777777" w:rsidTr="00524497">
        <w:tc>
          <w:tcPr>
            <w:tcW w:w="3640" w:type="dxa"/>
            <w:gridSpan w:val="2"/>
            <w:tcBorders>
              <w:top w:val="single" w:sz="4" w:space="0" w:color="auto"/>
              <w:bottom w:val="single" w:sz="4" w:space="0" w:color="auto"/>
            </w:tcBorders>
            <w:shd w:val="clear" w:color="auto" w:fill="auto"/>
          </w:tcPr>
          <w:p w14:paraId="768437B8" w14:textId="77777777" w:rsidR="00B5041B" w:rsidRPr="00694DF5" w:rsidRDefault="00B5041B" w:rsidP="00524497">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95A7279" w14:textId="2D463313" w:rsidR="00B5041B" w:rsidRPr="00694DF5" w:rsidRDefault="008A2949" w:rsidP="00524497">
            <w:pPr>
              <w:jc w:val="both"/>
            </w:pPr>
            <w:r>
              <w:t>Aktorius</w:t>
            </w:r>
            <w:r w:rsidR="00B5041B" w:rsidRPr="00694DF5">
              <w:t xml:space="preserve"> turi būti prisijungęs prie sistemos </w:t>
            </w:r>
          </w:p>
        </w:tc>
      </w:tr>
      <w:tr w:rsidR="00B5041B" w:rsidRPr="00694DF5" w14:paraId="55FFD2FB" w14:textId="77777777" w:rsidTr="00524497">
        <w:tc>
          <w:tcPr>
            <w:tcW w:w="3640" w:type="dxa"/>
            <w:gridSpan w:val="2"/>
            <w:tcBorders>
              <w:top w:val="single" w:sz="4" w:space="0" w:color="auto"/>
              <w:bottom w:val="single" w:sz="4" w:space="0" w:color="auto"/>
            </w:tcBorders>
            <w:shd w:val="clear" w:color="auto" w:fill="auto"/>
          </w:tcPr>
          <w:p w14:paraId="7A8B9866" w14:textId="77777777" w:rsidR="00B5041B" w:rsidRPr="00694DF5" w:rsidRDefault="00B5041B"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5862811B" w14:textId="2EC243DA" w:rsidR="00B5041B" w:rsidRPr="00694DF5" w:rsidRDefault="008A2949" w:rsidP="00524497">
            <w:pPr>
              <w:jc w:val="both"/>
            </w:pPr>
            <w:r>
              <w:t xml:space="preserve">Aktorius nori atmesti dalyvio </w:t>
            </w:r>
            <w:proofErr w:type="spellStart"/>
            <w:r>
              <w:t>pasiūlimą</w:t>
            </w:r>
            <w:proofErr w:type="spellEnd"/>
          </w:p>
        </w:tc>
      </w:tr>
      <w:tr w:rsidR="00B5041B" w:rsidRPr="00694DF5" w14:paraId="1A2A68AA" w14:textId="77777777" w:rsidTr="00524497">
        <w:tc>
          <w:tcPr>
            <w:tcW w:w="1615" w:type="dxa"/>
            <w:vMerge w:val="restart"/>
            <w:tcBorders>
              <w:top w:val="single" w:sz="4" w:space="0" w:color="auto"/>
              <w:bottom w:val="single" w:sz="4" w:space="0" w:color="auto"/>
            </w:tcBorders>
            <w:shd w:val="clear" w:color="auto" w:fill="auto"/>
          </w:tcPr>
          <w:p w14:paraId="524DCFC8" w14:textId="77777777" w:rsidR="00B5041B" w:rsidRPr="00694DF5" w:rsidRDefault="00B5041B"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0E291B61" w14:textId="77777777" w:rsidR="00B5041B" w:rsidRPr="00694DF5" w:rsidRDefault="00B5041B"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A0C050B" w14:textId="77777777" w:rsidR="00B5041B" w:rsidRPr="00694DF5" w:rsidRDefault="00B5041B" w:rsidP="00524497">
            <w:pPr>
              <w:jc w:val="both"/>
            </w:pPr>
            <w:r>
              <w:t>-</w:t>
            </w:r>
          </w:p>
        </w:tc>
      </w:tr>
      <w:tr w:rsidR="00B5041B" w:rsidRPr="00694DF5" w14:paraId="54F1EEC0" w14:textId="77777777" w:rsidTr="00524497">
        <w:tc>
          <w:tcPr>
            <w:tcW w:w="1615" w:type="dxa"/>
            <w:vMerge/>
            <w:tcBorders>
              <w:top w:val="single" w:sz="4" w:space="0" w:color="auto"/>
              <w:bottom w:val="single" w:sz="4" w:space="0" w:color="auto"/>
            </w:tcBorders>
            <w:shd w:val="clear" w:color="auto" w:fill="auto"/>
          </w:tcPr>
          <w:p w14:paraId="67FE0A49" w14:textId="77777777" w:rsidR="00B5041B" w:rsidRPr="00694DF5" w:rsidRDefault="00B5041B" w:rsidP="00524497">
            <w:pPr>
              <w:jc w:val="both"/>
            </w:pPr>
          </w:p>
        </w:tc>
        <w:tc>
          <w:tcPr>
            <w:tcW w:w="2025" w:type="dxa"/>
            <w:tcBorders>
              <w:top w:val="single" w:sz="4" w:space="0" w:color="auto"/>
              <w:bottom w:val="single" w:sz="4" w:space="0" w:color="auto"/>
            </w:tcBorders>
            <w:shd w:val="clear" w:color="auto" w:fill="auto"/>
          </w:tcPr>
          <w:p w14:paraId="17DD8C22" w14:textId="77777777" w:rsidR="00B5041B" w:rsidRPr="00694DF5" w:rsidRDefault="00B5041B"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955A043" w14:textId="1E9D7ADA" w:rsidR="00B5041B" w:rsidRPr="00694DF5" w:rsidRDefault="008A2949" w:rsidP="00524497">
            <w:pPr>
              <w:jc w:val="both"/>
            </w:pPr>
            <w:r>
              <w:t>„Formuoti dalyvio langą“</w:t>
            </w:r>
          </w:p>
        </w:tc>
      </w:tr>
      <w:tr w:rsidR="00B5041B" w:rsidRPr="00694DF5" w14:paraId="5EA79EB8" w14:textId="77777777" w:rsidTr="00524497">
        <w:tc>
          <w:tcPr>
            <w:tcW w:w="1615" w:type="dxa"/>
            <w:vMerge/>
            <w:tcBorders>
              <w:top w:val="single" w:sz="4" w:space="0" w:color="auto"/>
              <w:bottom w:val="single" w:sz="4" w:space="0" w:color="auto"/>
            </w:tcBorders>
            <w:shd w:val="clear" w:color="auto" w:fill="auto"/>
          </w:tcPr>
          <w:p w14:paraId="60610F5E" w14:textId="77777777" w:rsidR="00B5041B" w:rsidRPr="00694DF5" w:rsidRDefault="00B5041B" w:rsidP="00524497">
            <w:pPr>
              <w:jc w:val="both"/>
            </w:pPr>
          </w:p>
        </w:tc>
        <w:tc>
          <w:tcPr>
            <w:tcW w:w="2025" w:type="dxa"/>
            <w:tcBorders>
              <w:top w:val="single" w:sz="4" w:space="0" w:color="auto"/>
              <w:bottom w:val="single" w:sz="4" w:space="0" w:color="auto"/>
            </w:tcBorders>
            <w:shd w:val="clear" w:color="auto" w:fill="auto"/>
          </w:tcPr>
          <w:p w14:paraId="06977E44" w14:textId="77777777" w:rsidR="00B5041B" w:rsidRPr="00694DF5" w:rsidRDefault="00B5041B"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CD3A681" w14:textId="77777777" w:rsidR="00B5041B" w:rsidRPr="00694DF5" w:rsidRDefault="00B5041B" w:rsidP="00524497">
            <w:pPr>
              <w:jc w:val="both"/>
            </w:pPr>
            <w:r w:rsidRPr="00694DF5">
              <w:t>-</w:t>
            </w:r>
          </w:p>
        </w:tc>
      </w:tr>
      <w:tr w:rsidR="00B5041B" w:rsidRPr="00694DF5" w14:paraId="08D7F111" w14:textId="77777777" w:rsidTr="00524497">
        <w:tc>
          <w:tcPr>
            <w:tcW w:w="3640" w:type="dxa"/>
            <w:gridSpan w:val="2"/>
            <w:tcBorders>
              <w:top w:val="single" w:sz="4" w:space="0" w:color="auto"/>
              <w:bottom w:val="single" w:sz="4" w:space="0" w:color="auto"/>
            </w:tcBorders>
            <w:shd w:val="clear" w:color="auto" w:fill="auto"/>
          </w:tcPr>
          <w:p w14:paraId="5F80DC6C" w14:textId="77777777" w:rsidR="00B5041B" w:rsidRPr="00694DF5" w:rsidRDefault="00B5041B"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D95046E" w14:textId="77777777" w:rsidR="00B5041B" w:rsidRPr="00694DF5" w:rsidRDefault="00B5041B" w:rsidP="00524497">
            <w:pPr>
              <w:jc w:val="both"/>
              <w:rPr>
                <w:b/>
              </w:rPr>
            </w:pPr>
            <w:r w:rsidRPr="00694DF5">
              <w:rPr>
                <w:b/>
              </w:rPr>
              <w:t>Sistemos reakcija ir sprendimai</w:t>
            </w:r>
          </w:p>
        </w:tc>
      </w:tr>
      <w:tr w:rsidR="00B5041B" w:rsidRPr="00694DF5" w14:paraId="367DE8BF" w14:textId="77777777" w:rsidTr="00524497">
        <w:tc>
          <w:tcPr>
            <w:tcW w:w="3640" w:type="dxa"/>
            <w:gridSpan w:val="2"/>
            <w:tcBorders>
              <w:top w:val="single" w:sz="4" w:space="0" w:color="auto"/>
              <w:bottom w:val="single" w:sz="4" w:space="0" w:color="auto"/>
            </w:tcBorders>
            <w:shd w:val="clear" w:color="auto" w:fill="auto"/>
          </w:tcPr>
          <w:p w14:paraId="5F47CB73" w14:textId="4625DA48" w:rsidR="00B5041B" w:rsidRPr="00694DF5" w:rsidRDefault="00B5041B" w:rsidP="00524497">
            <w:pPr>
              <w:jc w:val="both"/>
            </w:pPr>
            <w:r w:rsidRPr="00694DF5">
              <w:t xml:space="preserve">1. </w:t>
            </w:r>
            <w:r w:rsidR="00D43B92">
              <w:t>Paspausti mygtuką „Atmesti“</w:t>
            </w:r>
          </w:p>
        </w:tc>
        <w:tc>
          <w:tcPr>
            <w:tcW w:w="4636" w:type="dxa"/>
            <w:tcBorders>
              <w:top w:val="single" w:sz="4" w:space="0" w:color="auto"/>
              <w:bottom w:val="single" w:sz="4" w:space="0" w:color="auto"/>
            </w:tcBorders>
            <w:shd w:val="clear" w:color="auto" w:fill="auto"/>
          </w:tcPr>
          <w:p w14:paraId="457D327E" w14:textId="77777777" w:rsidR="00B5041B" w:rsidRDefault="00B5041B" w:rsidP="00524497">
            <w:pPr>
              <w:jc w:val="both"/>
            </w:pPr>
            <w:r w:rsidRPr="00694DF5">
              <w:t xml:space="preserve">1.1. </w:t>
            </w:r>
            <w:r w:rsidR="00D43B92">
              <w:t>Rasti pasirinktą dalyvį</w:t>
            </w:r>
          </w:p>
          <w:p w14:paraId="6E75D5E4" w14:textId="77777777" w:rsidR="00D43B92" w:rsidRDefault="00D43B92" w:rsidP="00524497">
            <w:pPr>
              <w:jc w:val="both"/>
            </w:pPr>
            <w:r>
              <w:t>1.2. Pakeisti surasto dalyvio statusą</w:t>
            </w:r>
          </w:p>
          <w:p w14:paraId="6054F668" w14:textId="11EA1FE6" w:rsidR="00D43B92" w:rsidRPr="00694DF5" w:rsidRDefault="00D43B92" w:rsidP="00524497">
            <w:pPr>
              <w:jc w:val="both"/>
            </w:pPr>
            <w:r>
              <w:t>1.3. Grąžinti į dalyvių lentelės langą</w:t>
            </w:r>
          </w:p>
        </w:tc>
      </w:tr>
      <w:tr w:rsidR="00B5041B" w:rsidRPr="00694DF5" w14:paraId="473CE11B" w14:textId="77777777" w:rsidTr="00524497">
        <w:tc>
          <w:tcPr>
            <w:tcW w:w="3640" w:type="dxa"/>
            <w:gridSpan w:val="2"/>
            <w:tcBorders>
              <w:top w:val="single" w:sz="4" w:space="0" w:color="auto"/>
              <w:bottom w:val="single" w:sz="4" w:space="0" w:color="auto"/>
            </w:tcBorders>
            <w:shd w:val="clear" w:color="auto" w:fill="auto"/>
          </w:tcPr>
          <w:p w14:paraId="1756AF9F" w14:textId="77777777" w:rsidR="00B5041B" w:rsidRPr="00694DF5" w:rsidRDefault="00B5041B"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39C1E22" w14:textId="61A70D27" w:rsidR="00B5041B" w:rsidRPr="00694DF5" w:rsidRDefault="00D43B92" w:rsidP="004A640D">
            <w:pPr>
              <w:keepNext/>
              <w:jc w:val="both"/>
            </w:pPr>
            <w:r>
              <w:t>Dalyvio pasiūlymas atmestas</w:t>
            </w:r>
          </w:p>
        </w:tc>
      </w:tr>
    </w:tbl>
    <w:p w14:paraId="4AF1D4C5" w14:textId="6F2BB50F" w:rsidR="00524497" w:rsidRDefault="00005801" w:rsidP="004A640D">
      <w:pPr>
        <w:pStyle w:val="Antrat"/>
      </w:pPr>
      <w:fldSimple w:instr=" STYLEREF 1 \s ">
        <w:r>
          <w:rPr>
            <w:noProof/>
          </w:rPr>
          <w:t>2</w:t>
        </w:r>
      </w:fldSimple>
      <w:r>
        <w:noBreakHyphen/>
      </w:r>
      <w:fldSimple w:instr=" SEQ lentelė \* ARABIC \s 1 ">
        <w:r>
          <w:rPr>
            <w:noProof/>
          </w:rPr>
          <w:t>1</w:t>
        </w:r>
      </w:fldSimple>
      <w:r w:rsidR="004A640D">
        <w:t xml:space="preserve"> lentelė „Atmesti dalyvį“.</w:t>
      </w:r>
    </w:p>
    <w:p w14:paraId="1BC8108D" w14:textId="7E5DA539" w:rsidR="007F478D" w:rsidRDefault="00356BC7" w:rsidP="007F478D">
      <w:pPr>
        <w:pStyle w:val="Antrat"/>
        <w:keepNext/>
      </w:pPr>
      <w:fldSimple w:instr=" STYLEREF 1 \s ">
        <w:r>
          <w:rPr>
            <w:noProof/>
          </w:rPr>
          <w:t>2</w:t>
        </w:r>
      </w:fldSimple>
      <w:r>
        <w:t>.</w:t>
      </w:r>
      <w:fldSimple w:instr=" SEQ pav. \* ARABIC \s 1 ">
        <w:r>
          <w:rPr>
            <w:noProof/>
          </w:rPr>
          <w:t>3</w:t>
        </w:r>
      </w:fldSimple>
      <w:r w:rsidR="007F478D">
        <w:t xml:space="preserve"> pav. „Skelbti nugalėtoją“.</w:t>
      </w:r>
    </w:p>
    <w:p w14:paraId="5345E433" w14:textId="4664BC8F" w:rsidR="00524497" w:rsidRDefault="00524497">
      <w:r>
        <w:rPr>
          <w:noProof/>
        </w:rPr>
        <w:drawing>
          <wp:inline distT="0" distB="0" distL="0" distR="0" wp14:anchorId="21A2948A" wp14:editId="1ED568B9">
            <wp:extent cx="5274310" cy="3228975"/>
            <wp:effectExtent l="0" t="0" r="2540" b="952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897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48005CC" w14:textId="77777777" w:rsidTr="00524497">
        <w:tc>
          <w:tcPr>
            <w:tcW w:w="8276" w:type="dxa"/>
            <w:gridSpan w:val="3"/>
            <w:tcBorders>
              <w:top w:val="double" w:sz="4" w:space="0" w:color="auto"/>
              <w:bottom w:val="single" w:sz="4" w:space="0" w:color="auto"/>
            </w:tcBorders>
            <w:shd w:val="clear" w:color="auto" w:fill="auto"/>
          </w:tcPr>
          <w:p w14:paraId="3B505956" w14:textId="477A8261" w:rsidR="00524497" w:rsidRPr="00694DF5" w:rsidRDefault="00524497" w:rsidP="00524497">
            <w:pPr>
              <w:jc w:val="both"/>
              <w:rPr>
                <w:b/>
              </w:rPr>
            </w:pPr>
            <w:r w:rsidRPr="00694DF5">
              <w:rPr>
                <w:b/>
              </w:rPr>
              <w:t>Panaudojimo atvejis „</w:t>
            </w:r>
            <w:r w:rsidR="00731907">
              <w:rPr>
                <w:b/>
              </w:rPr>
              <w:t>Skelbti nugalėtoją</w:t>
            </w:r>
            <w:r w:rsidRPr="00694DF5">
              <w:rPr>
                <w:b/>
              </w:rPr>
              <w:t>“</w:t>
            </w:r>
          </w:p>
        </w:tc>
      </w:tr>
      <w:tr w:rsidR="008A2949" w:rsidRPr="00694DF5" w14:paraId="11399CC3" w14:textId="77777777" w:rsidTr="00524497">
        <w:tc>
          <w:tcPr>
            <w:tcW w:w="3640" w:type="dxa"/>
            <w:gridSpan w:val="2"/>
            <w:tcBorders>
              <w:top w:val="single" w:sz="4" w:space="0" w:color="auto"/>
              <w:bottom w:val="single" w:sz="4" w:space="0" w:color="auto"/>
            </w:tcBorders>
            <w:shd w:val="clear" w:color="auto" w:fill="auto"/>
          </w:tcPr>
          <w:p w14:paraId="0E6B1683" w14:textId="77777777" w:rsidR="008A2949" w:rsidRPr="00694DF5" w:rsidRDefault="008A2949" w:rsidP="008A2949">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D4B6A4B" w14:textId="7DE1E3D2" w:rsidR="008A2949" w:rsidRPr="00694DF5" w:rsidRDefault="008A2949" w:rsidP="008A2949">
            <w:pPr>
              <w:jc w:val="both"/>
            </w:pPr>
            <w:r>
              <w:t>Viešųjų pirkimų administratorius</w:t>
            </w:r>
          </w:p>
        </w:tc>
      </w:tr>
      <w:tr w:rsidR="008A2949" w:rsidRPr="00694DF5" w14:paraId="02A3C2F8" w14:textId="77777777" w:rsidTr="00524497">
        <w:tc>
          <w:tcPr>
            <w:tcW w:w="3640" w:type="dxa"/>
            <w:gridSpan w:val="2"/>
            <w:tcBorders>
              <w:top w:val="single" w:sz="4" w:space="0" w:color="auto"/>
              <w:bottom w:val="single" w:sz="4" w:space="0" w:color="auto"/>
            </w:tcBorders>
            <w:shd w:val="clear" w:color="auto" w:fill="auto"/>
          </w:tcPr>
          <w:p w14:paraId="6A3F8C53" w14:textId="77777777" w:rsidR="008A2949" w:rsidRPr="00694DF5" w:rsidRDefault="008A2949" w:rsidP="008A2949">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22F741CB" w14:textId="0B31F026" w:rsidR="008A2949" w:rsidRPr="00694DF5" w:rsidRDefault="008A2949" w:rsidP="008A2949">
            <w:pPr>
              <w:jc w:val="both"/>
            </w:pPr>
            <w:r>
              <w:t>Aktorius</w:t>
            </w:r>
            <w:r w:rsidRPr="00694DF5">
              <w:t xml:space="preserve"> turi būti prisijungęs prie sistemos </w:t>
            </w:r>
          </w:p>
        </w:tc>
      </w:tr>
      <w:tr w:rsidR="00524497" w:rsidRPr="00694DF5" w14:paraId="463BB9F7" w14:textId="77777777" w:rsidTr="00524497">
        <w:tc>
          <w:tcPr>
            <w:tcW w:w="3640" w:type="dxa"/>
            <w:gridSpan w:val="2"/>
            <w:tcBorders>
              <w:top w:val="single" w:sz="4" w:space="0" w:color="auto"/>
              <w:bottom w:val="single" w:sz="4" w:space="0" w:color="auto"/>
            </w:tcBorders>
            <w:shd w:val="clear" w:color="auto" w:fill="auto"/>
          </w:tcPr>
          <w:p w14:paraId="5F7B5CBD"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AA1A4CB" w14:textId="19D64357" w:rsidR="00524497" w:rsidRPr="00694DF5" w:rsidRDefault="00D43B92" w:rsidP="00524497">
            <w:pPr>
              <w:jc w:val="both"/>
            </w:pPr>
            <w:r>
              <w:t>Aktorius nori paskelbti dalyvį nugalėtoju</w:t>
            </w:r>
          </w:p>
        </w:tc>
      </w:tr>
      <w:tr w:rsidR="00524497" w:rsidRPr="00694DF5" w14:paraId="2C5C2651" w14:textId="77777777" w:rsidTr="00524497">
        <w:tc>
          <w:tcPr>
            <w:tcW w:w="1615" w:type="dxa"/>
            <w:vMerge w:val="restart"/>
            <w:tcBorders>
              <w:top w:val="single" w:sz="4" w:space="0" w:color="auto"/>
              <w:bottom w:val="single" w:sz="4" w:space="0" w:color="auto"/>
            </w:tcBorders>
            <w:shd w:val="clear" w:color="auto" w:fill="auto"/>
          </w:tcPr>
          <w:p w14:paraId="7C5A17BC" w14:textId="77777777" w:rsidR="00524497" w:rsidRPr="00694DF5" w:rsidRDefault="00524497" w:rsidP="00524497">
            <w:pPr>
              <w:jc w:val="both"/>
              <w:rPr>
                <w:b/>
              </w:rPr>
            </w:pPr>
            <w:r w:rsidRPr="00694DF5">
              <w:rPr>
                <w:b/>
              </w:rPr>
              <w:lastRenderedPageBreak/>
              <w:t>Susiję panaudojimo atvejai</w:t>
            </w:r>
          </w:p>
        </w:tc>
        <w:tc>
          <w:tcPr>
            <w:tcW w:w="2025" w:type="dxa"/>
            <w:tcBorders>
              <w:top w:val="single" w:sz="4" w:space="0" w:color="auto"/>
              <w:bottom w:val="single" w:sz="4" w:space="0" w:color="auto"/>
            </w:tcBorders>
            <w:shd w:val="clear" w:color="auto" w:fill="auto"/>
          </w:tcPr>
          <w:p w14:paraId="274D93CA"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62B7609" w14:textId="77777777" w:rsidR="00524497" w:rsidRPr="00694DF5" w:rsidRDefault="00524497" w:rsidP="00524497">
            <w:pPr>
              <w:jc w:val="both"/>
            </w:pPr>
            <w:r>
              <w:t>-</w:t>
            </w:r>
          </w:p>
        </w:tc>
      </w:tr>
      <w:tr w:rsidR="00524497" w:rsidRPr="00694DF5" w14:paraId="07AE9FFD" w14:textId="77777777" w:rsidTr="00524497">
        <w:tc>
          <w:tcPr>
            <w:tcW w:w="1615" w:type="dxa"/>
            <w:vMerge/>
            <w:tcBorders>
              <w:top w:val="single" w:sz="4" w:space="0" w:color="auto"/>
              <w:bottom w:val="single" w:sz="4" w:space="0" w:color="auto"/>
            </w:tcBorders>
            <w:shd w:val="clear" w:color="auto" w:fill="auto"/>
          </w:tcPr>
          <w:p w14:paraId="6636AC3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A7AB6EA"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30C81A88" w14:textId="1E1F4CB6" w:rsidR="00524497" w:rsidRPr="00694DF5" w:rsidRDefault="00D43B92" w:rsidP="00524497">
            <w:pPr>
              <w:jc w:val="both"/>
            </w:pPr>
            <w:r>
              <w:t>„Formuoti dalyvio langą“</w:t>
            </w:r>
          </w:p>
        </w:tc>
      </w:tr>
      <w:tr w:rsidR="00524497" w:rsidRPr="00694DF5" w14:paraId="47CF2FD2" w14:textId="77777777" w:rsidTr="00524497">
        <w:tc>
          <w:tcPr>
            <w:tcW w:w="1615" w:type="dxa"/>
            <w:vMerge/>
            <w:tcBorders>
              <w:top w:val="single" w:sz="4" w:space="0" w:color="auto"/>
              <w:bottom w:val="single" w:sz="4" w:space="0" w:color="auto"/>
            </w:tcBorders>
            <w:shd w:val="clear" w:color="auto" w:fill="auto"/>
          </w:tcPr>
          <w:p w14:paraId="513C5273"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1233DFB2"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6B1961F0" w14:textId="77777777" w:rsidR="00524497" w:rsidRPr="00694DF5" w:rsidRDefault="00524497" w:rsidP="00524497">
            <w:pPr>
              <w:jc w:val="both"/>
            </w:pPr>
            <w:r w:rsidRPr="00694DF5">
              <w:t>-</w:t>
            </w:r>
          </w:p>
        </w:tc>
      </w:tr>
      <w:tr w:rsidR="00524497" w:rsidRPr="00694DF5" w14:paraId="0FF1191E" w14:textId="77777777" w:rsidTr="00524497">
        <w:tc>
          <w:tcPr>
            <w:tcW w:w="3640" w:type="dxa"/>
            <w:gridSpan w:val="2"/>
            <w:tcBorders>
              <w:top w:val="single" w:sz="4" w:space="0" w:color="auto"/>
              <w:bottom w:val="single" w:sz="4" w:space="0" w:color="auto"/>
            </w:tcBorders>
            <w:shd w:val="clear" w:color="auto" w:fill="auto"/>
          </w:tcPr>
          <w:p w14:paraId="726A5A09"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750D07CC" w14:textId="77777777" w:rsidR="00524497" w:rsidRPr="00694DF5" w:rsidRDefault="00524497" w:rsidP="00524497">
            <w:pPr>
              <w:jc w:val="both"/>
              <w:rPr>
                <w:b/>
              </w:rPr>
            </w:pPr>
            <w:r w:rsidRPr="00694DF5">
              <w:rPr>
                <w:b/>
              </w:rPr>
              <w:t>Sistemos reakcija ir sprendimai</w:t>
            </w:r>
          </w:p>
        </w:tc>
      </w:tr>
      <w:tr w:rsidR="00524497" w:rsidRPr="00694DF5" w14:paraId="234E2CB3" w14:textId="77777777" w:rsidTr="00524497">
        <w:tc>
          <w:tcPr>
            <w:tcW w:w="3640" w:type="dxa"/>
            <w:gridSpan w:val="2"/>
            <w:tcBorders>
              <w:top w:val="single" w:sz="4" w:space="0" w:color="auto"/>
              <w:bottom w:val="single" w:sz="4" w:space="0" w:color="auto"/>
            </w:tcBorders>
            <w:shd w:val="clear" w:color="auto" w:fill="auto"/>
          </w:tcPr>
          <w:p w14:paraId="2F5D5F0E" w14:textId="0E000C52" w:rsidR="00524497" w:rsidRPr="00694DF5" w:rsidRDefault="00524497" w:rsidP="00524497">
            <w:pPr>
              <w:jc w:val="both"/>
            </w:pPr>
            <w:r w:rsidRPr="00694DF5">
              <w:t xml:space="preserve">1. </w:t>
            </w:r>
            <w:r w:rsidR="004D17B3">
              <w:t>Paspausti mygtuką „Skelbti nugalėtoju“</w:t>
            </w:r>
          </w:p>
        </w:tc>
        <w:tc>
          <w:tcPr>
            <w:tcW w:w="4636" w:type="dxa"/>
            <w:tcBorders>
              <w:top w:val="single" w:sz="4" w:space="0" w:color="auto"/>
              <w:bottom w:val="single" w:sz="4" w:space="0" w:color="auto"/>
            </w:tcBorders>
            <w:shd w:val="clear" w:color="auto" w:fill="auto"/>
          </w:tcPr>
          <w:p w14:paraId="66FDE1D5" w14:textId="77777777" w:rsidR="00524497" w:rsidRDefault="00524497" w:rsidP="00524497">
            <w:pPr>
              <w:jc w:val="both"/>
            </w:pPr>
            <w:r w:rsidRPr="00694DF5">
              <w:t xml:space="preserve">1.1. </w:t>
            </w:r>
            <w:r w:rsidR="004D17B3">
              <w:t>Rasti pasirinktą dalyvį</w:t>
            </w:r>
          </w:p>
          <w:p w14:paraId="6DDEBB1A" w14:textId="77777777" w:rsidR="004D17B3" w:rsidRDefault="004D17B3" w:rsidP="00524497">
            <w:pPr>
              <w:jc w:val="both"/>
            </w:pPr>
            <w:r>
              <w:t>1.2. Pakeisti pasirinkto dalyvio statusą</w:t>
            </w:r>
          </w:p>
          <w:p w14:paraId="34CFC21A" w14:textId="77777777" w:rsidR="004D17B3" w:rsidRDefault="004D17B3" w:rsidP="00524497">
            <w:pPr>
              <w:jc w:val="both"/>
            </w:pPr>
            <w:r>
              <w:t>1.3. Rasti pasirinkto dalyvio konkursą</w:t>
            </w:r>
          </w:p>
          <w:p w14:paraId="25BDBE05" w14:textId="77777777" w:rsidR="004D17B3" w:rsidRDefault="004D17B3" w:rsidP="00524497">
            <w:pPr>
              <w:jc w:val="both"/>
            </w:pPr>
            <w:r>
              <w:t>1.4. Pakeisti pasirinkto konkurso būseną</w:t>
            </w:r>
          </w:p>
          <w:p w14:paraId="2C1456AE" w14:textId="74914442" w:rsidR="004D17B3" w:rsidRPr="00694DF5" w:rsidRDefault="004D17B3" w:rsidP="00524497">
            <w:pPr>
              <w:jc w:val="both"/>
            </w:pPr>
            <w:r>
              <w:t>1.5. Grąžinti į dalyvių lentelės langą</w:t>
            </w:r>
          </w:p>
        </w:tc>
      </w:tr>
      <w:tr w:rsidR="00524497" w:rsidRPr="00694DF5" w14:paraId="789C1F50" w14:textId="77777777" w:rsidTr="00524497">
        <w:tc>
          <w:tcPr>
            <w:tcW w:w="3640" w:type="dxa"/>
            <w:gridSpan w:val="2"/>
            <w:tcBorders>
              <w:top w:val="single" w:sz="4" w:space="0" w:color="auto"/>
              <w:bottom w:val="single" w:sz="4" w:space="0" w:color="auto"/>
            </w:tcBorders>
            <w:shd w:val="clear" w:color="auto" w:fill="auto"/>
          </w:tcPr>
          <w:p w14:paraId="0915A08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DBD0CAE" w14:textId="4C129598" w:rsidR="00524497" w:rsidRPr="00694DF5" w:rsidRDefault="004D17B3" w:rsidP="004A640D">
            <w:pPr>
              <w:keepNext/>
              <w:jc w:val="both"/>
            </w:pPr>
            <w:r>
              <w:t>Dalyvis paskelbiamas nugalėtoju</w:t>
            </w:r>
          </w:p>
        </w:tc>
      </w:tr>
    </w:tbl>
    <w:p w14:paraId="7A5E9D19" w14:textId="501B3DA1" w:rsidR="00524497" w:rsidRDefault="00005801" w:rsidP="004A640D">
      <w:pPr>
        <w:pStyle w:val="Antrat"/>
      </w:pPr>
      <w:fldSimple w:instr=" STYLEREF 1 \s ">
        <w:r>
          <w:rPr>
            <w:noProof/>
          </w:rPr>
          <w:t>2</w:t>
        </w:r>
      </w:fldSimple>
      <w:r>
        <w:noBreakHyphen/>
      </w:r>
      <w:fldSimple w:instr=" SEQ lentelė \* ARABIC \s 1 ">
        <w:r>
          <w:rPr>
            <w:noProof/>
          </w:rPr>
          <w:t>2</w:t>
        </w:r>
      </w:fldSimple>
      <w:r w:rsidR="004A640D">
        <w:t xml:space="preserve"> lentelė „Skelbti nugalėtoją“.</w:t>
      </w:r>
    </w:p>
    <w:p w14:paraId="6B9053FE" w14:textId="0D6BDFC6" w:rsidR="007F478D" w:rsidRDefault="00356BC7" w:rsidP="007F478D">
      <w:pPr>
        <w:pStyle w:val="Antrat"/>
        <w:keepNext/>
      </w:pPr>
      <w:fldSimple w:instr=" STYLEREF 1 \s ">
        <w:r>
          <w:rPr>
            <w:noProof/>
          </w:rPr>
          <w:t>2</w:t>
        </w:r>
      </w:fldSimple>
      <w:r>
        <w:t>.</w:t>
      </w:r>
      <w:fldSimple w:instr=" SEQ pav. \* ARABIC \s 1 ">
        <w:r>
          <w:rPr>
            <w:noProof/>
          </w:rPr>
          <w:t>4</w:t>
        </w:r>
      </w:fldSimple>
      <w:r w:rsidR="007F478D">
        <w:t xml:space="preserve"> pav. „Palyginti dalyvius“.</w:t>
      </w:r>
    </w:p>
    <w:p w14:paraId="7C943774" w14:textId="0ECDF466" w:rsidR="00524497" w:rsidRDefault="00524497">
      <w:r>
        <w:rPr>
          <w:noProof/>
        </w:rPr>
        <w:drawing>
          <wp:inline distT="0" distB="0" distL="0" distR="0" wp14:anchorId="0E25A315" wp14:editId="6A4F0104">
            <wp:extent cx="5274310" cy="2072640"/>
            <wp:effectExtent l="0" t="0" r="2540" b="381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26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3E64A23C" w14:textId="77777777" w:rsidTr="00524497">
        <w:tc>
          <w:tcPr>
            <w:tcW w:w="8276" w:type="dxa"/>
            <w:gridSpan w:val="3"/>
            <w:tcBorders>
              <w:top w:val="double" w:sz="4" w:space="0" w:color="auto"/>
              <w:bottom w:val="single" w:sz="4" w:space="0" w:color="auto"/>
            </w:tcBorders>
            <w:shd w:val="clear" w:color="auto" w:fill="auto"/>
          </w:tcPr>
          <w:p w14:paraId="5D206236" w14:textId="32302BD5" w:rsidR="00524497" w:rsidRPr="00694DF5" w:rsidRDefault="00524497" w:rsidP="00524497">
            <w:pPr>
              <w:jc w:val="both"/>
              <w:rPr>
                <w:b/>
              </w:rPr>
            </w:pPr>
            <w:r w:rsidRPr="00694DF5">
              <w:rPr>
                <w:b/>
              </w:rPr>
              <w:t>Panaudojimo atvejis „</w:t>
            </w:r>
            <w:r w:rsidR="00731907">
              <w:rPr>
                <w:b/>
              </w:rPr>
              <w:t>Palyginti dalyvius</w:t>
            </w:r>
            <w:r w:rsidRPr="00694DF5">
              <w:rPr>
                <w:b/>
              </w:rPr>
              <w:t>“</w:t>
            </w:r>
          </w:p>
        </w:tc>
      </w:tr>
      <w:tr w:rsidR="004D17B3" w:rsidRPr="00694DF5" w14:paraId="73259A86" w14:textId="77777777" w:rsidTr="00524497">
        <w:tc>
          <w:tcPr>
            <w:tcW w:w="3640" w:type="dxa"/>
            <w:gridSpan w:val="2"/>
            <w:tcBorders>
              <w:top w:val="single" w:sz="4" w:space="0" w:color="auto"/>
              <w:bottom w:val="single" w:sz="4" w:space="0" w:color="auto"/>
            </w:tcBorders>
            <w:shd w:val="clear" w:color="auto" w:fill="auto"/>
          </w:tcPr>
          <w:p w14:paraId="35B0B1DD"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6A42B7F" w14:textId="4F487902" w:rsidR="004D17B3" w:rsidRPr="00694DF5" w:rsidRDefault="004D17B3" w:rsidP="004D17B3">
            <w:pPr>
              <w:jc w:val="both"/>
            </w:pPr>
            <w:r>
              <w:t>Viešųjų pirkimų administratorius</w:t>
            </w:r>
          </w:p>
        </w:tc>
      </w:tr>
      <w:tr w:rsidR="004D17B3" w:rsidRPr="00694DF5" w14:paraId="4D63C57F" w14:textId="77777777" w:rsidTr="00524497">
        <w:tc>
          <w:tcPr>
            <w:tcW w:w="3640" w:type="dxa"/>
            <w:gridSpan w:val="2"/>
            <w:tcBorders>
              <w:top w:val="single" w:sz="4" w:space="0" w:color="auto"/>
              <w:bottom w:val="single" w:sz="4" w:space="0" w:color="auto"/>
            </w:tcBorders>
            <w:shd w:val="clear" w:color="auto" w:fill="auto"/>
          </w:tcPr>
          <w:p w14:paraId="04A5FC65"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6ED06FF4" w14:textId="6A08C403" w:rsidR="004D17B3" w:rsidRPr="00694DF5" w:rsidRDefault="004D17B3" w:rsidP="004D17B3">
            <w:pPr>
              <w:jc w:val="both"/>
            </w:pPr>
            <w:r>
              <w:t>Aktorius</w:t>
            </w:r>
            <w:r w:rsidRPr="00694DF5">
              <w:t xml:space="preserve"> turi būti prisijungęs prie sistemos </w:t>
            </w:r>
          </w:p>
        </w:tc>
      </w:tr>
      <w:tr w:rsidR="00524497" w:rsidRPr="00694DF5" w14:paraId="72FB607A" w14:textId="77777777" w:rsidTr="00524497">
        <w:tc>
          <w:tcPr>
            <w:tcW w:w="3640" w:type="dxa"/>
            <w:gridSpan w:val="2"/>
            <w:tcBorders>
              <w:top w:val="single" w:sz="4" w:space="0" w:color="auto"/>
              <w:bottom w:val="single" w:sz="4" w:space="0" w:color="auto"/>
            </w:tcBorders>
            <w:shd w:val="clear" w:color="auto" w:fill="auto"/>
          </w:tcPr>
          <w:p w14:paraId="079C7BAC"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941237E" w14:textId="11BBF111" w:rsidR="00524497" w:rsidRPr="00694DF5" w:rsidRDefault="004D17B3" w:rsidP="00524497">
            <w:pPr>
              <w:jc w:val="both"/>
            </w:pPr>
            <w:r>
              <w:t>Aktorius nori palyginti kelių dalyvių pasiūlymus</w:t>
            </w:r>
          </w:p>
        </w:tc>
      </w:tr>
      <w:tr w:rsidR="00524497" w:rsidRPr="00694DF5" w14:paraId="40CE7494" w14:textId="77777777" w:rsidTr="00524497">
        <w:tc>
          <w:tcPr>
            <w:tcW w:w="1615" w:type="dxa"/>
            <w:vMerge w:val="restart"/>
            <w:tcBorders>
              <w:top w:val="single" w:sz="4" w:space="0" w:color="auto"/>
              <w:bottom w:val="single" w:sz="4" w:space="0" w:color="auto"/>
            </w:tcBorders>
            <w:shd w:val="clear" w:color="auto" w:fill="auto"/>
          </w:tcPr>
          <w:p w14:paraId="30B12201"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1672599B"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BE44F99" w14:textId="77777777" w:rsidR="00524497" w:rsidRPr="00694DF5" w:rsidRDefault="00524497" w:rsidP="00524497">
            <w:pPr>
              <w:jc w:val="both"/>
            </w:pPr>
            <w:r>
              <w:t>-</w:t>
            </w:r>
          </w:p>
        </w:tc>
      </w:tr>
      <w:tr w:rsidR="00524497" w:rsidRPr="00694DF5" w14:paraId="3AA61617" w14:textId="77777777" w:rsidTr="00524497">
        <w:tc>
          <w:tcPr>
            <w:tcW w:w="1615" w:type="dxa"/>
            <w:vMerge/>
            <w:tcBorders>
              <w:top w:val="single" w:sz="4" w:space="0" w:color="auto"/>
              <w:bottom w:val="single" w:sz="4" w:space="0" w:color="auto"/>
            </w:tcBorders>
            <w:shd w:val="clear" w:color="auto" w:fill="auto"/>
          </w:tcPr>
          <w:p w14:paraId="4B5B1CF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1742434"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F9D8FE4" w14:textId="2AC733B7" w:rsidR="00524497" w:rsidRPr="00694DF5" w:rsidRDefault="004D17B3" w:rsidP="00524497">
            <w:pPr>
              <w:jc w:val="both"/>
            </w:pPr>
            <w:r>
              <w:t>„Formuoti dalyvių lentelę“</w:t>
            </w:r>
          </w:p>
        </w:tc>
      </w:tr>
      <w:tr w:rsidR="00524497" w:rsidRPr="00694DF5" w14:paraId="170ACD37" w14:textId="77777777" w:rsidTr="00524497">
        <w:tc>
          <w:tcPr>
            <w:tcW w:w="1615" w:type="dxa"/>
            <w:vMerge/>
            <w:tcBorders>
              <w:top w:val="single" w:sz="4" w:space="0" w:color="auto"/>
              <w:bottom w:val="single" w:sz="4" w:space="0" w:color="auto"/>
            </w:tcBorders>
            <w:shd w:val="clear" w:color="auto" w:fill="auto"/>
          </w:tcPr>
          <w:p w14:paraId="10AA43C1"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EF5FCF5"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6DF62588" w14:textId="77777777" w:rsidR="00524497" w:rsidRPr="00694DF5" w:rsidRDefault="00524497" w:rsidP="00524497">
            <w:pPr>
              <w:jc w:val="both"/>
            </w:pPr>
            <w:r w:rsidRPr="00694DF5">
              <w:t>-</w:t>
            </w:r>
          </w:p>
        </w:tc>
      </w:tr>
      <w:tr w:rsidR="00524497" w:rsidRPr="00694DF5" w14:paraId="255113F1" w14:textId="77777777" w:rsidTr="00524497">
        <w:tc>
          <w:tcPr>
            <w:tcW w:w="3640" w:type="dxa"/>
            <w:gridSpan w:val="2"/>
            <w:tcBorders>
              <w:top w:val="single" w:sz="4" w:space="0" w:color="auto"/>
              <w:bottom w:val="single" w:sz="4" w:space="0" w:color="auto"/>
            </w:tcBorders>
            <w:shd w:val="clear" w:color="auto" w:fill="auto"/>
          </w:tcPr>
          <w:p w14:paraId="146F85BC"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156A2D1B" w14:textId="77777777" w:rsidR="00524497" w:rsidRPr="00694DF5" w:rsidRDefault="00524497" w:rsidP="00524497">
            <w:pPr>
              <w:jc w:val="both"/>
              <w:rPr>
                <w:b/>
              </w:rPr>
            </w:pPr>
            <w:r w:rsidRPr="00694DF5">
              <w:rPr>
                <w:b/>
              </w:rPr>
              <w:t>Sistemos reakcija ir sprendimai</w:t>
            </w:r>
          </w:p>
        </w:tc>
      </w:tr>
      <w:tr w:rsidR="00524497" w:rsidRPr="00694DF5" w14:paraId="1C9C9145" w14:textId="77777777" w:rsidTr="00524497">
        <w:tc>
          <w:tcPr>
            <w:tcW w:w="3640" w:type="dxa"/>
            <w:gridSpan w:val="2"/>
            <w:tcBorders>
              <w:top w:val="single" w:sz="4" w:space="0" w:color="auto"/>
              <w:bottom w:val="single" w:sz="4" w:space="0" w:color="auto"/>
            </w:tcBorders>
            <w:shd w:val="clear" w:color="auto" w:fill="auto"/>
          </w:tcPr>
          <w:p w14:paraId="3276C1B2" w14:textId="0545D4DF" w:rsidR="00524497" w:rsidRPr="00694DF5" w:rsidRDefault="00524497" w:rsidP="00524497">
            <w:pPr>
              <w:jc w:val="both"/>
            </w:pPr>
            <w:r w:rsidRPr="00694DF5">
              <w:t xml:space="preserve">1. </w:t>
            </w:r>
            <w:r w:rsidR="004D17B3">
              <w:t>Pažymėti norimus palyginti dalyvius</w:t>
            </w:r>
          </w:p>
        </w:tc>
        <w:tc>
          <w:tcPr>
            <w:tcW w:w="4636" w:type="dxa"/>
            <w:tcBorders>
              <w:top w:val="single" w:sz="4" w:space="0" w:color="auto"/>
              <w:bottom w:val="single" w:sz="4" w:space="0" w:color="auto"/>
            </w:tcBorders>
            <w:shd w:val="clear" w:color="auto" w:fill="auto"/>
          </w:tcPr>
          <w:p w14:paraId="79F2D9A3" w14:textId="77777777" w:rsidR="00524497" w:rsidRDefault="00524497" w:rsidP="00524497">
            <w:pPr>
              <w:jc w:val="both"/>
            </w:pPr>
            <w:r w:rsidRPr="00694DF5">
              <w:t xml:space="preserve">1.1. </w:t>
            </w:r>
            <w:r w:rsidR="004D17B3">
              <w:t>Gauti duomenis apie pažymėtus dalyvius</w:t>
            </w:r>
          </w:p>
          <w:p w14:paraId="27DD5865" w14:textId="77777777" w:rsidR="004D17B3" w:rsidRDefault="004D17B3" w:rsidP="00524497">
            <w:pPr>
              <w:jc w:val="both"/>
            </w:pPr>
            <w:r>
              <w:t>1.2. Suformuoti lentelę iš pasirinktų dalyvių duomenų</w:t>
            </w:r>
          </w:p>
          <w:p w14:paraId="10F18589" w14:textId="6C326388" w:rsidR="004D17B3" w:rsidRPr="00694DF5" w:rsidRDefault="004D17B3" w:rsidP="00524497">
            <w:pPr>
              <w:jc w:val="both"/>
            </w:pPr>
            <w:r>
              <w:t xml:space="preserve">1.3. Nuspalvinti lentelės laukus </w:t>
            </w:r>
            <w:proofErr w:type="spellStart"/>
            <w:r>
              <w:t>žaiai</w:t>
            </w:r>
            <w:proofErr w:type="spellEnd"/>
            <w:r>
              <w:t>/raudonai</w:t>
            </w:r>
          </w:p>
        </w:tc>
      </w:tr>
      <w:tr w:rsidR="00524497" w:rsidRPr="00694DF5" w14:paraId="1BB32E6B" w14:textId="77777777" w:rsidTr="00524497">
        <w:tc>
          <w:tcPr>
            <w:tcW w:w="3640" w:type="dxa"/>
            <w:gridSpan w:val="2"/>
            <w:tcBorders>
              <w:top w:val="single" w:sz="4" w:space="0" w:color="auto"/>
              <w:bottom w:val="single" w:sz="4" w:space="0" w:color="auto"/>
            </w:tcBorders>
            <w:shd w:val="clear" w:color="auto" w:fill="auto"/>
          </w:tcPr>
          <w:p w14:paraId="3D7DB5E5"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AB7E404" w14:textId="0BB2D208" w:rsidR="00524497" w:rsidRPr="00694DF5" w:rsidRDefault="004D17B3" w:rsidP="004A640D">
            <w:pPr>
              <w:keepNext/>
              <w:jc w:val="both"/>
            </w:pPr>
            <w:r>
              <w:t>Pateikiama lentelė su kelių dalyvių pasiūlymų informacija, žalia spalva išskiriant geresnes kiekvieno pasiūlymo savybes</w:t>
            </w:r>
          </w:p>
        </w:tc>
      </w:tr>
    </w:tbl>
    <w:p w14:paraId="311752FB" w14:textId="0C202E86" w:rsidR="00524497" w:rsidRDefault="00005801" w:rsidP="004A640D">
      <w:pPr>
        <w:pStyle w:val="Antrat"/>
      </w:pPr>
      <w:fldSimple w:instr=" STYLEREF 1 \s ">
        <w:r>
          <w:rPr>
            <w:noProof/>
          </w:rPr>
          <w:t>2</w:t>
        </w:r>
      </w:fldSimple>
      <w:r>
        <w:noBreakHyphen/>
      </w:r>
      <w:fldSimple w:instr=" SEQ lentelė \* ARABIC \s 1 ">
        <w:r>
          <w:rPr>
            <w:noProof/>
          </w:rPr>
          <w:t>3</w:t>
        </w:r>
      </w:fldSimple>
      <w:r w:rsidR="004A640D">
        <w:t xml:space="preserve"> lentelė „Palyginti dalyvius“.</w:t>
      </w:r>
    </w:p>
    <w:p w14:paraId="36FC9D27" w14:textId="197433C8" w:rsidR="007F478D" w:rsidRDefault="00356BC7" w:rsidP="007F478D">
      <w:pPr>
        <w:pStyle w:val="Antrat"/>
        <w:keepNext/>
      </w:pPr>
      <w:fldSimple w:instr=" STYLEREF 1 \s ">
        <w:r>
          <w:rPr>
            <w:noProof/>
          </w:rPr>
          <w:t>2</w:t>
        </w:r>
      </w:fldSimple>
      <w:r>
        <w:t>.</w:t>
      </w:r>
      <w:fldSimple w:instr=" SEQ pav. \* ARABIC \s 1 ">
        <w:r>
          <w:rPr>
            <w:noProof/>
          </w:rPr>
          <w:t>5</w:t>
        </w:r>
      </w:fldSimple>
      <w:r w:rsidR="007F478D">
        <w:t xml:space="preserve"> pav. „Formuoti dalyvio langą“.</w:t>
      </w:r>
    </w:p>
    <w:p w14:paraId="680955D4" w14:textId="60C1CF54" w:rsidR="00524497" w:rsidRDefault="00524497">
      <w:r>
        <w:rPr>
          <w:noProof/>
        </w:rPr>
        <w:drawing>
          <wp:inline distT="0" distB="0" distL="0" distR="0" wp14:anchorId="063BAB00" wp14:editId="28EB7BE3">
            <wp:extent cx="5274310" cy="1893570"/>
            <wp:effectExtent l="0" t="0" r="254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35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A1C4D04" w14:textId="77777777" w:rsidTr="00524497">
        <w:tc>
          <w:tcPr>
            <w:tcW w:w="8276" w:type="dxa"/>
            <w:gridSpan w:val="3"/>
            <w:tcBorders>
              <w:top w:val="double" w:sz="4" w:space="0" w:color="auto"/>
              <w:bottom w:val="single" w:sz="4" w:space="0" w:color="auto"/>
            </w:tcBorders>
            <w:shd w:val="clear" w:color="auto" w:fill="auto"/>
          </w:tcPr>
          <w:p w14:paraId="492E8E77" w14:textId="45A1D3F7" w:rsidR="00524497" w:rsidRPr="00694DF5" w:rsidRDefault="00524497" w:rsidP="00524497">
            <w:pPr>
              <w:jc w:val="both"/>
              <w:rPr>
                <w:b/>
              </w:rPr>
            </w:pPr>
            <w:r w:rsidRPr="00694DF5">
              <w:rPr>
                <w:b/>
              </w:rPr>
              <w:t>Panaudojimo atvejis „</w:t>
            </w:r>
            <w:r w:rsidR="00731907">
              <w:rPr>
                <w:b/>
              </w:rPr>
              <w:t>Formuoti dalyvio langą</w:t>
            </w:r>
            <w:r w:rsidRPr="00694DF5">
              <w:rPr>
                <w:b/>
              </w:rPr>
              <w:t>“</w:t>
            </w:r>
          </w:p>
        </w:tc>
      </w:tr>
      <w:tr w:rsidR="004D17B3" w:rsidRPr="00694DF5" w14:paraId="121FDA73" w14:textId="77777777" w:rsidTr="00524497">
        <w:tc>
          <w:tcPr>
            <w:tcW w:w="3640" w:type="dxa"/>
            <w:gridSpan w:val="2"/>
            <w:tcBorders>
              <w:top w:val="single" w:sz="4" w:space="0" w:color="auto"/>
              <w:bottom w:val="single" w:sz="4" w:space="0" w:color="auto"/>
            </w:tcBorders>
            <w:shd w:val="clear" w:color="auto" w:fill="auto"/>
          </w:tcPr>
          <w:p w14:paraId="4AC34781"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409AEA6B" w14:textId="14493DA8" w:rsidR="004D17B3" w:rsidRPr="00694DF5" w:rsidRDefault="004D17B3" w:rsidP="004D17B3">
            <w:pPr>
              <w:jc w:val="both"/>
            </w:pPr>
            <w:r>
              <w:t>Viešųjų pirkimų administratorius</w:t>
            </w:r>
          </w:p>
        </w:tc>
      </w:tr>
      <w:tr w:rsidR="004D17B3" w:rsidRPr="00694DF5" w14:paraId="61A5F760" w14:textId="77777777" w:rsidTr="00524497">
        <w:tc>
          <w:tcPr>
            <w:tcW w:w="3640" w:type="dxa"/>
            <w:gridSpan w:val="2"/>
            <w:tcBorders>
              <w:top w:val="single" w:sz="4" w:space="0" w:color="auto"/>
              <w:bottom w:val="single" w:sz="4" w:space="0" w:color="auto"/>
            </w:tcBorders>
            <w:shd w:val="clear" w:color="auto" w:fill="auto"/>
          </w:tcPr>
          <w:p w14:paraId="6B0C1D81"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AD4D2C0" w14:textId="1DDFA188" w:rsidR="004D17B3" w:rsidRPr="00694DF5" w:rsidRDefault="004D17B3" w:rsidP="004D17B3">
            <w:pPr>
              <w:jc w:val="both"/>
            </w:pPr>
            <w:r>
              <w:t>Aktorius</w:t>
            </w:r>
            <w:r w:rsidRPr="00694DF5">
              <w:t xml:space="preserve"> turi būti prisijungęs prie sistemos </w:t>
            </w:r>
          </w:p>
        </w:tc>
      </w:tr>
      <w:tr w:rsidR="00524497" w:rsidRPr="00694DF5" w14:paraId="573768DB" w14:textId="77777777" w:rsidTr="00524497">
        <w:tc>
          <w:tcPr>
            <w:tcW w:w="3640" w:type="dxa"/>
            <w:gridSpan w:val="2"/>
            <w:tcBorders>
              <w:top w:val="single" w:sz="4" w:space="0" w:color="auto"/>
              <w:bottom w:val="single" w:sz="4" w:space="0" w:color="auto"/>
            </w:tcBorders>
            <w:shd w:val="clear" w:color="auto" w:fill="auto"/>
          </w:tcPr>
          <w:p w14:paraId="370FFFBB" w14:textId="77777777" w:rsidR="00524497" w:rsidRPr="00694DF5" w:rsidRDefault="00524497" w:rsidP="00524497">
            <w:pPr>
              <w:jc w:val="both"/>
              <w:rPr>
                <w:b/>
              </w:rPr>
            </w:pPr>
            <w:r w:rsidRPr="00694DF5">
              <w:rPr>
                <w:b/>
              </w:rPr>
              <w:lastRenderedPageBreak/>
              <w:t>Sužadinimo sąlyga</w:t>
            </w:r>
          </w:p>
        </w:tc>
        <w:tc>
          <w:tcPr>
            <w:tcW w:w="4636" w:type="dxa"/>
            <w:tcBorders>
              <w:top w:val="single" w:sz="4" w:space="0" w:color="auto"/>
              <w:bottom w:val="single" w:sz="4" w:space="0" w:color="auto"/>
            </w:tcBorders>
            <w:shd w:val="clear" w:color="auto" w:fill="auto"/>
          </w:tcPr>
          <w:p w14:paraId="7BD28B50" w14:textId="0C4B28BC" w:rsidR="00524497" w:rsidRPr="00694DF5" w:rsidRDefault="00877499" w:rsidP="00524497">
            <w:pPr>
              <w:jc w:val="both"/>
            </w:pPr>
            <w:r>
              <w:t>Aktorius nori peržiūrėti išsamesnę dalyvio informaciją ar atlikti tam tikrus su juo susijusius veiksmus</w:t>
            </w:r>
          </w:p>
        </w:tc>
      </w:tr>
      <w:tr w:rsidR="00524497" w:rsidRPr="00694DF5" w14:paraId="7D6639A4" w14:textId="77777777" w:rsidTr="00524497">
        <w:tc>
          <w:tcPr>
            <w:tcW w:w="1615" w:type="dxa"/>
            <w:vMerge w:val="restart"/>
            <w:tcBorders>
              <w:top w:val="single" w:sz="4" w:space="0" w:color="auto"/>
              <w:bottom w:val="single" w:sz="4" w:space="0" w:color="auto"/>
            </w:tcBorders>
            <w:shd w:val="clear" w:color="auto" w:fill="auto"/>
          </w:tcPr>
          <w:p w14:paraId="03BE8FE0"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40A23095"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292EA46A" w14:textId="77777777" w:rsidR="00524497" w:rsidRPr="00694DF5" w:rsidRDefault="00524497" w:rsidP="00524497">
            <w:pPr>
              <w:jc w:val="both"/>
            </w:pPr>
            <w:r>
              <w:t>-</w:t>
            </w:r>
          </w:p>
        </w:tc>
      </w:tr>
      <w:tr w:rsidR="00524497" w:rsidRPr="00694DF5" w14:paraId="50B73798" w14:textId="77777777" w:rsidTr="00524497">
        <w:tc>
          <w:tcPr>
            <w:tcW w:w="1615" w:type="dxa"/>
            <w:vMerge/>
            <w:tcBorders>
              <w:top w:val="single" w:sz="4" w:space="0" w:color="auto"/>
              <w:bottom w:val="single" w:sz="4" w:space="0" w:color="auto"/>
            </w:tcBorders>
            <w:shd w:val="clear" w:color="auto" w:fill="auto"/>
          </w:tcPr>
          <w:p w14:paraId="55BE3F30"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E8B02F4"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35FD47C6" w14:textId="7A3D7423" w:rsidR="00524497" w:rsidRPr="00694DF5" w:rsidRDefault="00877499" w:rsidP="00524497">
            <w:pPr>
              <w:jc w:val="both"/>
            </w:pPr>
            <w:r>
              <w:t>„Formuoti dalyvių lentelę“</w:t>
            </w:r>
          </w:p>
        </w:tc>
      </w:tr>
      <w:tr w:rsidR="00524497" w:rsidRPr="00694DF5" w14:paraId="0781D68D" w14:textId="77777777" w:rsidTr="00524497">
        <w:tc>
          <w:tcPr>
            <w:tcW w:w="1615" w:type="dxa"/>
            <w:vMerge/>
            <w:tcBorders>
              <w:top w:val="single" w:sz="4" w:space="0" w:color="auto"/>
              <w:bottom w:val="single" w:sz="4" w:space="0" w:color="auto"/>
            </w:tcBorders>
            <w:shd w:val="clear" w:color="auto" w:fill="auto"/>
          </w:tcPr>
          <w:p w14:paraId="1FDC92B2"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BF46D49"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B117352" w14:textId="77777777" w:rsidR="00524497" w:rsidRPr="00694DF5" w:rsidRDefault="00524497" w:rsidP="00524497">
            <w:pPr>
              <w:jc w:val="both"/>
            </w:pPr>
            <w:r w:rsidRPr="00694DF5">
              <w:t>-</w:t>
            </w:r>
          </w:p>
        </w:tc>
      </w:tr>
      <w:tr w:rsidR="00524497" w:rsidRPr="00694DF5" w14:paraId="75D3A266" w14:textId="77777777" w:rsidTr="00524497">
        <w:tc>
          <w:tcPr>
            <w:tcW w:w="3640" w:type="dxa"/>
            <w:gridSpan w:val="2"/>
            <w:tcBorders>
              <w:top w:val="single" w:sz="4" w:space="0" w:color="auto"/>
              <w:bottom w:val="single" w:sz="4" w:space="0" w:color="auto"/>
            </w:tcBorders>
            <w:shd w:val="clear" w:color="auto" w:fill="auto"/>
          </w:tcPr>
          <w:p w14:paraId="1B1096D2"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676C796" w14:textId="77777777" w:rsidR="00524497" w:rsidRPr="00694DF5" w:rsidRDefault="00524497" w:rsidP="00524497">
            <w:pPr>
              <w:jc w:val="both"/>
              <w:rPr>
                <w:b/>
              </w:rPr>
            </w:pPr>
            <w:r w:rsidRPr="00694DF5">
              <w:rPr>
                <w:b/>
              </w:rPr>
              <w:t>Sistemos reakcija ir sprendimai</w:t>
            </w:r>
          </w:p>
        </w:tc>
      </w:tr>
      <w:tr w:rsidR="00524497" w:rsidRPr="00694DF5" w14:paraId="4E147872" w14:textId="77777777" w:rsidTr="00524497">
        <w:tc>
          <w:tcPr>
            <w:tcW w:w="3640" w:type="dxa"/>
            <w:gridSpan w:val="2"/>
            <w:tcBorders>
              <w:top w:val="single" w:sz="4" w:space="0" w:color="auto"/>
              <w:bottom w:val="single" w:sz="4" w:space="0" w:color="auto"/>
            </w:tcBorders>
            <w:shd w:val="clear" w:color="auto" w:fill="auto"/>
          </w:tcPr>
          <w:p w14:paraId="530A2C3F" w14:textId="6C621717" w:rsidR="00524497" w:rsidRPr="00694DF5" w:rsidRDefault="00524497" w:rsidP="00524497">
            <w:pPr>
              <w:jc w:val="both"/>
            </w:pPr>
            <w:r w:rsidRPr="00694DF5">
              <w:t xml:space="preserve">1. </w:t>
            </w:r>
            <w:r w:rsidR="00877499">
              <w:t>Pasirinkti dalyvį</w:t>
            </w:r>
          </w:p>
        </w:tc>
        <w:tc>
          <w:tcPr>
            <w:tcW w:w="4636" w:type="dxa"/>
            <w:tcBorders>
              <w:top w:val="single" w:sz="4" w:space="0" w:color="auto"/>
              <w:bottom w:val="single" w:sz="4" w:space="0" w:color="auto"/>
            </w:tcBorders>
            <w:shd w:val="clear" w:color="auto" w:fill="auto"/>
          </w:tcPr>
          <w:p w14:paraId="6D199F04" w14:textId="77777777" w:rsidR="00524497" w:rsidRDefault="00524497" w:rsidP="00524497">
            <w:pPr>
              <w:jc w:val="both"/>
            </w:pPr>
            <w:r w:rsidRPr="00694DF5">
              <w:t xml:space="preserve">1.1. </w:t>
            </w:r>
            <w:r w:rsidR="00877499">
              <w:t>Gauti duomenis apie dalyvį</w:t>
            </w:r>
          </w:p>
          <w:p w14:paraId="48505D34" w14:textId="6B2B4F1D" w:rsidR="00877499" w:rsidRPr="00694DF5" w:rsidRDefault="00877499" w:rsidP="00524497">
            <w:pPr>
              <w:jc w:val="both"/>
            </w:pPr>
            <w:r>
              <w:t>1.2. Formuoti lentelę su gautais dalyvio duomenimis</w:t>
            </w:r>
          </w:p>
        </w:tc>
      </w:tr>
      <w:tr w:rsidR="00524497" w:rsidRPr="00694DF5" w14:paraId="5F0F4540" w14:textId="77777777" w:rsidTr="00524497">
        <w:tc>
          <w:tcPr>
            <w:tcW w:w="3640" w:type="dxa"/>
            <w:gridSpan w:val="2"/>
            <w:tcBorders>
              <w:top w:val="single" w:sz="4" w:space="0" w:color="auto"/>
              <w:bottom w:val="single" w:sz="4" w:space="0" w:color="auto"/>
            </w:tcBorders>
            <w:shd w:val="clear" w:color="auto" w:fill="auto"/>
          </w:tcPr>
          <w:p w14:paraId="025D7E1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57BBEA10" w14:textId="2B49D78F" w:rsidR="00524497" w:rsidRPr="00694DF5" w:rsidRDefault="00877499" w:rsidP="00005801">
            <w:pPr>
              <w:keepNext/>
              <w:jc w:val="both"/>
            </w:pPr>
            <w:r>
              <w:t>Suformuojamas langas su lentele pateikiama dalyvio informacija bei mygtukais</w:t>
            </w:r>
          </w:p>
        </w:tc>
      </w:tr>
    </w:tbl>
    <w:p w14:paraId="1AC5F4D6" w14:textId="61C59275" w:rsidR="00524497" w:rsidRDefault="00005801" w:rsidP="00005801">
      <w:pPr>
        <w:pStyle w:val="Antrat"/>
      </w:pPr>
      <w:fldSimple w:instr=" STYLEREF 1 \s ">
        <w:r>
          <w:rPr>
            <w:noProof/>
          </w:rPr>
          <w:t>2</w:t>
        </w:r>
      </w:fldSimple>
      <w:r>
        <w:noBreakHyphen/>
      </w:r>
      <w:fldSimple w:instr=" SEQ lentelė \* ARABIC \s 1 ">
        <w:r>
          <w:rPr>
            <w:noProof/>
          </w:rPr>
          <w:t>4</w:t>
        </w:r>
      </w:fldSimple>
      <w:r>
        <w:t xml:space="preserve"> lentelė „Formuoti dalyvio langą“.</w:t>
      </w:r>
    </w:p>
    <w:p w14:paraId="61E43FA0" w14:textId="1C6BC48F" w:rsidR="007F478D" w:rsidRDefault="00356BC7" w:rsidP="007F478D">
      <w:pPr>
        <w:pStyle w:val="Antrat"/>
        <w:keepNext/>
      </w:pPr>
      <w:fldSimple w:instr=" STYLEREF 1 \s ">
        <w:r>
          <w:rPr>
            <w:noProof/>
          </w:rPr>
          <w:t>2</w:t>
        </w:r>
      </w:fldSimple>
      <w:r>
        <w:t>.</w:t>
      </w:r>
      <w:fldSimple w:instr=" SEQ pav. \* ARABIC \s 1 ">
        <w:r>
          <w:rPr>
            <w:noProof/>
          </w:rPr>
          <w:t>6</w:t>
        </w:r>
      </w:fldSimple>
      <w:r w:rsidR="007F478D">
        <w:t xml:space="preserve"> pav. „Formuoti dalyvių lentelę“.</w:t>
      </w:r>
    </w:p>
    <w:p w14:paraId="569A55D7" w14:textId="69E5E405" w:rsidR="00524497" w:rsidRDefault="00731907">
      <w:r>
        <w:rPr>
          <w:noProof/>
        </w:rPr>
        <w:drawing>
          <wp:inline distT="0" distB="0" distL="0" distR="0" wp14:anchorId="3369785F" wp14:editId="731693BD">
            <wp:extent cx="5274310" cy="1708150"/>
            <wp:effectExtent l="0" t="0" r="2540" b="635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0815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09FD91CF" w14:textId="77777777" w:rsidTr="00524497">
        <w:tc>
          <w:tcPr>
            <w:tcW w:w="8276" w:type="dxa"/>
            <w:gridSpan w:val="3"/>
            <w:tcBorders>
              <w:top w:val="double" w:sz="4" w:space="0" w:color="auto"/>
              <w:bottom w:val="single" w:sz="4" w:space="0" w:color="auto"/>
            </w:tcBorders>
            <w:shd w:val="clear" w:color="auto" w:fill="auto"/>
          </w:tcPr>
          <w:p w14:paraId="79DC0D77" w14:textId="5F19D80B" w:rsidR="00524497" w:rsidRPr="00694DF5" w:rsidRDefault="00524497" w:rsidP="00524497">
            <w:pPr>
              <w:jc w:val="both"/>
              <w:rPr>
                <w:b/>
              </w:rPr>
            </w:pPr>
            <w:r w:rsidRPr="00694DF5">
              <w:rPr>
                <w:b/>
              </w:rPr>
              <w:t>Panaudojimo atvejis „</w:t>
            </w:r>
            <w:r w:rsidR="00731907">
              <w:rPr>
                <w:b/>
              </w:rPr>
              <w:t>Formuoti dalyvių lentelę</w:t>
            </w:r>
            <w:r w:rsidRPr="00694DF5">
              <w:rPr>
                <w:b/>
              </w:rPr>
              <w:t>“</w:t>
            </w:r>
          </w:p>
        </w:tc>
      </w:tr>
      <w:tr w:rsidR="004D17B3" w:rsidRPr="00694DF5" w14:paraId="4D4ED4E4" w14:textId="77777777" w:rsidTr="00524497">
        <w:tc>
          <w:tcPr>
            <w:tcW w:w="3640" w:type="dxa"/>
            <w:gridSpan w:val="2"/>
            <w:tcBorders>
              <w:top w:val="single" w:sz="4" w:space="0" w:color="auto"/>
              <w:bottom w:val="single" w:sz="4" w:space="0" w:color="auto"/>
            </w:tcBorders>
            <w:shd w:val="clear" w:color="auto" w:fill="auto"/>
          </w:tcPr>
          <w:p w14:paraId="5FCF642D"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242F21B" w14:textId="42C1B450" w:rsidR="004D17B3" w:rsidRPr="00694DF5" w:rsidRDefault="004D17B3" w:rsidP="004D17B3">
            <w:pPr>
              <w:jc w:val="both"/>
            </w:pPr>
            <w:r>
              <w:t>Viešųjų pirkimų administratorius</w:t>
            </w:r>
          </w:p>
        </w:tc>
      </w:tr>
      <w:tr w:rsidR="004D17B3" w:rsidRPr="00694DF5" w14:paraId="3FA0E809" w14:textId="77777777" w:rsidTr="00524497">
        <w:tc>
          <w:tcPr>
            <w:tcW w:w="3640" w:type="dxa"/>
            <w:gridSpan w:val="2"/>
            <w:tcBorders>
              <w:top w:val="single" w:sz="4" w:space="0" w:color="auto"/>
              <w:bottom w:val="single" w:sz="4" w:space="0" w:color="auto"/>
            </w:tcBorders>
            <w:shd w:val="clear" w:color="auto" w:fill="auto"/>
          </w:tcPr>
          <w:p w14:paraId="644A1BEC"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0A1E188F" w14:textId="580DE2F4" w:rsidR="004D17B3" w:rsidRPr="00694DF5" w:rsidRDefault="004D17B3" w:rsidP="004D17B3">
            <w:pPr>
              <w:jc w:val="both"/>
            </w:pPr>
            <w:r>
              <w:t>Aktorius</w:t>
            </w:r>
            <w:r w:rsidRPr="00694DF5">
              <w:t xml:space="preserve"> turi būti prisijungęs prie sistemos </w:t>
            </w:r>
          </w:p>
        </w:tc>
      </w:tr>
      <w:tr w:rsidR="00524497" w:rsidRPr="00694DF5" w14:paraId="1226BA46" w14:textId="77777777" w:rsidTr="00524497">
        <w:tc>
          <w:tcPr>
            <w:tcW w:w="3640" w:type="dxa"/>
            <w:gridSpan w:val="2"/>
            <w:tcBorders>
              <w:top w:val="single" w:sz="4" w:space="0" w:color="auto"/>
              <w:bottom w:val="single" w:sz="4" w:space="0" w:color="auto"/>
            </w:tcBorders>
            <w:shd w:val="clear" w:color="auto" w:fill="auto"/>
          </w:tcPr>
          <w:p w14:paraId="1AF2830E"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49A6522" w14:textId="453F1BC5" w:rsidR="00524497" w:rsidRPr="00694DF5" w:rsidRDefault="00877499" w:rsidP="00524497">
            <w:pPr>
              <w:jc w:val="both"/>
            </w:pPr>
            <w:r>
              <w:t>Aktorius nori pamatyti visų konkurso dalyvių lentelę</w:t>
            </w:r>
          </w:p>
        </w:tc>
      </w:tr>
      <w:tr w:rsidR="00524497" w:rsidRPr="00694DF5" w14:paraId="0DAE3E4D" w14:textId="77777777" w:rsidTr="00524497">
        <w:tc>
          <w:tcPr>
            <w:tcW w:w="1615" w:type="dxa"/>
            <w:vMerge w:val="restart"/>
            <w:tcBorders>
              <w:top w:val="single" w:sz="4" w:space="0" w:color="auto"/>
              <w:bottom w:val="single" w:sz="4" w:space="0" w:color="auto"/>
            </w:tcBorders>
            <w:shd w:val="clear" w:color="auto" w:fill="auto"/>
          </w:tcPr>
          <w:p w14:paraId="72C4B8A3"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FEC41AB"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25A03216" w14:textId="77777777" w:rsidR="00524497" w:rsidRPr="00694DF5" w:rsidRDefault="00524497" w:rsidP="00524497">
            <w:pPr>
              <w:jc w:val="both"/>
            </w:pPr>
            <w:r>
              <w:t>-</w:t>
            </w:r>
          </w:p>
        </w:tc>
      </w:tr>
      <w:tr w:rsidR="00524497" w:rsidRPr="00694DF5" w14:paraId="3BE0321E" w14:textId="77777777" w:rsidTr="00524497">
        <w:tc>
          <w:tcPr>
            <w:tcW w:w="1615" w:type="dxa"/>
            <w:vMerge/>
            <w:tcBorders>
              <w:top w:val="single" w:sz="4" w:space="0" w:color="auto"/>
              <w:bottom w:val="single" w:sz="4" w:space="0" w:color="auto"/>
            </w:tcBorders>
            <w:shd w:val="clear" w:color="auto" w:fill="auto"/>
          </w:tcPr>
          <w:p w14:paraId="7098CE4F"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312FB1B3"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0DC0E364" w14:textId="43B71D19" w:rsidR="00524497" w:rsidRPr="00694DF5" w:rsidRDefault="00877499" w:rsidP="00524497">
            <w:pPr>
              <w:jc w:val="both"/>
            </w:pPr>
            <w:r>
              <w:t>„Formuoti konkurso langą“</w:t>
            </w:r>
          </w:p>
        </w:tc>
      </w:tr>
      <w:tr w:rsidR="00524497" w:rsidRPr="00694DF5" w14:paraId="2B8FE799" w14:textId="77777777" w:rsidTr="00524497">
        <w:tc>
          <w:tcPr>
            <w:tcW w:w="1615" w:type="dxa"/>
            <w:vMerge/>
            <w:tcBorders>
              <w:top w:val="single" w:sz="4" w:space="0" w:color="auto"/>
              <w:bottom w:val="single" w:sz="4" w:space="0" w:color="auto"/>
            </w:tcBorders>
            <w:shd w:val="clear" w:color="auto" w:fill="auto"/>
          </w:tcPr>
          <w:p w14:paraId="22EF8AFB"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AB3901B"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35AC3C3E" w14:textId="77777777" w:rsidR="00524497" w:rsidRPr="00694DF5" w:rsidRDefault="00524497" w:rsidP="00524497">
            <w:pPr>
              <w:jc w:val="both"/>
            </w:pPr>
            <w:r w:rsidRPr="00694DF5">
              <w:t>-</w:t>
            </w:r>
          </w:p>
        </w:tc>
      </w:tr>
      <w:tr w:rsidR="00524497" w:rsidRPr="00694DF5" w14:paraId="1A8BEDB2" w14:textId="77777777" w:rsidTr="00524497">
        <w:tc>
          <w:tcPr>
            <w:tcW w:w="3640" w:type="dxa"/>
            <w:gridSpan w:val="2"/>
            <w:tcBorders>
              <w:top w:val="single" w:sz="4" w:space="0" w:color="auto"/>
              <w:bottom w:val="single" w:sz="4" w:space="0" w:color="auto"/>
            </w:tcBorders>
            <w:shd w:val="clear" w:color="auto" w:fill="auto"/>
          </w:tcPr>
          <w:p w14:paraId="4AB4A096"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E8189B0" w14:textId="77777777" w:rsidR="00524497" w:rsidRPr="00694DF5" w:rsidRDefault="00524497" w:rsidP="00524497">
            <w:pPr>
              <w:jc w:val="both"/>
              <w:rPr>
                <w:b/>
              </w:rPr>
            </w:pPr>
            <w:r w:rsidRPr="00694DF5">
              <w:rPr>
                <w:b/>
              </w:rPr>
              <w:t>Sistemos reakcija ir sprendimai</w:t>
            </w:r>
          </w:p>
        </w:tc>
      </w:tr>
      <w:tr w:rsidR="00524497" w:rsidRPr="00694DF5" w14:paraId="1C023F42" w14:textId="77777777" w:rsidTr="00524497">
        <w:tc>
          <w:tcPr>
            <w:tcW w:w="3640" w:type="dxa"/>
            <w:gridSpan w:val="2"/>
            <w:tcBorders>
              <w:top w:val="single" w:sz="4" w:space="0" w:color="auto"/>
              <w:bottom w:val="single" w:sz="4" w:space="0" w:color="auto"/>
            </w:tcBorders>
            <w:shd w:val="clear" w:color="auto" w:fill="auto"/>
          </w:tcPr>
          <w:p w14:paraId="052A8774" w14:textId="4D2775FE" w:rsidR="00524497" w:rsidRPr="00694DF5" w:rsidRDefault="00524497" w:rsidP="00524497">
            <w:pPr>
              <w:jc w:val="both"/>
            </w:pPr>
            <w:r w:rsidRPr="00694DF5">
              <w:t xml:space="preserve">1. </w:t>
            </w:r>
            <w:r w:rsidR="00877499">
              <w:t>Paspausti mygtuką „Dalyviai“</w:t>
            </w:r>
          </w:p>
        </w:tc>
        <w:tc>
          <w:tcPr>
            <w:tcW w:w="4636" w:type="dxa"/>
            <w:tcBorders>
              <w:top w:val="single" w:sz="4" w:space="0" w:color="auto"/>
              <w:bottom w:val="single" w:sz="4" w:space="0" w:color="auto"/>
            </w:tcBorders>
            <w:shd w:val="clear" w:color="auto" w:fill="auto"/>
          </w:tcPr>
          <w:p w14:paraId="03A9AC77" w14:textId="77777777" w:rsidR="00524497" w:rsidRDefault="00524497" w:rsidP="00524497">
            <w:pPr>
              <w:jc w:val="both"/>
            </w:pPr>
            <w:r w:rsidRPr="00694DF5">
              <w:t xml:space="preserve">1.1. </w:t>
            </w:r>
            <w:r w:rsidR="00877499">
              <w:t>Rasti visus pasirinkto konkurso dalyvius</w:t>
            </w:r>
          </w:p>
          <w:p w14:paraId="4B9B330C" w14:textId="7745C458" w:rsidR="00877499" w:rsidRPr="00694DF5" w:rsidRDefault="00877499" w:rsidP="00524497">
            <w:pPr>
              <w:jc w:val="both"/>
            </w:pPr>
            <w:r>
              <w:t>1.2. Suformuoti lentelę iš grąžintų dalyvių</w:t>
            </w:r>
          </w:p>
        </w:tc>
      </w:tr>
      <w:tr w:rsidR="00524497" w:rsidRPr="00694DF5" w14:paraId="55687676" w14:textId="77777777" w:rsidTr="00524497">
        <w:tc>
          <w:tcPr>
            <w:tcW w:w="3640" w:type="dxa"/>
            <w:gridSpan w:val="2"/>
            <w:tcBorders>
              <w:top w:val="single" w:sz="4" w:space="0" w:color="auto"/>
              <w:bottom w:val="single" w:sz="4" w:space="0" w:color="auto"/>
            </w:tcBorders>
            <w:shd w:val="clear" w:color="auto" w:fill="auto"/>
          </w:tcPr>
          <w:p w14:paraId="1D419009"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73F6090" w14:textId="00C36ED3" w:rsidR="00524497" w:rsidRPr="00694DF5" w:rsidRDefault="00877499" w:rsidP="00005801">
            <w:pPr>
              <w:keepNext/>
              <w:jc w:val="both"/>
            </w:pPr>
            <w:r>
              <w:t>Suformuota dalyvių lentelė</w:t>
            </w:r>
          </w:p>
        </w:tc>
      </w:tr>
    </w:tbl>
    <w:p w14:paraId="1822C864" w14:textId="01A4C085" w:rsidR="00524497" w:rsidRDefault="00005801" w:rsidP="00005801">
      <w:pPr>
        <w:pStyle w:val="Antrat"/>
      </w:pPr>
      <w:fldSimple w:instr=" STYLEREF 1 \s ">
        <w:r>
          <w:rPr>
            <w:noProof/>
          </w:rPr>
          <w:t>2</w:t>
        </w:r>
      </w:fldSimple>
      <w:r>
        <w:noBreakHyphen/>
      </w:r>
      <w:fldSimple w:instr=" SEQ lentelė \* ARABIC \s 1 ">
        <w:r>
          <w:rPr>
            <w:noProof/>
          </w:rPr>
          <w:t>5</w:t>
        </w:r>
      </w:fldSimple>
      <w:r>
        <w:t xml:space="preserve"> lentelė „Formuoti dalyvių lentelę“.</w:t>
      </w:r>
    </w:p>
    <w:p w14:paraId="7F6C0746" w14:textId="1F65FAA2" w:rsidR="007F478D" w:rsidRDefault="00356BC7" w:rsidP="007F478D">
      <w:pPr>
        <w:pStyle w:val="Antrat"/>
        <w:keepNext/>
      </w:pPr>
      <w:fldSimple w:instr=" STYLEREF 1 \s ">
        <w:r>
          <w:rPr>
            <w:noProof/>
          </w:rPr>
          <w:t>2</w:t>
        </w:r>
      </w:fldSimple>
      <w:r>
        <w:t>.</w:t>
      </w:r>
      <w:fldSimple w:instr=" SEQ pav. \* ARABIC \s 1 ">
        <w:r>
          <w:rPr>
            <w:noProof/>
          </w:rPr>
          <w:t>7</w:t>
        </w:r>
      </w:fldSimple>
      <w:r w:rsidR="007F478D">
        <w:t xml:space="preserve"> pav. „Įvesti konkursą“.</w:t>
      </w:r>
    </w:p>
    <w:p w14:paraId="6CA94349" w14:textId="5093B995" w:rsidR="00524497" w:rsidRDefault="00731907">
      <w:r>
        <w:rPr>
          <w:noProof/>
        </w:rPr>
        <w:drawing>
          <wp:inline distT="0" distB="0" distL="0" distR="0" wp14:anchorId="4E435E79" wp14:editId="42CF0911">
            <wp:extent cx="5274310" cy="2016125"/>
            <wp:effectExtent l="0" t="0" r="2540" b="3175"/>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1612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426D51AF" w14:textId="77777777" w:rsidTr="00524497">
        <w:tc>
          <w:tcPr>
            <w:tcW w:w="8276" w:type="dxa"/>
            <w:gridSpan w:val="3"/>
            <w:tcBorders>
              <w:top w:val="double" w:sz="4" w:space="0" w:color="auto"/>
              <w:bottom w:val="single" w:sz="4" w:space="0" w:color="auto"/>
            </w:tcBorders>
            <w:shd w:val="clear" w:color="auto" w:fill="auto"/>
          </w:tcPr>
          <w:p w14:paraId="3487379D" w14:textId="38F432E6" w:rsidR="00524497" w:rsidRPr="00694DF5" w:rsidRDefault="00524497" w:rsidP="00524497">
            <w:pPr>
              <w:jc w:val="both"/>
              <w:rPr>
                <w:b/>
              </w:rPr>
            </w:pPr>
            <w:r w:rsidRPr="00694DF5">
              <w:rPr>
                <w:b/>
              </w:rPr>
              <w:t>Panaudojimo atvejis „</w:t>
            </w:r>
            <w:r w:rsidR="00731907">
              <w:rPr>
                <w:b/>
              </w:rPr>
              <w:t xml:space="preserve">Įvesti </w:t>
            </w:r>
            <w:r w:rsidR="004D17B3">
              <w:rPr>
                <w:b/>
              </w:rPr>
              <w:t>konkursą</w:t>
            </w:r>
            <w:r w:rsidRPr="00694DF5">
              <w:rPr>
                <w:b/>
              </w:rPr>
              <w:t>“</w:t>
            </w:r>
          </w:p>
        </w:tc>
      </w:tr>
      <w:tr w:rsidR="004D17B3" w:rsidRPr="00694DF5" w14:paraId="0B2C6B7A" w14:textId="77777777" w:rsidTr="00524497">
        <w:tc>
          <w:tcPr>
            <w:tcW w:w="3640" w:type="dxa"/>
            <w:gridSpan w:val="2"/>
            <w:tcBorders>
              <w:top w:val="single" w:sz="4" w:space="0" w:color="auto"/>
              <w:bottom w:val="single" w:sz="4" w:space="0" w:color="auto"/>
            </w:tcBorders>
            <w:shd w:val="clear" w:color="auto" w:fill="auto"/>
          </w:tcPr>
          <w:p w14:paraId="76E383A2"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113DCE9F" w14:textId="09B10533" w:rsidR="004D17B3" w:rsidRPr="00694DF5" w:rsidRDefault="004D17B3" w:rsidP="004D17B3">
            <w:pPr>
              <w:jc w:val="both"/>
            </w:pPr>
            <w:r>
              <w:t>Viešųjų pirkimų administratorius</w:t>
            </w:r>
          </w:p>
        </w:tc>
      </w:tr>
      <w:tr w:rsidR="004D17B3" w:rsidRPr="00694DF5" w14:paraId="5ECD3C51" w14:textId="77777777" w:rsidTr="00524497">
        <w:tc>
          <w:tcPr>
            <w:tcW w:w="3640" w:type="dxa"/>
            <w:gridSpan w:val="2"/>
            <w:tcBorders>
              <w:top w:val="single" w:sz="4" w:space="0" w:color="auto"/>
              <w:bottom w:val="single" w:sz="4" w:space="0" w:color="auto"/>
            </w:tcBorders>
            <w:shd w:val="clear" w:color="auto" w:fill="auto"/>
          </w:tcPr>
          <w:p w14:paraId="4223E643"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764561FE" w14:textId="7CD5EC8D" w:rsidR="004D17B3" w:rsidRPr="00694DF5" w:rsidRDefault="004D17B3" w:rsidP="004D17B3">
            <w:pPr>
              <w:jc w:val="both"/>
            </w:pPr>
            <w:r>
              <w:t>Aktorius</w:t>
            </w:r>
            <w:r w:rsidRPr="00694DF5">
              <w:t xml:space="preserve"> turi būti prisijungęs prie sistemos </w:t>
            </w:r>
          </w:p>
        </w:tc>
      </w:tr>
      <w:tr w:rsidR="00524497" w:rsidRPr="00694DF5" w14:paraId="118E2456" w14:textId="77777777" w:rsidTr="00524497">
        <w:tc>
          <w:tcPr>
            <w:tcW w:w="3640" w:type="dxa"/>
            <w:gridSpan w:val="2"/>
            <w:tcBorders>
              <w:top w:val="single" w:sz="4" w:space="0" w:color="auto"/>
              <w:bottom w:val="single" w:sz="4" w:space="0" w:color="auto"/>
            </w:tcBorders>
            <w:shd w:val="clear" w:color="auto" w:fill="auto"/>
          </w:tcPr>
          <w:p w14:paraId="028FD0C3"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2487A71" w14:textId="21115FF6" w:rsidR="00524497" w:rsidRPr="00694DF5" w:rsidRDefault="00E766AC" w:rsidP="00524497">
            <w:pPr>
              <w:jc w:val="both"/>
            </w:pPr>
            <w:r>
              <w:t>Aktorius nori įvesti konkursą</w:t>
            </w:r>
          </w:p>
        </w:tc>
      </w:tr>
      <w:tr w:rsidR="00524497" w:rsidRPr="00694DF5" w14:paraId="08582D96" w14:textId="77777777" w:rsidTr="00524497">
        <w:tc>
          <w:tcPr>
            <w:tcW w:w="1615" w:type="dxa"/>
            <w:vMerge w:val="restart"/>
            <w:tcBorders>
              <w:top w:val="single" w:sz="4" w:space="0" w:color="auto"/>
              <w:bottom w:val="single" w:sz="4" w:space="0" w:color="auto"/>
            </w:tcBorders>
            <w:shd w:val="clear" w:color="auto" w:fill="auto"/>
          </w:tcPr>
          <w:p w14:paraId="1514B536"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56789469"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AE25808" w14:textId="77777777" w:rsidR="00524497" w:rsidRPr="00694DF5" w:rsidRDefault="00524497" w:rsidP="00524497">
            <w:pPr>
              <w:jc w:val="both"/>
            </w:pPr>
            <w:r>
              <w:t>-</w:t>
            </w:r>
          </w:p>
        </w:tc>
      </w:tr>
      <w:tr w:rsidR="00524497" w:rsidRPr="00694DF5" w14:paraId="55E387BC" w14:textId="77777777" w:rsidTr="00524497">
        <w:tc>
          <w:tcPr>
            <w:tcW w:w="1615" w:type="dxa"/>
            <w:vMerge/>
            <w:tcBorders>
              <w:top w:val="single" w:sz="4" w:space="0" w:color="auto"/>
              <w:bottom w:val="single" w:sz="4" w:space="0" w:color="auto"/>
            </w:tcBorders>
            <w:shd w:val="clear" w:color="auto" w:fill="auto"/>
          </w:tcPr>
          <w:p w14:paraId="39D97E9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7D9B83F"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67E49D7" w14:textId="1A625328" w:rsidR="00524497" w:rsidRPr="00694DF5" w:rsidRDefault="00E766AC" w:rsidP="00524497">
            <w:pPr>
              <w:jc w:val="both"/>
            </w:pPr>
            <w:r>
              <w:t>„Formuoti konkurso langą“</w:t>
            </w:r>
          </w:p>
        </w:tc>
      </w:tr>
      <w:tr w:rsidR="00524497" w:rsidRPr="00694DF5" w14:paraId="1693205D" w14:textId="77777777" w:rsidTr="00524497">
        <w:tc>
          <w:tcPr>
            <w:tcW w:w="1615" w:type="dxa"/>
            <w:vMerge/>
            <w:tcBorders>
              <w:top w:val="single" w:sz="4" w:space="0" w:color="auto"/>
              <w:bottom w:val="single" w:sz="4" w:space="0" w:color="auto"/>
            </w:tcBorders>
            <w:shd w:val="clear" w:color="auto" w:fill="auto"/>
          </w:tcPr>
          <w:p w14:paraId="14DB0DD8"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32AEC314"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57EA52A" w14:textId="77777777" w:rsidR="00524497" w:rsidRPr="00694DF5" w:rsidRDefault="00524497" w:rsidP="00524497">
            <w:pPr>
              <w:jc w:val="both"/>
            </w:pPr>
            <w:r w:rsidRPr="00694DF5">
              <w:t>-</w:t>
            </w:r>
          </w:p>
        </w:tc>
      </w:tr>
      <w:tr w:rsidR="00524497" w:rsidRPr="00694DF5" w14:paraId="56C21DDE" w14:textId="77777777" w:rsidTr="00524497">
        <w:tc>
          <w:tcPr>
            <w:tcW w:w="3640" w:type="dxa"/>
            <w:gridSpan w:val="2"/>
            <w:tcBorders>
              <w:top w:val="single" w:sz="4" w:space="0" w:color="auto"/>
              <w:bottom w:val="single" w:sz="4" w:space="0" w:color="auto"/>
            </w:tcBorders>
            <w:shd w:val="clear" w:color="auto" w:fill="auto"/>
          </w:tcPr>
          <w:p w14:paraId="254D5D0A" w14:textId="77777777" w:rsidR="00524497" w:rsidRPr="00694DF5" w:rsidRDefault="00524497" w:rsidP="00524497">
            <w:pPr>
              <w:jc w:val="both"/>
              <w:rPr>
                <w:b/>
              </w:rPr>
            </w:pPr>
            <w:r w:rsidRPr="00694DF5">
              <w:rPr>
                <w:b/>
              </w:rPr>
              <w:lastRenderedPageBreak/>
              <w:t>Pagrindinis įvykių srautas</w:t>
            </w:r>
          </w:p>
        </w:tc>
        <w:tc>
          <w:tcPr>
            <w:tcW w:w="4636" w:type="dxa"/>
            <w:tcBorders>
              <w:top w:val="single" w:sz="4" w:space="0" w:color="auto"/>
              <w:bottom w:val="single" w:sz="4" w:space="0" w:color="auto"/>
            </w:tcBorders>
            <w:shd w:val="clear" w:color="auto" w:fill="auto"/>
          </w:tcPr>
          <w:p w14:paraId="23F70687" w14:textId="77777777" w:rsidR="00524497" w:rsidRPr="00694DF5" w:rsidRDefault="00524497" w:rsidP="00524497">
            <w:pPr>
              <w:jc w:val="both"/>
              <w:rPr>
                <w:b/>
              </w:rPr>
            </w:pPr>
            <w:r w:rsidRPr="00694DF5">
              <w:rPr>
                <w:b/>
              </w:rPr>
              <w:t>Sistemos reakcija ir sprendimai</w:t>
            </w:r>
          </w:p>
        </w:tc>
      </w:tr>
      <w:tr w:rsidR="00524497" w:rsidRPr="00694DF5" w14:paraId="273C55ED" w14:textId="77777777" w:rsidTr="00524497">
        <w:tc>
          <w:tcPr>
            <w:tcW w:w="3640" w:type="dxa"/>
            <w:gridSpan w:val="2"/>
            <w:tcBorders>
              <w:top w:val="single" w:sz="4" w:space="0" w:color="auto"/>
              <w:bottom w:val="single" w:sz="4" w:space="0" w:color="auto"/>
            </w:tcBorders>
            <w:shd w:val="clear" w:color="auto" w:fill="auto"/>
          </w:tcPr>
          <w:p w14:paraId="7000A9A8" w14:textId="70596523" w:rsidR="00524497" w:rsidRPr="00694DF5" w:rsidRDefault="00524497" w:rsidP="00524497">
            <w:pPr>
              <w:jc w:val="both"/>
            </w:pPr>
            <w:r w:rsidRPr="00694DF5">
              <w:t xml:space="preserve">1. </w:t>
            </w:r>
            <w:r w:rsidR="00E766AC">
              <w:t>Užpildyti laukus, paspausti mygtuką „Įvesti“</w:t>
            </w:r>
          </w:p>
        </w:tc>
        <w:tc>
          <w:tcPr>
            <w:tcW w:w="4636" w:type="dxa"/>
            <w:tcBorders>
              <w:top w:val="single" w:sz="4" w:space="0" w:color="auto"/>
              <w:bottom w:val="single" w:sz="4" w:space="0" w:color="auto"/>
            </w:tcBorders>
            <w:shd w:val="clear" w:color="auto" w:fill="auto"/>
          </w:tcPr>
          <w:p w14:paraId="575FA67A" w14:textId="77777777" w:rsidR="00524497" w:rsidRDefault="00524497" w:rsidP="00524497">
            <w:pPr>
              <w:jc w:val="both"/>
            </w:pPr>
            <w:r w:rsidRPr="00694DF5">
              <w:t xml:space="preserve">1.1. </w:t>
            </w:r>
            <w:r w:rsidR="00E766AC">
              <w:t>Įrašyti naują konkursą duomenų bazėje</w:t>
            </w:r>
          </w:p>
          <w:p w14:paraId="64799454" w14:textId="016824B6" w:rsidR="00E766AC" w:rsidRPr="00694DF5" w:rsidRDefault="00E766AC" w:rsidP="00524497">
            <w:pPr>
              <w:jc w:val="both"/>
            </w:pPr>
            <w:r>
              <w:t>1.2. Grąžinti į konkursų lentelės langą</w:t>
            </w:r>
          </w:p>
        </w:tc>
      </w:tr>
      <w:tr w:rsidR="00524497" w:rsidRPr="00694DF5" w14:paraId="53CEB437" w14:textId="77777777" w:rsidTr="00524497">
        <w:tc>
          <w:tcPr>
            <w:tcW w:w="3640" w:type="dxa"/>
            <w:gridSpan w:val="2"/>
            <w:tcBorders>
              <w:top w:val="single" w:sz="4" w:space="0" w:color="auto"/>
              <w:bottom w:val="single" w:sz="4" w:space="0" w:color="auto"/>
            </w:tcBorders>
            <w:shd w:val="clear" w:color="auto" w:fill="auto"/>
          </w:tcPr>
          <w:p w14:paraId="50B91ECB"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8DF2657" w14:textId="5F63CFFE" w:rsidR="00524497" w:rsidRPr="00694DF5" w:rsidRDefault="00E766AC" w:rsidP="00005801">
            <w:pPr>
              <w:keepNext/>
              <w:jc w:val="both"/>
            </w:pPr>
            <w:r>
              <w:t>Naujas konkursas įvestas į duomenų bazę</w:t>
            </w:r>
          </w:p>
        </w:tc>
      </w:tr>
    </w:tbl>
    <w:p w14:paraId="56EAE7E9" w14:textId="73EADA89" w:rsidR="00524497" w:rsidRDefault="00005801" w:rsidP="00005801">
      <w:pPr>
        <w:pStyle w:val="Antrat"/>
      </w:pPr>
      <w:fldSimple w:instr=" STYLEREF 1 \s ">
        <w:r>
          <w:rPr>
            <w:noProof/>
          </w:rPr>
          <w:t>2</w:t>
        </w:r>
      </w:fldSimple>
      <w:r>
        <w:noBreakHyphen/>
      </w:r>
      <w:fldSimple w:instr=" SEQ lentelė \* ARABIC \s 1 ">
        <w:r>
          <w:rPr>
            <w:noProof/>
          </w:rPr>
          <w:t>6</w:t>
        </w:r>
      </w:fldSimple>
      <w:r>
        <w:t xml:space="preserve"> lentelė „Įvesti konkursą“.</w:t>
      </w:r>
    </w:p>
    <w:p w14:paraId="5DB46438" w14:textId="41255686" w:rsidR="007F478D" w:rsidRDefault="00356BC7" w:rsidP="007F478D">
      <w:pPr>
        <w:pStyle w:val="Antrat"/>
        <w:keepNext/>
      </w:pPr>
      <w:fldSimple w:instr=" STYLEREF 1 \s ">
        <w:r>
          <w:rPr>
            <w:noProof/>
          </w:rPr>
          <w:t>2</w:t>
        </w:r>
      </w:fldSimple>
      <w:r>
        <w:t>.</w:t>
      </w:r>
      <w:fldSimple w:instr=" SEQ pav. \* ARABIC \s 1 ">
        <w:r>
          <w:rPr>
            <w:noProof/>
          </w:rPr>
          <w:t>8</w:t>
        </w:r>
      </w:fldSimple>
      <w:r w:rsidR="007F478D">
        <w:t xml:space="preserve"> pav. „Skelbti konkursą“.</w:t>
      </w:r>
    </w:p>
    <w:p w14:paraId="199136EF" w14:textId="55218BB1" w:rsidR="00524497" w:rsidRDefault="00731907">
      <w:r>
        <w:rPr>
          <w:noProof/>
        </w:rPr>
        <w:drawing>
          <wp:inline distT="0" distB="0" distL="0" distR="0" wp14:anchorId="02F8F2DA" wp14:editId="2FF7A9A2">
            <wp:extent cx="5274310" cy="2034540"/>
            <wp:effectExtent l="0" t="0" r="2540" b="381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45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41B8CF91" w14:textId="77777777" w:rsidTr="00524497">
        <w:tc>
          <w:tcPr>
            <w:tcW w:w="8276" w:type="dxa"/>
            <w:gridSpan w:val="3"/>
            <w:tcBorders>
              <w:top w:val="double" w:sz="4" w:space="0" w:color="auto"/>
              <w:bottom w:val="single" w:sz="4" w:space="0" w:color="auto"/>
            </w:tcBorders>
            <w:shd w:val="clear" w:color="auto" w:fill="auto"/>
          </w:tcPr>
          <w:p w14:paraId="72F525D2" w14:textId="00357319" w:rsidR="00524497" w:rsidRPr="00694DF5" w:rsidRDefault="00524497" w:rsidP="00524497">
            <w:pPr>
              <w:jc w:val="both"/>
              <w:rPr>
                <w:b/>
              </w:rPr>
            </w:pPr>
            <w:r w:rsidRPr="00694DF5">
              <w:rPr>
                <w:b/>
              </w:rPr>
              <w:t>Panaudojimo atvejis „</w:t>
            </w:r>
            <w:r w:rsidR="00731907">
              <w:rPr>
                <w:b/>
              </w:rPr>
              <w:t>Skelbti konkursą</w:t>
            </w:r>
            <w:r w:rsidRPr="00694DF5">
              <w:rPr>
                <w:b/>
              </w:rPr>
              <w:t>“</w:t>
            </w:r>
          </w:p>
        </w:tc>
      </w:tr>
      <w:tr w:rsidR="004D17B3" w:rsidRPr="00694DF5" w14:paraId="69303ECB" w14:textId="77777777" w:rsidTr="00524497">
        <w:tc>
          <w:tcPr>
            <w:tcW w:w="3640" w:type="dxa"/>
            <w:gridSpan w:val="2"/>
            <w:tcBorders>
              <w:top w:val="single" w:sz="4" w:space="0" w:color="auto"/>
              <w:bottom w:val="single" w:sz="4" w:space="0" w:color="auto"/>
            </w:tcBorders>
            <w:shd w:val="clear" w:color="auto" w:fill="auto"/>
          </w:tcPr>
          <w:p w14:paraId="69FFC544"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143FA882" w14:textId="349BC125" w:rsidR="004D17B3" w:rsidRPr="00694DF5" w:rsidRDefault="004D17B3" w:rsidP="004D17B3">
            <w:pPr>
              <w:jc w:val="both"/>
            </w:pPr>
            <w:r>
              <w:t>Viešųjų pirkimų administratorius</w:t>
            </w:r>
          </w:p>
        </w:tc>
      </w:tr>
      <w:tr w:rsidR="004D17B3" w:rsidRPr="00694DF5" w14:paraId="7968C316" w14:textId="77777777" w:rsidTr="00524497">
        <w:tc>
          <w:tcPr>
            <w:tcW w:w="3640" w:type="dxa"/>
            <w:gridSpan w:val="2"/>
            <w:tcBorders>
              <w:top w:val="single" w:sz="4" w:space="0" w:color="auto"/>
              <w:bottom w:val="single" w:sz="4" w:space="0" w:color="auto"/>
            </w:tcBorders>
            <w:shd w:val="clear" w:color="auto" w:fill="auto"/>
          </w:tcPr>
          <w:p w14:paraId="7AE5DB18"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5F131064" w14:textId="756C62C2" w:rsidR="004D17B3" w:rsidRPr="00694DF5" w:rsidRDefault="004D17B3" w:rsidP="004D17B3">
            <w:pPr>
              <w:jc w:val="both"/>
            </w:pPr>
            <w:r>
              <w:t>Aktorius</w:t>
            </w:r>
            <w:r w:rsidRPr="00694DF5">
              <w:t xml:space="preserve"> turi būti prisijungęs prie sistemos </w:t>
            </w:r>
          </w:p>
        </w:tc>
      </w:tr>
      <w:tr w:rsidR="00524497" w:rsidRPr="00694DF5" w14:paraId="698C00B5" w14:textId="77777777" w:rsidTr="00524497">
        <w:tc>
          <w:tcPr>
            <w:tcW w:w="3640" w:type="dxa"/>
            <w:gridSpan w:val="2"/>
            <w:tcBorders>
              <w:top w:val="single" w:sz="4" w:space="0" w:color="auto"/>
              <w:bottom w:val="single" w:sz="4" w:space="0" w:color="auto"/>
            </w:tcBorders>
            <w:shd w:val="clear" w:color="auto" w:fill="auto"/>
          </w:tcPr>
          <w:p w14:paraId="43111F60"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2ED6D70" w14:textId="4EEAA6C1" w:rsidR="00524497" w:rsidRPr="00694DF5" w:rsidRDefault="00E766AC" w:rsidP="00524497">
            <w:pPr>
              <w:jc w:val="both"/>
            </w:pPr>
            <w:r>
              <w:t>Aktorius nori paskelbti konkursą aktyviu</w:t>
            </w:r>
          </w:p>
        </w:tc>
      </w:tr>
      <w:tr w:rsidR="00524497" w:rsidRPr="00694DF5" w14:paraId="7F60CCAE" w14:textId="77777777" w:rsidTr="00524497">
        <w:tc>
          <w:tcPr>
            <w:tcW w:w="1615" w:type="dxa"/>
            <w:vMerge w:val="restart"/>
            <w:tcBorders>
              <w:top w:val="single" w:sz="4" w:space="0" w:color="auto"/>
              <w:bottom w:val="single" w:sz="4" w:space="0" w:color="auto"/>
            </w:tcBorders>
            <w:shd w:val="clear" w:color="auto" w:fill="auto"/>
          </w:tcPr>
          <w:p w14:paraId="3B04013D"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23B057B4"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F21665D" w14:textId="77777777" w:rsidR="00524497" w:rsidRPr="00694DF5" w:rsidRDefault="00524497" w:rsidP="00524497">
            <w:pPr>
              <w:jc w:val="both"/>
            </w:pPr>
            <w:r>
              <w:t>-</w:t>
            </w:r>
          </w:p>
        </w:tc>
      </w:tr>
      <w:tr w:rsidR="00524497" w:rsidRPr="00694DF5" w14:paraId="116AE49A" w14:textId="77777777" w:rsidTr="00524497">
        <w:tc>
          <w:tcPr>
            <w:tcW w:w="1615" w:type="dxa"/>
            <w:vMerge/>
            <w:tcBorders>
              <w:top w:val="single" w:sz="4" w:space="0" w:color="auto"/>
              <w:bottom w:val="single" w:sz="4" w:space="0" w:color="auto"/>
            </w:tcBorders>
            <w:shd w:val="clear" w:color="auto" w:fill="auto"/>
          </w:tcPr>
          <w:p w14:paraId="3F9939AE"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4469576"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2E0B41F" w14:textId="5FB2E50D" w:rsidR="00524497" w:rsidRPr="00694DF5" w:rsidRDefault="00E766AC" w:rsidP="00524497">
            <w:pPr>
              <w:jc w:val="both"/>
            </w:pPr>
            <w:r>
              <w:t>„Formuoti konkurso langą“</w:t>
            </w:r>
          </w:p>
        </w:tc>
      </w:tr>
      <w:tr w:rsidR="00524497" w:rsidRPr="00694DF5" w14:paraId="3EC8004E" w14:textId="77777777" w:rsidTr="00524497">
        <w:tc>
          <w:tcPr>
            <w:tcW w:w="1615" w:type="dxa"/>
            <w:vMerge/>
            <w:tcBorders>
              <w:top w:val="single" w:sz="4" w:space="0" w:color="auto"/>
              <w:bottom w:val="single" w:sz="4" w:space="0" w:color="auto"/>
            </w:tcBorders>
            <w:shd w:val="clear" w:color="auto" w:fill="auto"/>
          </w:tcPr>
          <w:p w14:paraId="4CD0AB88"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C515419"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57143F2A" w14:textId="77777777" w:rsidR="00524497" w:rsidRPr="00694DF5" w:rsidRDefault="00524497" w:rsidP="00524497">
            <w:pPr>
              <w:jc w:val="both"/>
            </w:pPr>
            <w:r w:rsidRPr="00694DF5">
              <w:t>-</w:t>
            </w:r>
          </w:p>
        </w:tc>
      </w:tr>
      <w:tr w:rsidR="00524497" w:rsidRPr="00694DF5" w14:paraId="58035700" w14:textId="77777777" w:rsidTr="00524497">
        <w:tc>
          <w:tcPr>
            <w:tcW w:w="3640" w:type="dxa"/>
            <w:gridSpan w:val="2"/>
            <w:tcBorders>
              <w:top w:val="single" w:sz="4" w:space="0" w:color="auto"/>
              <w:bottom w:val="single" w:sz="4" w:space="0" w:color="auto"/>
            </w:tcBorders>
            <w:shd w:val="clear" w:color="auto" w:fill="auto"/>
          </w:tcPr>
          <w:p w14:paraId="19C08635"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9E958E1" w14:textId="77777777" w:rsidR="00524497" w:rsidRPr="00694DF5" w:rsidRDefault="00524497" w:rsidP="00524497">
            <w:pPr>
              <w:jc w:val="both"/>
              <w:rPr>
                <w:b/>
              </w:rPr>
            </w:pPr>
            <w:r w:rsidRPr="00694DF5">
              <w:rPr>
                <w:b/>
              </w:rPr>
              <w:t>Sistemos reakcija ir sprendimai</w:t>
            </w:r>
          </w:p>
        </w:tc>
      </w:tr>
      <w:tr w:rsidR="00524497" w:rsidRPr="00694DF5" w14:paraId="747F129F" w14:textId="77777777" w:rsidTr="00524497">
        <w:tc>
          <w:tcPr>
            <w:tcW w:w="3640" w:type="dxa"/>
            <w:gridSpan w:val="2"/>
            <w:tcBorders>
              <w:top w:val="single" w:sz="4" w:space="0" w:color="auto"/>
              <w:bottom w:val="single" w:sz="4" w:space="0" w:color="auto"/>
            </w:tcBorders>
            <w:shd w:val="clear" w:color="auto" w:fill="auto"/>
          </w:tcPr>
          <w:p w14:paraId="132D7BBC" w14:textId="2173CB0E" w:rsidR="00524497" w:rsidRPr="00694DF5" w:rsidRDefault="00524497" w:rsidP="00524497">
            <w:pPr>
              <w:jc w:val="both"/>
            </w:pPr>
            <w:r w:rsidRPr="00694DF5">
              <w:t xml:space="preserve">1. </w:t>
            </w:r>
            <w:r w:rsidR="00E766AC">
              <w:t>Paspausti mygtuką „Skelbti“</w:t>
            </w:r>
          </w:p>
        </w:tc>
        <w:tc>
          <w:tcPr>
            <w:tcW w:w="4636" w:type="dxa"/>
            <w:tcBorders>
              <w:top w:val="single" w:sz="4" w:space="0" w:color="auto"/>
              <w:bottom w:val="single" w:sz="4" w:space="0" w:color="auto"/>
            </w:tcBorders>
            <w:shd w:val="clear" w:color="auto" w:fill="auto"/>
          </w:tcPr>
          <w:p w14:paraId="5A71CA84" w14:textId="77777777" w:rsidR="00524497" w:rsidRDefault="00524497" w:rsidP="00524497">
            <w:pPr>
              <w:jc w:val="both"/>
            </w:pPr>
            <w:r w:rsidRPr="00694DF5">
              <w:t xml:space="preserve">1.1. </w:t>
            </w:r>
            <w:r w:rsidR="00E766AC">
              <w:t>Pakeisti pasirinkto konkurso būseną</w:t>
            </w:r>
          </w:p>
          <w:p w14:paraId="52F0A1E1" w14:textId="219A25C1" w:rsidR="00E766AC" w:rsidRPr="00694DF5" w:rsidRDefault="00E766AC" w:rsidP="00524497">
            <w:pPr>
              <w:jc w:val="both"/>
            </w:pPr>
            <w:r>
              <w:t>1.2. Grąžinti į konkursų lentelės langą</w:t>
            </w:r>
          </w:p>
        </w:tc>
      </w:tr>
      <w:tr w:rsidR="00524497" w:rsidRPr="00694DF5" w14:paraId="06210F72" w14:textId="77777777" w:rsidTr="00524497">
        <w:tc>
          <w:tcPr>
            <w:tcW w:w="3640" w:type="dxa"/>
            <w:gridSpan w:val="2"/>
            <w:tcBorders>
              <w:top w:val="single" w:sz="4" w:space="0" w:color="auto"/>
              <w:bottom w:val="single" w:sz="4" w:space="0" w:color="auto"/>
            </w:tcBorders>
            <w:shd w:val="clear" w:color="auto" w:fill="auto"/>
          </w:tcPr>
          <w:p w14:paraId="49FA4E74"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22A0992D" w14:textId="34A24004" w:rsidR="00524497" w:rsidRPr="00694DF5" w:rsidRDefault="00107DAE" w:rsidP="00005801">
            <w:pPr>
              <w:keepNext/>
              <w:jc w:val="both"/>
            </w:pPr>
            <w:r>
              <w:t>Konkursas paskelbtas ir jam galima teikti savo pasiūlymus</w:t>
            </w:r>
          </w:p>
        </w:tc>
      </w:tr>
    </w:tbl>
    <w:p w14:paraId="784E67BD" w14:textId="266BE8EF" w:rsidR="00524497" w:rsidRDefault="00005801" w:rsidP="00005801">
      <w:pPr>
        <w:pStyle w:val="Antrat"/>
      </w:pPr>
      <w:fldSimple w:instr=" STYLEREF 1 \s ">
        <w:r>
          <w:rPr>
            <w:noProof/>
          </w:rPr>
          <w:t>2</w:t>
        </w:r>
      </w:fldSimple>
      <w:r>
        <w:noBreakHyphen/>
      </w:r>
      <w:fldSimple w:instr=" SEQ lentelė \* ARABIC \s 1 ">
        <w:r>
          <w:rPr>
            <w:noProof/>
          </w:rPr>
          <w:t>7</w:t>
        </w:r>
      </w:fldSimple>
      <w:r>
        <w:t xml:space="preserve"> lentelė „Skelbti konkursą“.</w:t>
      </w:r>
    </w:p>
    <w:p w14:paraId="778D4C2B" w14:textId="40D8F3F4" w:rsidR="007F478D" w:rsidRDefault="00356BC7" w:rsidP="007F478D">
      <w:pPr>
        <w:pStyle w:val="Antrat"/>
        <w:keepNext/>
      </w:pPr>
      <w:fldSimple w:instr=" STYLEREF 1 \s ">
        <w:r>
          <w:rPr>
            <w:noProof/>
          </w:rPr>
          <w:t>2</w:t>
        </w:r>
      </w:fldSimple>
      <w:r>
        <w:t>.</w:t>
      </w:r>
      <w:fldSimple w:instr=" SEQ pav. \* ARABIC \s 1 ">
        <w:r>
          <w:rPr>
            <w:noProof/>
          </w:rPr>
          <w:t>9</w:t>
        </w:r>
      </w:fldSimple>
      <w:r w:rsidR="007F478D">
        <w:t xml:space="preserve"> pav. „Šalinti konkursą“.</w:t>
      </w:r>
    </w:p>
    <w:p w14:paraId="4BA61CA7" w14:textId="0D0FACDF" w:rsidR="00524497" w:rsidRDefault="00731907">
      <w:r>
        <w:rPr>
          <w:noProof/>
        </w:rPr>
        <w:drawing>
          <wp:inline distT="0" distB="0" distL="0" distR="0" wp14:anchorId="2D67AC2C" wp14:editId="21D5231C">
            <wp:extent cx="5274310" cy="2124075"/>
            <wp:effectExtent l="0" t="0" r="2540" b="952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407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04431D01" w14:textId="77777777" w:rsidTr="00524497">
        <w:tc>
          <w:tcPr>
            <w:tcW w:w="8276" w:type="dxa"/>
            <w:gridSpan w:val="3"/>
            <w:tcBorders>
              <w:top w:val="double" w:sz="4" w:space="0" w:color="auto"/>
              <w:bottom w:val="single" w:sz="4" w:space="0" w:color="auto"/>
            </w:tcBorders>
            <w:shd w:val="clear" w:color="auto" w:fill="auto"/>
          </w:tcPr>
          <w:p w14:paraId="3EA61367" w14:textId="54D332E5" w:rsidR="00524497" w:rsidRPr="00694DF5" w:rsidRDefault="00524497" w:rsidP="00524497">
            <w:pPr>
              <w:jc w:val="both"/>
              <w:rPr>
                <w:b/>
              </w:rPr>
            </w:pPr>
            <w:r w:rsidRPr="00694DF5">
              <w:rPr>
                <w:b/>
              </w:rPr>
              <w:t>Panaudojimo atvejis „</w:t>
            </w:r>
            <w:r w:rsidR="00731907">
              <w:rPr>
                <w:b/>
              </w:rPr>
              <w:t>Šalinti konkursą</w:t>
            </w:r>
            <w:r w:rsidRPr="00694DF5">
              <w:rPr>
                <w:b/>
              </w:rPr>
              <w:t>“</w:t>
            </w:r>
          </w:p>
        </w:tc>
      </w:tr>
      <w:tr w:rsidR="004D17B3" w:rsidRPr="00694DF5" w14:paraId="77FA38C6" w14:textId="77777777" w:rsidTr="00524497">
        <w:tc>
          <w:tcPr>
            <w:tcW w:w="3640" w:type="dxa"/>
            <w:gridSpan w:val="2"/>
            <w:tcBorders>
              <w:top w:val="single" w:sz="4" w:space="0" w:color="auto"/>
              <w:bottom w:val="single" w:sz="4" w:space="0" w:color="auto"/>
            </w:tcBorders>
            <w:shd w:val="clear" w:color="auto" w:fill="auto"/>
          </w:tcPr>
          <w:p w14:paraId="1DBC66E3"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FC3DCCB" w14:textId="3A01605F" w:rsidR="004D17B3" w:rsidRPr="00694DF5" w:rsidRDefault="004D17B3" w:rsidP="004D17B3">
            <w:pPr>
              <w:jc w:val="both"/>
            </w:pPr>
            <w:r>
              <w:t>Viešųjų pirkimų administratorius</w:t>
            </w:r>
          </w:p>
        </w:tc>
      </w:tr>
      <w:tr w:rsidR="004D17B3" w:rsidRPr="00694DF5" w14:paraId="481336BD" w14:textId="77777777" w:rsidTr="00524497">
        <w:tc>
          <w:tcPr>
            <w:tcW w:w="3640" w:type="dxa"/>
            <w:gridSpan w:val="2"/>
            <w:tcBorders>
              <w:top w:val="single" w:sz="4" w:space="0" w:color="auto"/>
              <w:bottom w:val="single" w:sz="4" w:space="0" w:color="auto"/>
            </w:tcBorders>
            <w:shd w:val="clear" w:color="auto" w:fill="auto"/>
          </w:tcPr>
          <w:p w14:paraId="55610CBF"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0732EF4E" w14:textId="27A29273" w:rsidR="004D17B3" w:rsidRPr="00694DF5" w:rsidRDefault="004D17B3" w:rsidP="004D17B3">
            <w:pPr>
              <w:jc w:val="both"/>
            </w:pPr>
            <w:r>
              <w:t>Aktorius</w:t>
            </w:r>
            <w:r w:rsidRPr="00694DF5">
              <w:t xml:space="preserve"> turi būti prisijungęs prie sistemos </w:t>
            </w:r>
          </w:p>
        </w:tc>
      </w:tr>
      <w:tr w:rsidR="00524497" w:rsidRPr="00694DF5" w14:paraId="2B837D76" w14:textId="77777777" w:rsidTr="00524497">
        <w:tc>
          <w:tcPr>
            <w:tcW w:w="3640" w:type="dxa"/>
            <w:gridSpan w:val="2"/>
            <w:tcBorders>
              <w:top w:val="single" w:sz="4" w:space="0" w:color="auto"/>
              <w:bottom w:val="single" w:sz="4" w:space="0" w:color="auto"/>
            </w:tcBorders>
            <w:shd w:val="clear" w:color="auto" w:fill="auto"/>
          </w:tcPr>
          <w:p w14:paraId="2427BB5E"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234BBC4C" w14:textId="7C972C06" w:rsidR="00524497" w:rsidRPr="00694DF5" w:rsidRDefault="00107DAE" w:rsidP="00524497">
            <w:pPr>
              <w:jc w:val="both"/>
            </w:pPr>
            <w:r>
              <w:t>Aktorius nori pašalinti konkursą</w:t>
            </w:r>
          </w:p>
        </w:tc>
      </w:tr>
      <w:tr w:rsidR="00524497" w:rsidRPr="00694DF5" w14:paraId="1E610F7E" w14:textId="77777777" w:rsidTr="00524497">
        <w:tc>
          <w:tcPr>
            <w:tcW w:w="1615" w:type="dxa"/>
            <w:vMerge w:val="restart"/>
            <w:tcBorders>
              <w:top w:val="single" w:sz="4" w:space="0" w:color="auto"/>
              <w:bottom w:val="single" w:sz="4" w:space="0" w:color="auto"/>
            </w:tcBorders>
            <w:shd w:val="clear" w:color="auto" w:fill="auto"/>
          </w:tcPr>
          <w:p w14:paraId="6E70E724"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C6030A8"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1137A27B" w14:textId="77777777" w:rsidR="00524497" w:rsidRPr="00694DF5" w:rsidRDefault="00524497" w:rsidP="00524497">
            <w:pPr>
              <w:jc w:val="both"/>
            </w:pPr>
            <w:r>
              <w:t>-</w:t>
            </w:r>
          </w:p>
        </w:tc>
      </w:tr>
      <w:tr w:rsidR="00524497" w:rsidRPr="00694DF5" w14:paraId="12AFB860" w14:textId="77777777" w:rsidTr="00524497">
        <w:tc>
          <w:tcPr>
            <w:tcW w:w="1615" w:type="dxa"/>
            <w:vMerge/>
            <w:tcBorders>
              <w:top w:val="single" w:sz="4" w:space="0" w:color="auto"/>
              <w:bottom w:val="single" w:sz="4" w:space="0" w:color="auto"/>
            </w:tcBorders>
            <w:shd w:val="clear" w:color="auto" w:fill="auto"/>
          </w:tcPr>
          <w:p w14:paraId="0C9C213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5CB285DB"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7C604B7" w14:textId="224CEC6C" w:rsidR="00524497" w:rsidRPr="00694DF5" w:rsidRDefault="00107DAE" w:rsidP="00524497">
            <w:pPr>
              <w:jc w:val="both"/>
            </w:pPr>
            <w:r>
              <w:t>„Formuoti konkurso langą“</w:t>
            </w:r>
          </w:p>
        </w:tc>
      </w:tr>
      <w:tr w:rsidR="00524497" w:rsidRPr="00694DF5" w14:paraId="0CAF69EC" w14:textId="77777777" w:rsidTr="00524497">
        <w:tc>
          <w:tcPr>
            <w:tcW w:w="1615" w:type="dxa"/>
            <w:vMerge/>
            <w:tcBorders>
              <w:top w:val="single" w:sz="4" w:space="0" w:color="auto"/>
              <w:bottom w:val="single" w:sz="4" w:space="0" w:color="auto"/>
            </w:tcBorders>
            <w:shd w:val="clear" w:color="auto" w:fill="auto"/>
          </w:tcPr>
          <w:p w14:paraId="7A40F0D2"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2863A01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101CA02" w14:textId="77777777" w:rsidR="00524497" w:rsidRPr="00694DF5" w:rsidRDefault="00524497" w:rsidP="00524497">
            <w:pPr>
              <w:jc w:val="both"/>
            </w:pPr>
            <w:r w:rsidRPr="00694DF5">
              <w:t>-</w:t>
            </w:r>
          </w:p>
        </w:tc>
      </w:tr>
      <w:tr w:rsidR="00524497" w:rsidRPr="00694DF5" w14:paraId="4EE30B80" w14:textId="77777777" w:rsidTr="00524497">
        <w:tc>
          <w:tcPr>
            <w:tcW w:w="3640" w:type="dxa"/>
            <w:gridSpan w:val="2"/>
            <w:tcBorders>
              <w:top w:val="single" w:sz="4" w:space="0" w:color="auto"/>
              <w:bottom w:val="single" w:sz="4" w:space="0" w:color="auto"/>
            </w:tcBorders>
            <w:shd w:val="clear" w:color="auto" w:fill="auto"/>
          </w:tcPr>
          <w:p w14:paraId="407F493E"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E29A670" w14:textId="77777777" w:rsidR="00524497" w:rsidRPr="00694DF5" w:rsidRDefault="00524497" w:rsidP="00524497">
            <w:pPr>
              <w:jc w:val="both"/>
              <w:rPr>
                <w:b/>
              </w:rPr>
            </w:pPr>
            <w:r w:rsidRPr="00694DF5">
              <w:rPr>
                <w:b/>
              </w:rPr>
              <w:t>Sistemos reakcija ir sprendimai</w:t>
            </w:r>
          </w:p>
        </w:tc>
      </w:tr>
      <w:tr w:rsidR="00524497" w:rsidRPr="00694DF5" w14:paraId="51619946" w14:textId="77777777" w:rsidTr="00524497">
        <w:tc>
          <w:tcPr>
            <w:tcW w:w="3640" w:type="dxa"/>
            <w:gridSpan w:val="2"/>
            <w:tcBorders>
              <w:top w:val="single" w:sz="4" w:space="0" w:color="auto"/>
              <w:bottom w:val="single" w:sz="4" w:space="0" w:color="auto"/>
            </w:tcBorders>
            <w:shd w:val="clear" w:color="auto" w:fill="auto"/>
          </w:tcPr>
          <w:p w14:paraId="773D0E3B" w14:textId="03DF8A2D" w:rsidR="00524497" w:rsidRPr="00694DF5" w:rsidRDefault="00524497" w:rsidP="00524497">
            <w:pPr>
              <w:jc w:val="both"/>
            </w:pPr>
            <w:r w:rsidRPr="00694DF5">
              <w:t xml:space="preserve">1. </w:t>
            </w:r>
            <w:r w:rsidR="00107DAE">
              <w:t>Paspausti mygtuką „Šalinti“</w:t>
            </w:r>
          </w:p>
        </w:tc>
        <w:tc>
          <w:tcPr>
            <w:tcW w:w="4636" w:type="dxa"/>
            <w:tcBorders>
              <w:top w:val="single" w:sz="4" w:space="0" w:color="auto"/>
              <w:bottom w:val="single" w:sz="4" w:space="0" w:color="auto"/>
            </w:tcBorders>
            <w:shd w:val="clear" w:color="auto" w:fill="auto"/>
          </w:tcPr>
          <w:p w14:paraId="5DF1FFB1" w14:textId="77777777" w:rsidR="00524497" w:rsidRDefault="00524497" w:rsidP="00524497">
            <w:pPr>
              <w:jc w:val="both"/>
            </w:pPr>
            <w:r w:rsidRPr="00694DF5">
              <w:t xml:space="preserve">1.1. </w:t>
            </w:r>
            <w:r w:rsidR="00107DAE">
              <w:t>Pašalinti pasirinktą konkursą</w:t>
            </w:r>
          </w:p>
          <w:p w14:paraId="7C57DA60" w14:textId="0545A84E" w:rsidR="00107DAE" w:rsidRPr="00694DF5" w:rsidRDefault="00107DAE" w:rsidP="00524497">
            <w:pPr>
              <w:jc w:val="both"/>
            </w:pPr>
            <w:r>
              <w:t>1.2. Grąžinti į konkursų lentelės langą</w:t>
            </w:r>
          </w:p>
        </w:tc>
      </w:tr>
      <w:tr w:rsidR="00524497" w:rsidRPr="00694DF5" w14:paraId="2000BA3D" w14:textId="77777777" w:rsidTr="00524497">
        <w:tc>
          <w:tcPr>
            <w:tcW w:w="3640" w:type="dxa"/>
            <w:gridSpan w:val="2"/>
            <w:tcBorders>
              <w:top w:val="single" w:sz="4" w:space="0" w:color="auto"/>
              <w:bottom w:val="single" w:sz="4" w:space="0" w:color="auto"/>
            </w:tcBorders>
            <w:shd w:val="clear" w:color="auto" w:fill="auto"/>
          </w:tcPr>
          <w:p w14:paraId="2841EAC6" w14:textId="77777777" w:rsidR="00524497" w:rsidRPr="00694DF5" w:rsidRDefault="00524497" w:rsidP="00524497">
            <w:pPr>
              <w:jc w:val="both"/>
              <w:rPr>
                <w:b/>
              </w:rPr>
            </w:pPr>
            <w:r w:rsidRPr="00694DF5">
              <w:rPr>
                <w:b/>
              </w:rPr>
              <w:lastRenderedPageBreak/>
              <w:t>Po sąlyga</w:t>
            </w:r>
          </w:p>
        </w:tc>
        <w:tc>
          <w:tcPr>
            <w:tcW w:w="4636" w:type="dxa"/>
            <w:tcBorders>
              <w:top w:val="single" w:sz="4" w:space="0" w:color="auto"/>
              <w:bottom w:val="single" w:sz="4" w:space="0" w:color="auto"/>
            </w:tcBorders>
            <w:shd w:val="clear" w:color="auto" w:fill="auto"/>
          </w:tcPr>
          <w:p w14:paraId="03D86754" w14:textId="261CF6AC" w:rsidR="00524497" w:rsidRPr="00694DF5" w:rsidRDefault="00107DAE" w:rsidP="00005801">
            <w:pPr>
              <w:keepNext/>
              <w:jc w:val="both"/>
            </w:pPr>
            <w:r>
              <w:t>Konkursas pašalintas iš duomenų bazės</w:t>
            </w:r>
          </w:p>
        </w:tc>
      </w:tr>
    </w:tbl>
    <w:p w14:paraId="53691AC0" w14:textId="2E8ED31B" w:rsidR="00524497" w:rsidRDefault="00005801" w:rsidP="00005801">
      <w:pPr>
        <w:pStyle w:val="Antrat"/>
      </w:pPr>
      <w:fldSimple w:instr=" STYLEREF 1 \s ">
        <w:r>
          <w:rPr>
            <w:noProof/>
          </w:rPr>
          <w:t>2</w:t>
        </w:r>
      </w:fldSimple>
      <w:r>
        <w:noBreakHyphen/>
      </w:r>
      <w:fldSimple w:instr=" SEQ lentelė \* ARABIC \s 1 ">
        <w:r>
          <w:rPr>
            <w:noProof/>
          </w:rPr>
          <w:t>8</w:t>
        </w:r>
      </w:fldSimple>
      <w:r>
        <w:t xml:space="preserve"> lentelė „Šalinti konkursą“.</w:t>
      </w:r>
    </w:p>
    <w:p w14:paraId="3F3CC0BD" w14:textId="3F8254B4" w:rsidR="007F478D" w:rsidRDefault="00356BC7" w:rsidP="007F478D">
      <w:pPr>
        <w:pStyle w:val="Antrat"/>
        <w:keepNext/>
      </w:pPr>
      <w:fldSimple w:instr=" STYLEREF 1 \s ">
        <w:r>
          <w:rPr>
            <w:noProof/>
          </w:rPr>
          <w:t>2</w:t>
        </w:r>
      </w:fldSimple>
      <w:r>
        <w:t>.</w:t>
      </w:r>
      <w:fldSimple w:instr=" SEQ pav. \* ARABIC \s 1 ">
        <w:r>
          <w:rPr>
            <w:noProof/>
          </w:rPr>
          <w:t>10</w:t>
        </w:r>
      </w:fldSimple>
      <w:r w:rsidR="007F478D">
        <w:t xml:space="preserve"> pav. „Redaguoti konkursą“.</w:t>
      </w:r>
    </w:p>
    <w:p w14:paraId="22152538" w14:textId="6416E4EF" w:rsidR="00524497" w:rsidRDefault="00731907">
      <w:r>
        <w:rPr>
          <w:noProof/>
        </w:rPr>
        <w:drawing>
          <wp:inline distT="0" distB="0" distL="0" distR="0" wp14:anchorId="5D598CDC" wp14:editId="06DBE593">
            <wp:extent cx="5274310" cy="2280285"/>
            <wp:effectExtent l="0" t="0" r="2540" b="571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28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1146D9A2" w14:textId="77777777" w:rsidTr="00524497">
        <w:tc>
          <w:tcPr>
            <w:tcW w:w="8276" w:type="dxa"/>
            <w:gridSpan w:val="3"/>
            <w:tcBorders>
              <w:top w:val="double" w:sz="4" w:space="0" w:color="auto"/>
              <w:bottom w:val="single" w:sz="4" w:space="0" w:color="auto"/>
            </w:tcBorders>
            <w:shd w:val="clear" w:color="auto" w:fill="auto"/>
          </w:tcPr>
          <w:p w14:paraId="2041A43F" w14:textId="6218D800" w:rsidR="00524497" w:rsidRPr="00694DF5" w:rsidRDefault="00524497" w:rsidP="00524497">
            <w:pPr>
              <w:jc w:val="both"/>
              <w:rPr>
                <w:b/>
              </w:rPr>
            </w:pPr>
            <w:r w:rsidRPr="00694DF5">
              <w:rPr>
                <w:b/>
              </w:rPr>
              <w:t>Panaudojimo atvejis „</w:t>
            </w:r>
            <w:r w:rsidR="00731907">
              <w:rPr>
                <w:b/>
              </w:rPr>
              <w:t>Redaguoti konkursą</w:t>
            </w:r>
            <w:r w:rsidRPr="00694DF5">
              <w:rPr>
                <w:b/>
              </w:rPr>
              <w:t>“</w:t>
            </w:r>
          </w:p>
        </w:tc>
      </w:tr>
      <w:tr w:rsidR="004D17B3" w:rsidRPr="00694DF5" w14:paraId="75999771" w14:textId="77777777" w:rsidTr="00524497">
        <w:tc>
          <w:tcPr>
            <w:tcW w:w="3640" w:type="dxa"/>
            <w:gridSpan w:val="2"/>
            <w:tcBorders>
              <w:top w:val="single" w:sz="4" w:space="0" w:color="auto"/>
              <w:bottom w:val="single" w:sz="4" w:space="0" w:color="auto"/>
            </w:tcBorders>
            <w:shd w:val="clear" w:color="auto" w:fill="auto"/>
          </w:tcPr>
          <w:p w14:paraId="6617E009"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3CFA9E59" w14:textId="420B6967" w:rsidR="004D17B3" w:rsidRPr="00694DF5" w:rsidRDefault="004D17B3" w:rsidP="004D17B3">
            <w:pPr>
              <w:jc w:val="both"/>
            </w:pPr>
            <w:r>
              <w:t>Viešųjų pirkimų administratorius</w:t>
            </w:r>
          </w:p>
        </w:tc>
      </w:tr>
      <w:tr w:rsidR="004D17B3" w:rsidRPr="00694DF5" w14:paraId="2DD7BDC7" w14:textId="77777777" w:rsidTr="00524497">
        <w:tc>
          <w:tcPr>
            <w:tcW w:w="3640" w:type="dxa"/>
            <w:gridSpan w:val="2"/>
            <w:tcBorders>
              <w:top w:val="single" w:sz="4" w:space="0" w:color="auto"/>
              <w:bottom w:val="single" w:sz="4" w:space="0" w:color="auto"/>
            </w:tcBorders>
            <w:shd w:val="clear" w:color="auto" w:fill="auto"/>
          </w:tcPr>
          <w:p w14:paraId="2053C576"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8CAF9A3" w14:textId="46518447" w:rsidR="004D17B3" w:rsidRPr="00694DF5" w:rsidRDefault="004D17B3" w:rsidP="004D17B3">
            <w:pPr>
              <w:jc w:val="both"/>
            </w:pPr>
            <w:r>
              <w:t>Aktorius</w:t>
            </w:r>
            <w:r w:rsidRPr="00694DF5">
              <w:t xml:space="preserve"> turi būti prisijungęs prie sistemos </w:t>
            </w:r>
          </w:p>
        </w:tc>
      </w:tr>
      <w:tr w:rsidR="00524497" w:rsidRPr="00694DF5" w14:paraId="39B40C8A" w14:textId="77777777" w:rsidTr="00524497">
        <w:tc>
          <w:tcPr>
            <w:tcW w:w="3640" w:type="dxa"/>
            <w:gridSpan w:val="2"/>
            <w:tcBorders>
              <w:top w:val="single" w:sz="4" w:space="0" w:color="auto"/>
              <w:bottom w:val="single" w:sz="4" w:space="0" w:color="auto"/>
            </w:tcBorders>
            <w:shd w:val="clear" w:color="auto" w:fill="auto"/>
          </w:tcPr>
          <w:p w14:paraId="489853C8"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6D30D5B" w14:textId="09D5CF89" w:rsidR="00524497" w:rsidRPr="00694DF5" w:rsidRDefault="00107DAE" w:rsidP="00524497">
            <w:pPr>
              <w:jc w:val="both"/>
            </w:pPr>
            <w:r>
              <w:t>Aktorius nori redaguoti konkurso informaciją</w:t>
            </w:r>
          </w:p>
        </w:tc>
      </w:tr>
      <w:tr w:rsidR="00524497" w:rsidRPr="00694DF5" w14:paraId="331375C9" w14:textId="77777777" w:rsidTr="00524497">
        <w:tc>
          <w:tcPr>
            <w:tcW w:w="1615" w:type="dxa"/>
            <w:vMerge w:val="restart"/>
            <w:tcBorders>
              <w:top w:val="single" w:sz="4" w:space="0" w:color="auto"/>
              <w:bottom w:val="single" w:sz="4" w:space="0" w:color="auto"/>
            </w:tcBorders>
            <w:shd w:val="clear" w:color="auto" w:fill="auto"/>
          </w:tcPr>
          <w:p w14:paraId="4B51D19D"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1CE358D1"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8D3092A" w14:textId="77777777" w:rsidR="00524497" w:rsidRPr="00694DF5" w:rsidRDefault="00524497" w:rsidP="00524497">
            <w:pPr>
              <w:jc w:val="both"/>
            </w:pPr>
            <w:r>
              <w:t>-</w:t>
            </w:r>
          </w:p>
        </w:tc>
      </w:tr>
      <w:tr w:rsidR="00524497" w:rsidRPr="00694DF5" w14:paraId="548139AC" w14:textId="77777777" w:rsidTr="00524497">
        <w:tc>
          <w:tcPr>
            <w:tcW w:w="1615" w:type="dxa"/>
            <w:vMerge/>
            <w:tcBorders>
              <w:top w:val="single" w:sz="4" w:space="0" w:color="auto"/>
              <w:bottom w:val="single" w:sz="4" w:space="0" w:color="auto"/>
            </w:tcBorders>
            <w:shd w:val="clear" w:color="auto" w:fill="auto"/>
          </w:tcPr>
          <w:p w14:paraId="0C9A7E9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1DF6D673"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18DB5B9" w14:textId="13A1E619" w:rsidR="00524497" w:rsidRPr="00694DF5" w:rsidRDefault="00107DAE" w:rsidP="00524497">
            <w:pPr>
              <w:jc w:val="both"/>
            </w:pPr>
            <w:r>
              <w:t>„Formuoti konkurso langą“</w:t>
            </w:r>
          </w:p>
        </w:tc>
      </w:tr>
      <w:tr w:rsidR="00524497" w:rsidRPr="00694DF5" w14:paraId="31157E8E" w14:textId="77777777" w:rsidTr="00524497">
        <w:tc>
          <w:tcPr>
            <w:tcW w:w="1615" w:type="dxa"/>
            <w:vMerge/>
            <w:tcBorders>
              <w:top w:val="single" w:sz="4" w:space="0" w:color="auto"/>
              <w:bottom w:val="single" w:sz="4" w:space="0" w:color="auto"/>
            </w:tcBorders>
            <w:shd w:val="clear" w:color="auto" w:fill="auto"/>
          </w:tcPr>
          <w:p w14:paraId="7C8E4F8D"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A8ECCC7"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5352F889" w14:textId="77777777" w:rsidR="00524497" w:rsidRPr="00694DF5" w:rsidRDefault="00524497" w:rsidP="00524497">
            <w:pPr>
              <w:jc w:val="both"/>
            </w:pPr>
            <w:r w:rsidRPr="00694DF5">
              <w:t>-</w:t>
            </w:r>
          </w:p>
        </w:tc>
      </w:tr>
      <w:tr w:rsidR="00524497" w:rsidRPr="00694DF5" w14:paraId="77DB2907" w14:textId="77777777" w:rsidTr="00524497">
        <w:tc>
          <w:tcPr>
            <w:tcW w:w="3640" w:type="dxa"/>
            <w:gridSpan w:val="2"/>
            <w:tcBorders>
              <w:top w:val="single" w:sz="4" w:space="0" w:color="auto"/>
              <w:bottom w:val="single" w:sz="4" w:space="0" w:color="auto"/>
            </w:tcBorders>
            <w:shd w:val="clear" w:color="auto" w:fill="auto"/>
          </w:tcPr>
          <w:p w14:paraId="20A4DECF"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70048124" w14:textId="77777777" w:rsidR="00524497" w:rsidRPr="00694DF5" w:rsidRDefault="00524497" w:rsidP="00524497">
            <w:pPr>
              <w:jc w:val="both"/>
              <w:rPr>
                <w:b/>
              </w:rPr>
            </w:pPr>
            <w:r w:rsidRPr="00694DF5">
              <w:rPr>
                <w:b/>
              </w:rPr>
              <w:t>Sistemos reakcija ir sprendimai</w:t>
            </w:r>
          </w:p>
        </w:tc>
      </w:tr>
      <w:tr w:rsidR="00524497" w:rsidRPr="00694DF5" w14:paraId="7FAFE653" w14:textId="77777777" w:rsidTr="00524497">
        <w:tc>
          <w:tcPr>
            <w:tcW w:w="3640" w:type="dxa"/>
            <w:gridSpan w:val="2"/>
            <w:tcBorders>
              <w:top w:val="single" w:sz="4" w:space="0" w:color="auto"/>
              <w:bottom w:val="single" w:sz="4" w:space="0" w:color="auto"/>
            </w:tcBorders>
            <w:shd w:val="clear" w:color="auto" w:fill="auto"/>
          </w:tcPr>
          <w:p w14:paraId="2DC1E190" w14:textId="3FB23D13" w:rsidR="00524497" w:rsidRPr="00694DF5" w:rsidRDefault="00524497" w:rsidP="00524497">
            <w:pPr>
              <w:jc w:val="both"/>
            </w:pPr>
            <w:r w:rsidRPr="00694DF5">
              <w:t xml:space="preserve">1. </w:t>
            </w:r>
            <w:r w:rsidR="00107DAE">
              <w:t>Pakeisti reikšmes norimuose laukuose</w:t>
            </w:r>
          </w:p>
        </w:tc>
        <w:tc>
          <w:tcPr>
            <w:tcW w:w="4636" w:type="dxa"/>
            <w:tcBorders>
              <w:top w:val="single" w:sz="4" w:space="0" w:color="auto"/>
              <w:bottom w:val="single" w:sz="4" w:space="0" w:color="auto"/>
            </w:tcBorders>
            <w:shd w:val="clear" w:color="auto" w:fill="auto"/>
          </w:tcPr>
          <w:p w14:paraId="3AB1644A" w14:textId="77777777" w:rsidR="00524497" w:rsidRDefault="00524497" w:rsidP="00524497">
            <w:pPr>
              <w:jc w:val="both"/>
            </w:pPr>
            <w:r w:rsidRPr="00694DF5">
              <w:t xml:space="preserve">1.1. </w:t>
            </w:r>
            <w:r w:rsidR="00107DAE">
              <w:t>Įrašyti pakeitimus pasirinktame konkurse</w:t>
            </w:r>
          </w:p>
          <w:p w14:paraId="01F71A12" w14:textId="2C3C46F5" w:rsidR="00107DAE" w:rsidRPr="00694DF5" w:rsidRDefault="00107DAE" w:rsidP="00524497">
            <w:pPr>
              <w:jc w:val="both"/>
            </w:pPr>
            <w:r>
              <w:t>1.2. Grąžinti į konkursų lentelės langą</w:t>
            </w:r>
          </w:p>
        </w:tc>
      </w:tr>
      <w:tr w:rsidR="00524497" w:rsidRPr="00694DF5" w14:paraId="6A0DE2B4" w14:textId="77777777" w:rsidTr="00524497">
        <w:tc>
          <w:tcPr>
            <w:tcW w:w="3640" w:type="dxa"/>
            <w:gridSpan w:val="2"/>
            <w:tcBorders>
              <w:top w:val="single" w:sz="4" w:space="0" w:color="auto"/>
              <w:bottom w:val="single" w:sz="4" w:space="0" w:color="auto"/>
            </w:tcBorders>
            <w:shd w:val="clear" w:color="auto" w:fill="auto"/>
          </w:tcPr>
          <w:p w14:paraId="1A23EA6E"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EE53422" w14:textId="3130229F" w:rsidR="00524497" w:rsidRPr="00694DF5" w:rsidRDefault="00107DAE" w:rsidP="00005801">
            <w:pPr>
              <w:keepNext/>
              <w:jc w:val="both"/>
            </w:pPr>
            <w:r>
              <w:t>Pakeista konkurso informacija</w:t>
            </w:r>
          </w:p>
        </w:tc>
      </w:tr>
    </w:tbl>
    <w:p w14:paraId="310F2CE5" w14:textId="7A29D2D8" w:rsidR="00524497" w:rsidRDefault="00005801" w:rsidP="00005801">
      <w:pPr>
        <w:pStyle w:val="Antrat"/>
      </w:pPr>
      <w:fldSimple w:instr=" STYLEREF 1 \s ">
        <w:r>
          <w:rPr>
            <w:noProof/>
          </w:rPr>
          <w:t>2</w:t>
        </w:r>
      </w:fldSimple>
      <w:r>
        <w:noBreakHyphen/>
      </w:r>
      <w:fldSimple w:instr=" SEQ lentelė \* ARABIC \s 1 ">
        <w:r>
          <w:rPr>
            <w:noProof/>
          </w:rPr>
          <w:t>9</w:t>
        </w:r>
      </w:fldSimple>
      <w:r>
        <w:t xml:space="preserve"> lentelė „Redaguoti konkursą“.</w:t>
      </w:r>
    </w:p>
    <w:p w14:paraId="0F09929E" w14:textId="327E2678" w:rsidR="007F478D" w:rsidRDefault="00356BC7" w:rsidP="007F478D">
      <w:pPr>
        <w:pStyle w:val="Antrat"/>
        <w:keepNext/>
      </w:pPr>
      <w:fldSimple w:instr=" STYLEREF 1 \s ">
        <w:r>
          <w:rPr>
            <w:noProof/>
          </w:rPr>
          <w:t>2</w:t>
        </w:r>
      </w:fldSimple>
      <w:r>
        <w:t>.</w:t>
      </w:r>
      <w:fldSimple w:instr=" SEQ pav. \* ARABIC \s 1 ">
        <w:r>
          <w:rPr>
            <w:noProof/>
          </w:rPr>
          <w:t>11</w:t>
        </w:r>
      </w:fldSimple>
      <w:r w:rsidR="007F478D">
        <w:t xml:space="preserve"> pav. „Formuoti konkurso langą“</w:t>
      </w:r>
    </w:p>
    <w:p w14:paraId="05071177" w14:textId="297D53FF" w:rsidR="00524497" w:rsidRDefault="0043513F">
      <w:r>
        <w:rPr>
          <w:noProof/>
        </w:rPr>
        <w:drawing>
          <wp:inline distT="0" distB="0" distL="0" distR="0" wp14:anchorId="480C269E" wp14:editId="7F3CB067">
            <wp:extent cx="5274310" cy="2234565"/>
            <wp:effectExtent l="0" t="0" r="2540" b="0"/>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345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574C29A1" w14:textId="77777777" w:rsidTr="00524497">
        <w:tc>
          <w:tcPr>
            <w:tcW w:w="8276" w:type="dxa"/>
            <w:gridSpan w:val="3"/>
            <w:tcBorders>
              <w:top w:val="double" w:sz="4" w:space="0" w:color="auto"/>
              <w:bottom w:val="single" w:sz="4" w:space="0" w:color="auto"/>
            </w:tcBorders>
            <w:shd w:val="clear" w:color="auto" w:fill="auto"/>
          </w:tcPr>
          <w:p w14:paraId="7B35BACC" w14:textId="2DBF580F" w:rsidR="00524497" w:rsidRPr="00694DF5" w:rsidRDefault="00524497" w:rsidP="00524497">
            <w:pPr>
              <w:jc w:val="both"/>
              <w:rPr>
                <w:b/>
              </w:rPr>
            </w:pPr>
            <w:r w:rsidRPr="00694DF5">
              <w:rPr>
                <w:b/>
              </w:rPr>
              <w:t xml:space="preserve">Panaudojimo atvejis </w:t>
            </w:r>
            <w:r w:rsidR="0043513F">
              <w:rPr>
                <w:b/>
              </w:rPr>
              <w:t>„Formuoti konkurso langą</w:t>
            </w:r>
            <w:r w:rsidRPr="00694DF5">
              <w:rPr>
                <w:b/>
              </w:rPr>
              <w:t>“</w:t>
            </w:r>
          </w:p>
        </w:tc>
      </w:tr>
      <w:tr w:rsidR="004D17B3" w:rsidRPr="00694DF5" w14:paraId="7BAF8356" w14:textId="77777777" w:rsidTr="00524497">
        <w:tc>
          <w:tcPr>
            <w:tcW w:w="3640" w:type="dxa"/>
            <w:gridSpan w:val="2"/>
            <w:tcBorders>
              <w:top w:val="single" w:sz="4" w:space="0" w:color="auto"/>
              <w:bottom w:val="single" w:sz="4" w:space="0" w:color="auto"/>
            </w:tcBorders>
            <w:shd w:val="clear" w:color="auto" w:fill="auto"/>
          </w:tcPr>
          <w:p w14:paraId="1FE5F9B4"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4A93DAA" w14:textId="6222F74E" w:rsidR="004D17B3" w:rsidRPr="00694DF5" w:rsidRDefault="004D17B3" w:rsidP="004D17B3">
            <w:pPr>
              <w:jc w:val="both"/>
            </w:pPr>
            <w:r>
              <w:t>Viešųjų pirkimų administratorius</w:t>
            </w:r>
          </w:p>
        </w:tc>
      </w:tr>
      <w:tr w:rsidR="004D17B3" w:rsidRPr="00694DF5" w14:paraId="60E164D6" w14:textId="77777777" w:rsidTr="00524497">
        <w:tc>
          <w:tcPr>
            <w:tcW w:w="3640" w:type="dxa"/>
            <w:gridSpan w:val="2"/>
            <w:tcBorders>
              <w:top w:val="single" w:sz="4" w:space="0" w:color="auto"/>
              <w:bottom w:val="single" w:sz="4" w:space="0" w:color="auto"/>
            </w:tcBorders>
            <w:shd w:val="clear" w:color="auto" w:fill="auto"/>
          </w:tcPr>
          <w:p w14:paraId="174E7F9E"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3982902A" w14:textId="42593234" w:rsidR="004D17B3" w:rsidRPr="00694DF5" w:rsidRDefault="004D17B3" w:rsidP="004D17B3">
            <w:pPr>
              <w:jc w:val="both"/>
            </w:pPr>
            <w:r>
              <w:t>Aktorius</w:t>
            </w:r>
            <w:r w:rsidRPr="00694DF5">
              <w:t xml:space="preserve"> turi būti prisijungęs prie sistemos </w:t>
            </w:r>
          </w:p>
        </w:tc>
      </w:tr>
      <w:tr w:rsidR="00524497" w:rsidRPr="00694DF5" w14:paraId="41FB1117" w14:textId="77777777" w:rsidTr="00524497">
        <w:tc>
          <w:tcPr>
            <w:tcW w:w="3640" w:type="dxa"/>
            <w:gridSpan w:val="2"/>
            <w:tcBorders>
              <w:top w:val="single" w:sz="4" w:space="0" w:color="auto"/>
              <w:bottom w:val="single" w:sz="4" w:space="0" w:color="auto"/>
            </w:tcBorders>
            <w:shd w:val="clear" w:color="auto" w:fill="auto"/>
          </w:tcPr>
          <w:p w14:paraId="41E64DD1"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3B44303B" w14:textId="77777777" w:rsidR="00524497" w:rsidRPr="00694DF5" w:rsidRDefault="00524497" w:rsidP="00524497">
            <w:pPr>
              <w:jc w:val="both"/>
            </w:pPr>
            <w:r>
              <w:t>Operatorius nori įjungti signalizaciją</w:t>
            </w:r>
          </w:p>
        </w:tc>
      </w:tr>
      <w:tr w:rsidR="00524497" w:rsidRPr="00694DF5" w14:paraId="4CC7EB25" w14:textId="77777777" w:rsidTr="00524497">
        <w:tc>
          <w:tcPr>
            <w:tcW w:w="1615" w:type="dxa"/>
            <w:vMerge w:val="restart"/>
            <w:tcBorders>
              <w:top w:val="single" w:sz="4" w:space="0" w:color="auto"/>
              <w:bottom w:val="single" w:sz="4" w:space="0" w:color="auto"/>
            </w:tcBorders>
            <w:shd w:val="clear" w:color="auto" w:fill="auto"/>
          </w:tcPr>
          <w:p w14:paraId="57CB6809"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31630274"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3E61E62C" w14:textId="77777777" w:rsidR="00524497" w:rsidRPr="00694DF5" w:rsidRDefault="00524497" w:rsidP="00524497">
            <w:pPr>
              <w:jc w:val="both"/>
            </w:pPr>
            <w:r>
              <w:t>-</w:t>
            </w:r>
          </w:p>
        </w:tc>
      </w:tr>
      <w:tr w:rsidR="00524497" w:rsidRPr="00694DF5" w14:paraId="4E01DD1E" w14:textId="77777777" w:rsidTr="00524497">
        <w:tc>
          <w:tcPr>
            <w:tcW w:w="1615" w:type="dxa"/>
            <w:vMerge/>
            <w:tcBorders>
              <w:top w:val="single" w:sz="4" w:space="0" w:color="auto"/>
              <w:bottom w:val="single" w:sz="4" w:space="0" w:color="auto"/>
            </w:tcBorders>
            <w:shd w:val="clear" w:color="auto" w:fill="auto"/>
          </w:tcPr>
          <w:p w14:paraId="2C94B70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603E06B8"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6949AC2" w14:textId="711D2DE0" w:rsidR="00524497" w:rsidRPr="00694DF5" w:rsidRDefault="00107DAE" w:rsidP="00524497">
            <w:pPr>
              <w:jc w:val="both"/>
            </w:pPr>
            <w:r>
              <w:t>„Formuoti konkursų lentelę“</w:t>
            </w:r>
          </w:p>
        </w:tc>
      </w:tr>
      <w:tr w:rsidR="00524497" w:rsidRPr="00694DF5" w14:paraId="30DFEFED" w14:textId="77777777" w:rsidTr="00524497">
        <w:tc>
          <w:tcPr>
            <w:tcW w:w="1615" w:type="dxa"/>
            <w:vMerge/>
            <w:tcBorders>
              <w:top w:val="single" w:sz="4" w:space="0" w:color="auto"/>
              <w:bottom w:val="single" w:sz="4" w:space="0" w:color="auto"/>
            </w:tcBorders>
            <w:shd w:val="clear" w:color="auto" w:fill="auto"/>
          </w:tcPr>
          <w:p w14:paraId="388C9D2B"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576493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25E3D7F1" w14:textId="77777777" w:rsidR="00524497" w:rsidRPr="00694DF5" w:rsidRDefault="00524497" w:rsidP="00524497">
            <w:pPr>
              <w:jc w:val="both"/>
            </w:pPr>
            <w:r w:rsidRPr="00694DF5">
              <w:t>-</w:t>
            </w:r>
          </w:p>
        </w:tc>
      </w:tr>
      <w:tr w:rsidR="00524497" w:rsidRPr="00694DF5" w14:paraId="44379A48" w14:textId="77777777" w:rsidTr="00524497">
        <w:tc>
          <w:tcPr>
            <w:tcW w:w="3640" w:type="dxa"/>
            <w:gridSpan w:val="2"/>
            <w:tcBorders>
              <w:top w:val="single" w:sz="4" w:space="0" w:color="auto"/>
              <w:bottom w:val="single" w:sz="4" w:space="0" w:color="auto"/>
            </w:tcBorders>
            <w:shd w:val="clear" w:color="auto" w:fill="auto"/>
          </w:tcPr>
          <w:p w14:paraId="1A04137E"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296C8BB0" w14:textId="77777777" w:rsidR="00524497" w:rsidRPr="00694DF5" w:rsidRDefault="00524497" w:rsidP="00524497">
            <w:pPr>
              <w:jc w:val="both"/>
              <w:rPr>
                <w:b/>
              </w:rPr>
            </w:pPr>
            <w:r w:rsidRPr="00694DF5">
              <w:rPr>
                <w:b/>
              </w:rPr>
              <w:t>Sistemos reakcija ir sprendimai</w:t>
            </w:r>
          </w:p>
        </w:tc>
      </w:tr>
      <w:tr w:rsidR="00524497" w:rsidRPr="00694DF5" w14:paraId="1550CCF7" w14:textId="77777777" w:rsidTr="00524497">
        <w:tc>
          <w:tcPr>
            <w:tcW w:w="3640" w:type="dxa"/>
            <w:gridSpan w:val="2"/>
            <w:tcBorders>
              <w:top w:val="single" w:sz="4" w:space="0" w:color="auto"/>
              <w:bottom w:val="single" w:sz="4" w:space="0" w:color="auto"/>
            </w:tcBorders>
            <w:shd w:val="clear" w:color="auto" w:fill="auto"/>
          </w:tcPr>
          <w:p w14:paraId="2426909A" w14:textId="580C03A8" w:rsidR="00524497" w:rsidRPr="00694DF5" w:rsidRDefault="00524497" w:rsidP="00524497">
            <w:pPr>
              <w:jc w:val="both"/>
            </w:pPr>
            <w:r w:rsidRPr="00694DF5">
              <w:t xml:space="preserve">1. </w:t>
            </w:r>
            <w:r w:rsidR="00107DAE">
              <w:t>Pasirinkti konkursą</w:t>
            </w:r>
          </w:p>
        </w:tc>
        <w:tc>
          <w:tcPr>
            <w:tcW w:w="4636" w:type="dxa"/>
            <w:tcBorders>
              <w:top w:val="single" w:sz="4" w:space="0" w:color="auto"/>
              <w:bottom w:val="single" w:sz="4" w:space="0" w:color="auto"/>
            </w:tcBorders>
            <w:shd w:val="clear" w:color="auto" w:fill="auto"/>
          </w:tcPr>
          <w:p w14:paraId="518FAA5D" w14:textId="77777777" w:rsidR="00524497" w:rsidRDefault="00524497" w:rsidP="00524497">
            <w:pPr>
              <w:jc w:val="both"/>
            </w:pPr>
            <w:r w:rsidRPr="00694DF5">
              <w:t xml:space="preserve">1.1. </w:t>
            </w:r>
            <w:r w:rsidR="00107DAE">
              <w:t>Gauti duomenis apie konkursą</w:t>
            </w:r>
          </w:p>
          <w:p w14:paraId="7686329E" w14:textId="3766B932" w:rsidR="00107DAE" w:rsidRPr="00694DF5" w:rsidRDefault="00107DAE" w:rsidP="00524497">
            <w:pPr>
              <w:jc w:val="both"/>
            </w:pPr>
            <w:r>
              <w:t>1.2. Formuoti lentelę su konkurso duomenimis</w:t>
            </w:r>
          </w:p>
        </w:tc>
      </w:tr>
      <w:tr w:rsidR="00524497" w:rsidRPr="00694DF5" w14:paraId="6F11AEB4" w14:textId="77777777" w:rsidTr="00524497">
        <w:tc>
          <w:tcPr>
            <w:tcW w:w="3640" w:type="dxa"/>
            <w:gridSpan w:val="2"/>
            <w:tcBorders>
              <w:top w:val="single" w:sz="4" w:space="0" w:color="auto"/>
              <w:bottom w:val="single" w:sz="4" w:space="0" w:color="auto"/>
            </w:tcBorders>
            <w:shd w:val="clear" w:color="auto" w:fill="auto"/>
          </w:tcPr>
          <w:p w14:paraId="57D3D30E" w14:textId="77777777" w:rsidR="00524497" w:rsidRPr="00694DF5" w:rsidRDefault="00524497" w:rsidP="00524497">
            <w:pPr>
              <w:jc w:val="both"/>
              <w:rPr>
                <w:b/>
              </w:rPr>
            </w:pPr>
            <w:r w:rsidRPr="00694DF5">
              <w:rPr>
                <w:b/>
              </w:rPr>
              <w:lastRenderedPageBreak/>
              <w:t>Po sąlyga</w:t>
            </w:r>
          </w:p>
        </w:tc>
        <w:tc>
          <w:tcPr>
            <w:tcW w:w="4636" w:type="dxa"/>
            <w:tcBorders>
              <w:top w:val="single" w:sz="4" w:space="0" w:color="auto"/>
              <w:bottom w:val="single" w:sz="4" w:space="0" w:color="auto"/>
            </w:tcBorders>
            <w:shd w:val="clear" w:color="auto" w:fill="auto"/>
          </w:tcPr>
          <w:p w14:paraId="7454AA2E" w14:textId="1E83CCDC" w:rsidR="00524497" w:rsidRPr="00694DF5" w:rsidRDefault="00107DAE" w:rsidP="00005801">
            <w:pPr>
              <w:keepNext/>
              <w:jc w:val="both"/>
            </w:pPr>
            <w:r>
              <w:t>Naujame lange suformuojama lentelė su konkurso duomenimis</w:t>
            </w:r>
          </w:p>
        </w:tc>
      </w:tr>
    </w:tbl>
    <w:p w14:paraId="2056F826" w14:textId="16C206D2" w:rsidR="00524497" w:rsidRDefault="00005801" w:rsidP="00005801">
      <w:pPr>
        <w:pStyle w:val="Antrat"/>
      </w:pPr>
      <w:fldSimple w:instr=" STYLEREF 1 \s ">
        <w:r>
          <w:rPr>
            <w:noProof/>
          </w:rPr>
          <w:t>2</w:t>
        </w:r>
      </w:fldSimple>
      <w:r>
        <w:noBreakHyphen/>
      </w:r>
      <w:fldSimple w:instr=" SEQ lentelė \* ARABIC \s 1 ">
        <w:r>
          <w:rPr>
            <w:noProof/>
          </w:rPr>
          <w:t>10</w:t>
        </w:r>
      </w:fldSimple>
      <w:r>
        <w:t xml:space="preserve"> lentelė „Formuoti konkurso langą“.</w:t>
      </w:r>
    </w:p>
    <w:p w14:paraId="382FBAAD" w14:textId="72C70C8E" w:rsidR="007F478D" w:rsidRDefault="00356BC7" w:rsidP="007F478D">
      <w:pPr>
        <w:pStyle w:val="Antrat"/>
        <w:keepNext/>
      </w:pPr>
      <w:fldSimple w:instr=" STYLEREF 1 \s ">
        <w:r>
          <w:rPr>
            <w:noProof/>
          </w:rPr>
          <w:t>2</w:t>
        </w:r>
      </w:fldSimple>
      <w:r>
        <w:t>.</w:t>
      </w:r>
      <w:fldSimple w:instr=" SEQ pav. \* ARABIC \s 1 ">
        <w:r>
          <w:rPr>
            <w:noProof/>
          </w:rPr>
          <w:t>12</w:t>
        </w:r>
      </w:fldSimple>
      <w:r w:rsidR="007F478D">
        <w:t xml:space="preserve"> pav. „Formuoti konkursų lentelę“.</w:t>
      </w:r>
    </w:p>
    <w:p w14:paraId="4E3058CD" w14:textId="2AB8A57A" w:rsidR="00524497" w:rsidRDefault="0043513F">
      <w:r>
        <w:rPr>
          <w:noProof/>
        </w:rPr>
        <w:drawing>
          <wp:inline distT="0" distB="0" distL="0" distR="0" wp14:anchorId="08B11543" wp14:editId="7B441B72">
            <wp:extent cx="5274310" cy="2303145"/>
            <wp:effectExtent l="0" t="0" r="2540" b="190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0314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2E8310DD" w14:textId="77777777" w:rsidTr="00524497">
        <w:tc>
          <w:tcPr>
            <w:tcW w:w="8276" w:type="dxa"/>
            <w:gridSpan w:val="3"/>
            <w:tcBorders>
              <w:top w:val="double" w:sz="4" w:space="0" w:color="auto"/>
              <w:bottom w:val="single" w:sz="4" w:space="0" w:color="auto"/>
            </w:tcBorders>
            <w:shd w:val="clear" w:color="auto" w:fill="auto"/>
          </w:tcPr>
          <w:p w14:paraId="2FCB8A3D" w14:textId="3C2E2F10" w:rsidR="00524497" w:rsidRPr="00694DF5" w:rsidRDefault="00524497" w:rsidP="00524497">
            <w:pPr>
              <w:jc w:val="both"/>
              <w:rPr>
                <w:b/>
              </w:rPr>
            </w:pPr>
            <w:r w:rsidRPr="00694DF5">
              <w:rPr>
                <w:b/>
              </w:rPr>
              <w:t>Panaudojimo atvejis „</w:t>
            </w:r>
            <w:r w:rsidR="0043513F">
              <w:rPr>
                <w:b/>
              </w:rPr>
              <w:t>Formuoti konkursų lentelę</w:t>
            </w:r>
            <w:r w:rsidRPr="00694DF5">
              <w:rPr>
                <w:b/>
              </w:rPr>
              <w:t>“</w:t>
            </w:r>
          </w:p>
        </w:tc>
      </w:tr>
      <w:tr w:rsidR="004D17B3" w:rsidRPr="00694DF5" w14:paraId="758592B7" w14:textId="77777777" w:rsidTr="00524497">
        <w:tc>
          <w:tcPr>
            <w:tcW w:w="3640" w:type="dxa"/>
            <w:gridSpan w:val="2"/>
            <w:tcBorders>
              <w:top w:val="single" w:sz="4" w:space="0" w:color="auto"/>
              <w:bottom w:val="single" w:sz="4" w:space="0" w:color="auto"/>
            </w:tcBorders>
            <w:shd w:val="clear" w:color="auto" w:fill="auto"/>
          </w:tcPr>
          <w:p w14:paraId="752ACBCB" w14:textId="77777777" w:rsidR="004D17B3" w:rsidRPr="00694DF5" w:rsidRDefault="004D17B3" w:rsidP="004D17B3">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05D91EF7" w14:textId="3345A369" w:rsidR="004D17B3" w:rsidRPr="00694DF5" w:rsidRDefault="004D17B3" w:rsidP="004D17B3">
            <w:pPr>
              <w:jc w:val="both"/>
            </w:pPr>
            <w:r>
              <w:t>Viešųjų pirkimų administratorius</w:t>
            </w:r>
          </w:p>
        </w:tc>
      </w:tr>
      <w:tr w:rsidR="004D17B3" w:rsidRPr="00694DF5" w14:paraId="459398FD" w14:textId="77777777" w:rsidTr="00524497">
        <w:tc>
          <w:tcPr>
            <w:tcW w:w="3640" w:type="dxa"/>
            <w:gridSpan w:val="2"/>
            <w:tcBorders>
              <w:top w:val="single" w:sz="4" w:space="0" w:color="auto"/>
              <w:bottom w:val="single" w:sz="4" w:space="0" w:color="auto"/>
            </w:tcBorders>
            <w:shd w:val="clear" w:color="auto" w:fill="auto"/>
          </w:tcPr>
          <w:p w14:paraId="205A5E09" w14:textId="77777777" w:rsidR="004D17B3" w:rsidRPr="00694DF5" w:rsidRDefault="004D17B3" w:rsidP="004D17B3">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5D633F2" w14:textId="7A469642" w:rsidR="004D17B3" w:rsidRPr="00694DF5" w:rsidRDefault="004D17B3" w:rsidP="004D17B3">
            <w:pPr>
              <w:jc w:val="both"/>
            </w:pPr>
            <w:r>
              <w:t>Aktorius</w:t>
            </w:r>
            <w:r w:rsidRPr="00694DF5">
              <w:t xml:space="preserve"> turi būti prisijungęs prie sistemos </w:t>
            </w:r>
          </w:p>
        </w:tc>
      </w:tr>
      <w:tr w:rsidR="00524497" w:rsidRPr="00694DF5" w14:paraId="5C0C0B89" w14:textId="77777777" w:rsidTr="00524497">
        <w:tc>
          <w:tcPr>
            <w:tcW w:w="3640" w:type="dxa"/>
            <w:gridSpan w:val="2"/>
            <w:tcBorders>
              <w:top w:val="single" w:sz="4" w:space="0" w:color="auto"/>
              <w:bottom w:val="single" w:sz="4" w:space="0" w:color="auto"/>
            </w:tcBorders>
            <w:shd w:val="clear" w:color="auto" w:fill="auto"/>
          </w:tcPr>
          <w:p w14:paraId="4A610617"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7337494" w14:textId="119CD716" w:rsidR="00524497" w:rsidRPr="00694DF5" w:rsidRDefault="00107DAE" w:rsidP="00524497">
            <w:pPr>
              <w:jc w:val="both"/>
            </w:pPr>
            <w:r>
              <w:t>Sistemos atidarymas</w:t>
            </w:r>
          </w:p>
        </w:tc>
      </w:tr>
      <w:tr w:rsidR="00524497" w:rsidRPr="00694DF5" w14:paraId="5FC7334F" w14:textId="77777777" w:rsidTr="00524497">
        <w:tc>
          <w:tcPr>
            <w:tcW w:w="1615" w:type="dxa"/>
            <w:vMerge w:val="restart"/>
            <w:tcBorders>
              <w:top w:val="single" w:sz="4" w:space="0" w:color="auto"/>
              <w:bottom w:val="single" w:sz="4" w:space="0" w:color="auto"/>
            </w:tcBorders>
            <w:shd w:val="clear" w:color="auto" w:fill="auto"/>
          </w:tcPr>
          <w:p w14:paraId="55236255"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49802F5E"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55A616D8" w14:textId="77777777" w:rsidR="00524497" w:rsidRPr="00694DF5" w:rsidRDefault="00524497" w:rsidP="00524497">
            <w:pPr>
              <w:jc w:val="both"/>
            </w:pPr>
            <w:r>
              <w:t>-</w:t>
            </w:r>
          </w:p>
        </w:tc>
      </w:tr>
      <w:tr w:rsidR="00524497" w:rsidRPr="00694DF5" w14:paraId="4912A761" w14:textId="77777777" w:rsidTr="00524497">
        <w:tc>
          <w:tcPr>
            <w:tcW w:w="1615" w:type="dxa"/>
            <w:vMerge/>
            <w:tcBorders>
              <w:top w:val="single" w:sz="4" w:space="0" w:color="auto"/>
              <w:bottom w:val="single" w:sz="4" w:space="0" w:color="auto"/>
            </w:tcBorders>
            <w:shd w:val="clear" w:color="auto" w:fill="auto"/>
          </w:tcPr>
          <w:p w14:paraId="78084B8A"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146F846"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AAF7B1B" w14:textId="77777777" w:rsidR="00524497" w:rsidRPr="00694DF5" w:rsidRDefault="00524497" w:rsidP="00524497">
            <w:pPr>
              <w:jc w:val="both"/>
            </w:pPr>
            <w:r w:rsidRPr="00694DF5">
              <w:t>-</w:t>
            </w:r>
          </w:p>
        </w:tc>
      </w:tr>
      <w:tr w:rsidR="00524497" w:rsidRPr="00694DF5" w14:paraId="3323A658" w14:textId="77777777" w:rsidTr="00524497">
        <w:tc>
          <w:tcPr>
            <w:tcW w:w="1615" w:type="dxa"/>
            <w:vMerge/>
            <w:tcBorders>
              <w:top w:val="single" w:sz="4" w:space="0" w:color="auto"/>
              <w:bottom w:val="single" w:sz="4" w:space="0" w:color="auto"/>
            </w:tcBorders>
            <w:shd w:val="clear" w:color="auto" w:fill="auto"/>
          </w:tcPr>
          <w:p w14:paraId="6BAC15A5"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43C739E0"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D04259C" w14:textId="77777777" w:rsidR="00524497" w:rsidRPr="00694DF5" w:rsidRDefault="00524497" w:rsidP="00524497">
            <w:pPr>
              <w:jc w:val="both"/>
            </w:pPr>
            <w:r w:rsidRPr="00694DF5">
              <w:t>-</w:t>
            </w:r>
          </w:p>
        </w:tc>
      </w:tr>
      <w:tr w:rsidR="00524497" w:rsidRPr="00694DF5" w14:paraId="51454F2B" w14:textId="77777777" w:rsidTr="00524497">
        <w:tc>
          <w:tcPr>
            <w:tcW w:w="3640" w:type="dxa"/>
            <w:gridSpan w:val="2"/>
            <w:tcBorders>
              <w:top w:val="single" w:sz="4" w:space="0" w:color="auto"/>
              <w:bottom w:val="single" w:sz="4" w:space="0" w:color="auto"/>
            </w:tcBorders>
            <w:shd w:val="clear" w:color="auto" w:fill="auto"/>
          </w:tcPr>
          <w:p w14:paraId="79B13B2F"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1F386347" w14:textId="77777777" w:rsidR="00524497" w:rsidRPr="00694DF5" w:rsidRDefault="00524497" w:rsidP="00524497">
            <w:pPr>
              <w:jc w:val="both"/>
              <w:rPr>
                <w:b/>
              </w:rPr>
            </w:pPr>
            <w:r w:rsidRPr="00694DF5">
              <w:rPr>
                <w:b/>
              </w:rPr>
              <w:t>Sistemos reakcija ir sprendimai</w:t>
            </w:r>
          </w:p>
        </w:tc>
      </w:tr>
      <w:tr w:rsidR="00524497" w:rsidRPr="00694DF5" w14:paraId="78206D74" w14:textId="77777777" w:rsidTr="00524497">
        <w:tc>
          <w:tcPr>
            <w:tcW w:w="3640" w:type="dxa"/>
            <w:gridSpan w:val="2"/>
            <w:tcBorders>
              <w:top w:val="single" w:sz="4" w:space="0" w:color="auto"/>
              <w:bottom w:val="single" w:sz="4" w:space="0" w:color="auto"/>
            </w:tcBorders>
            <w:shd w:val="clear" w:color="auto" w:fill="auto"/>
          </w:tcPr>
          <w:p w14:paraId="6AFAFD2F" w14:textId="48369537" w:rsidR="00524497" w:rsidRPr="00694DF5" w:rsidRDefault="00524497" w:rsidP="00524497">
            <w:pPr>
              <w:jc w:val="both"/>
            </w:pPr>
            <w:r w:rsidRPr="00694DF5">
              <w:t xml:space="preserve">1. </w:t>
            </w:r>
            <w:r w:rsidR="00107DAE">
              <w:t>Atidaryti pirkimų valdymo langą</w:t>
            </w:r>
          </w:p>
        </w:tc>
        <w:tc>
          <w:tcPr>
            <w:tcW w:w="4636" w:type="dxa"/>
            <w:tcBorders>
              <w:top w:val="single" w:sz="4" w:space="0" w:color="auto"/>
              <w:bottom w:val="single" w:sz="4" w:space="0" w:color="auto"/>
            </w:tcBorders>
            <w:shd w:val="clear" w:color="auto" w:fill="auto"/>
          </w:tcPr>
          <w:p w14:paraId="476879C8" w14:textId="77777777" w:rsidR="00524497" w:rsidRDefault="00524497" w:rsidP="00524497">
            <w:pPr>
              <w:jc w:val="both"/>
            </w:pPr>
            <w:r w:rsidRPr="00694DF5">
              <w:t xml:space="preserve">1.1. </w:t>
            </w:r>
            <w:r w:rsidR="00107DAE">
              <w:t>Gauti duomenis apie konkursus</w:t>
            </w:r>
          </w:p>
          <w:p w14:paraId="39CFE8BD" w14:textId="11FFC94F" w:rsidR="00107DAE" w:rsidRPr="00694DF5" w:rsidRDefault="00107DAE" w:rsidP="00524497">
            <w:pPr>
              <w:jc w:val="both"/>
            </w:pPr>
            <w:r>
              <w:t>1.2. Formuoti konkursų lentelę bei mygtukus konkursų pasirinkimams</w:t>
            </w:r>
          </w:p>
        </w:tc>
      </w:tr>
      <w:tr w:rsidR="00524497" w:rsidRPr="00694DF5" w14:paraId="594E0F0A" w14:textId="77777777" w:rsidTr="00524497">
        <w:tc>
          <w:tcPr>
            <w:tcW w:w="3640" w:type="dxa"/>
            <w:gridSpan w:val="2"/>
            <w:tcBorders>
              <w:top w:val="single" w:sz="4" w:space="0" w:color="auto"/>
              <w:bottom w:val="single" w:sz="4" w:space="0" w:color="auto"/>
            </w:tcBorders>
            <w:shd w:val="clear" w:color="auto" w:fill="auto"/>
          </w:tcPr>
          <w:p w14:paraId="0F13F055"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AF7A3A8" w14:textId="02FE359A" w:rsidR="00524497" w:rsidRPr="00694DF5" w:rsidRDefault="00107DAE" w:rsidP="00005801">
            <w:pPr>
              <w:keepNext/>
              <w:jc w:val="both"/>
            </w:pPr>
            <w:r>
              <w:t>Suformuota lentelė bei mygtukai.</w:t>
            </w:r>
          </w:p>
        </w:tc>
      </w:tr>
    </w:tbl>
    <w:p w14:paraId="761EE144" w14:textId="6F83AB8D" w:rsidR="00524497" w:rsidRDefault="00005801" w:rsidP="00005801">
      <w:pPr>
        <w:pStyle w:val="Antrat"/>
      </w:pPr>
      <w:fldSimple w:instr=" STYLEREF 1 \s ">
        <w:r>
          <w:rPr>
            <w:noProof/>
          </w:rPr>
          <w:t>2</w:t>
        </w:r>
      </w:fldSimple>
      <w:r>
        <w:noBreakHyphen/>
      </w:r>
      <w:fldSimple w:instr=" SEQ lentelė \* ARABIC \s 1 ">
        <w:r>
          <w:rPr>
            <w:noProof/>
          </w:rPr>
          <w:t>11</w:t>
        </w:r>
      </w:fldSimple>
      <w:r>
        <w:t xml:space="preserve"> lentelė „Formuoti konkursų lentelę“.</w:t>
      </w:r>
    </w:p>
    <w:p w14:paraId="4C57222A" w14:textId="55D8F86B" w:rsidR="00356BC7" w:rsidRDefault="00356BC7" w:rsidP="00356BC7">
      <w:pPr>
        <w:pStyle w:val="Antrat"/>
        <w:keepNext/>
      </w:pPr>
      <w:fldSimple w:instr=" STYLEREF 1 \s ">
        <w:r>
          <w:rPr>
            <w:noProof/>
          </w:rPr>
          <w:t>2</w:t>
        </w:r>
      </w:fldSimple>
      <w:r>
        <w:t>.</w:t>
      </w:r>
      <w:fldSimple w:instr=" SEQ pav. \* ARABIC \s 1 ">
        <w:r>
          <w:rPr>
            <w:noProof/>
          </w:rPr>
          <w:t>13</w:t>
        </w:r>
      </w:fldSimple>
      <w:r>
        <w:t xml:space="preserve"> pav.  „Formuoti dalyvio pasiūlymą“.</w:t>
      </w:r>
    </w:p>
    <w:p w14:paraId="4A6E6DC1" w14:textId="6093B4F6" w:rsidR="00524497" w:rsidRDefault="0043513F">
      <w:r>
        <w:rPr>
          <w:noProof/>
        </w:rPr>
        <w:drawing>
          <wp:inline distT="0" distB="0" distL="0" distR="0" wp14:anchorId="1D922480" wp14:editId="41C8D393">
            <wp:extent cx="5274310" cy="2414270"/>
            <wp:effectExtent l="0" t="0" r="2540" b="508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142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524497" w:rsidRPr="00694DF5" w14:paraId="75B1B4DB" w14:textId="77777777" w:rsidTr="00524497">
        <w:tc>
          <w:tcPr>
            <w:tcW w:w="8276" w:type="dxa"/>
            <w:gridSpan w:val="3"/>
            <w:tcBorders>
              <w:top w:val="double" w:sz="4" w:space="0" w:color="auto"/>
              <w:bottom w:val="single" w:sz="4" w:space="0" w:color="auto"/>
            </w:tcBorders>
            <w:shd w:val="clear" w:color="auto" w:fill="auto"/>
          </w:tcPr>
          <w:p w14:paraId="097557B0" w14:textId="5864CE6D" w:rsidR="00524497" w:rsidRPr="00694DF5" w:rsidRDefault="00524497" w:rsidP="00524497">
            <w:pPr>
              <w:jc w:val="both"/>
              <w:rPr>
                <w:b/>
              </w:rPr>
            </w:pPr>
            <w:r w:rsidRPr="00694DF5">
              <w:rPr>
                <w:b/>
              </w:rPr>
              <w:t>Panaudojimo atvejis „</w:t>
            </w:r>
            <w:r w:rsidR="0043513F">
              <w:rPr>
                <w:b/>
              </w:rPr>
              <w:t>Formuoti dalyvio pasiūlymą</w:t>
            </w:r>
            <w:r w:rsidRPr="00694DF5">
              <w:rPr>
                <w:b/>
              </w:rPr>
              <w:t>“</w:t>
            </w:r>
          </w:p>
        </w:tc>
      </w:tr>
      <w:tr w:rsidR="00524497" w:rsidRPr="00694DF5" w14:paraId="47E9651C" w14:textId="77777777" w:rsidTr="00524497">
        <w:tc>
          <w:tcPr>
            <w:tcW w:w="3640" w:type="dxa"/>
            <w:gridSpan w:val="2"/>
            <w:tcBorders>
              <w:top w:val="single" w:sz="4" w:space="0" w:color="auto"/>
              <w:bottom w:val="single" w:sz="4" w:space="0" w:color="auto"/>
            </w:tcBorders>
            <w:shd w:val="clear" w:color="auto" w:fill="auto"/>
          </w:tcPr>
          <w:p w14:paraId="3D741F0F" w14:textId="77777777" w:rsidR="00524497" w:rsidRPr="00694DF5" w:rsidRDefault="00524497" w:rsidP="00524497">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AD852B3" w14:textId="78B9C80E" w:rsidR="00524497" w:rsidRPr="00694DF5" w:rsidRDefault="00FF0E25" w:rsidP="00524497">
            <w:pPr>
              <w:jc w:val="both"/>
            </w:pPr>
            <w:r>
              <w:t>Dalyvis</w:t>
            </w:r>
          </w:p>
        </w:tc>
      </w:tr>
      <w:tr w:rsidR="00524497" w:rsidRPr="00694DF5" w14:paraId="75EDBDE1" w14:textId="77777777" w:rsidTr="00524497">
        <w:tc>
          <w:tcPr>
            <w:tcW w:w="3640" w:type="dxa"/>
            <w:gridSpan w:val="2"/>
            <w:tcBorders>
              <w:top w:val="single" w:sz="4" w:space="0" w:color="auto"/>
              <w:bottom w:val="single" w:sz="4" w:space="0" w:color="auto"/>
            </w:tcBorders>
            <w:shd w:val="clear" w:color="auto" w:fill="auto"/>
          </w:tcPr>
          <w:p w14:paraId="5FD8B2F8" w14:textId="77777777" w:rsidR="00524497" w:rsidRPr="00694DF5" w:rsidRDefault="00524497" w:rsidP="00524497">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1756BF18" w14:textId="1380543E" w:rsidR="00524497" w:rsidRPr="00694DF5" w:rsidRDefault="00142767" w:rsidP="00142767">
            <w:pPr>
              <w:jc w:val="both"/>
            </w:pPr>
            <w:r>
              <w:t>Bent vienas konkursas „paskelbtas“ (aktyvus)</w:t>
            </w:r>
          </w:p>
        </w:tc>
      </w:tr>
      <w:tr w:rsidR="00524497" w:rsidRPr="00694DF5" w14:paraId="1959DF10" w14:textId="77777777" w:rsidTr="00524497">
        <w:tc>
          <w:tcPr>
            <w:tcW w:w="3640" w:type="dxa"/>
            <w:gridSpan w:val="2"/>
            <w:tcBorders>
              <w:top w:val="single" w:sz="4" w:space="0" w:color="auto"/>
              <w:bottom w:val="single" w:sz="4" w:space="0" w:color="auto"/>
            </w:tcBorders>
            <w:shd w:val="clear" w:color="auto" w:fill="auto"/>
          </w:tcPr>
          <w:p w14:paraId="3C9A497D" w14:textId="77777777" w:rsidR="00524497" w:rsidRPr="00694DF5" w:rsidRDefault="00524497" w:rsidP="00524497">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060217DB" w14:textId="184A89DA" w:rsidR="00524497" w:rsidRPr="00694DF5" w:rsidRDefault="00142767" w:rsidP="00524497">
            <w:pPr>
              <w:jc w:val="both"/>
            </w:pPr>
            <w:r>
              <w:t>Dalyvis pasirenka kažkurį aktyvų konkursą</w:t>
            </w:r>
          </w:p>
        </w:tc>
      </w:tr>
      <w:tr w:rsidR="00524497" w:rsidRPr="00694DF5" w14:paraId="034CE541" w14:textId="77777777" w:rsidTr="00524497">
        <w:tc>
          <w:tcPr>
            <w:tcW w:w="1615" w:type="dxa"/>
            <w:vMerge w:val="restart"/>
            <w:tcBorders>
              <w:top w:val="single" w:sz="4" w:space="0" w:color="auto"/>
              <w:bottom w:val="single" w:sz="4" w:space="0" w:color="auto"/>
            </w:tcBorders>
            <w:shd w:val="clear" w:color="auto" w:fill="auto"/>
          </w:tcPr>
          <w:p w14:paraId="27CF2CA0" w14:textId="77777777" w:rsidR="00524497" w:rsidRPr="00694DF5" w:rsidRDefault="00524497" w:rsidP="00524497">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51EFB85C" w14:textId="77777777" w:rsidR="00524497" w:rsidRPr="00694DF5" w:rsidRDefault="00524497" w:rsidP="00524497">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74809123" w14:textId="77777777" w:rsidR="00524497" w:rsidRPr="00694DF5" w:rsidRDefault="00524497" w:rsidP="00524497">
            <w:pPr>
              <w:jc w:val="both"/>
            </w:pPr>
            <w:r>
              <w:t>-</w:t>
            </w:r>
          </w:p>
        </w:tc>
      </w:tr>
      <w:tr w:rsidR="00524497" w:rsidRPr="00694DF5" w14:paraId="7C0CAF69" w14:textId="77777777" w:rsidTr="00524497">
        <w:tc>
          <w:tcPr>
            <w:tcW w:w="1615" w:type="dxa"/>
            <w:vMerge/>
            <w:tcBorders>
              <w:top w:val="single" w:sz="4" w:space="0" w:color="auto"/>
              <w:bottom w:val="single" w:sz="4" w:space="0" w:color="auto"/>
            </w:tcBorders>
            <w:shd w:val="clear" w:color="auto" w:fill="auto"/>
          </w:tcPr>
          <w:p w14:paraId="380393B4"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7C4636DB" w14:textId="77777777" w:rsidR="00524497" w:rsidRPr="00694DF5" w:rsidRDefault="00524497" w:rsidP="00524497">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2CB377EE" w14:textId="057A6DC3" w:rsidR="00524497" w:rsidRPr="00694DF5" w:rsidRDefault="00142767" w:rsidP="00524497">
            <w:pPr>
              <w:jc w:val="both"/>
            </w:pPr>
            <w:r>
              <w:t>„Formuoti konkursų lentelę“</w:t>
            </w:r>
          </w:p>
        </w:tc>
      </w:tr>
      <w:tr w:rsidR="00524497" w:rsidRPr="00694DF5" w14:paraId="2F2EF11E" w14:textId="77777777" w:rsidTr="00524497">
        <w:tc>
          <w:tcPr>
            <w:tcW w:w="1615" w:type="dxa"/>
            <w:vMerge/>
            <w:tcBorders>
              <w:top w:val="single" w:sz="4" w:space="0" w:color="auto"/>
              <w:bottom w:val="single" w:sz="4" w:space="0" w:color="auto"/>
            </w:tcBorders>
            <w:shd w:val="clear" w:color="auto" w:fill="auto"/>
          </w:tcPr>
          <w:p w14:paraId="0DB25A11" w14:textId="77777777" w:rsidR="00524497" w:rsidRPr="00694DF5" w:rsidRDefault="00524497" w:rsidP="00524497">
            <w:pPr>
              <w:jc w:val="both"/>
            </w:pPr>
          </w:p>
        </w:tc>
        <w:tc>
          <w:tcPr>
            <w:tcW w:w="2025" w:type="dxa"/>
            <w:tcBorders>
              <w:top w:val="single" w:sz="4" w:space="0" w:color="auto"/>
              <w:bottom w:val="single" w:sz="4" w:space="0" w:color="auto"/>
            </w:tcBorders>
            <w:shd w:val="clear" w:color="auto" w:fill="auto"/>
          </w:tcPr>
          <w:p w14:paraId="0E35E8AA" w14:textId="77777777" w:rsidR="00524497" w:rsidRPr="00694DF5" w:rsidRDefault="00524497" w:rsidP="00524497">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52B74DC" w14:textId="77777777" w:rsidR="00524497" w:rsidRPr="00694DF5" w:rsidRDefault="00524497" w:rsidP="00524497">
            <w:pPr>
              <w:jc w:val="both"/>
            </w:pPr>
            <w:r w:rsidRPr="00694DF5">
              <w:t>-</w:t>
            </w:r>
          </w:p>
        </w:tc>
      </w:tr>
      <w:tr w:rsidR="00524497" w:rsidRPr="00694DF5" w14:paraId="5955F3D6" w14:textId="77777777" w:rsidTr="00524497">
        <w:tc>
          <w:tcPr>
            <w:tcW w:w="3640" w:type="dxa"/>
            <w:gridSpan w:val="2"/>
            <w:tcBorders>
              <w:top w:val="single" w:sz="4" w:space="0" w:color="auto"/>
              <w:bottom w:val="single" w:sz="4" w:space="0" w:color="auto"/>
            </w:tcBorders>
            <w:shd w:val="clear" w:color="auto" w:fill="auto"/>
          </w:tcPr>
          <w:p w14:paraId="36E4D388" w14:textId="77777777" w:rsidR="00524497" w:rsidRPr="00694DF5" w:rsidRDefault="00524497" w:rsidP="00524497">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393D4C3" w14:textId="77777777" w:rsidR="00524497" w:rsidRPr="00694DF5" w:rsidRDefault="00524497" w:rsidP="00524497">
            <w:pPr>
              <w:jc w:val="both"/>
              <w:rPr>
                <w:b/>
              </w:rPr>
            </w:pPr>
            <w:r w:rsidRPr="00694DF5">
              <w:rPr>
                <w:b/>
              </w:rPr>
              <w:t>Sistemos reakcija ir sprendimai</w:t>
            </w:r>
          </w:p>
        </w:tc>
      </w:tr>
      <w:tr w:rsidR="00524497" w:rsidRPr="00694DF5" w14:paraId="325FEEB7" w14:textId="77777777" w:rsidTr="00524497">
        <w:tc>
          <w:tcPr>
            <w:tcW w:w="3640" w:type="dxa"/>
            <w:gridSpan w:val="2"/>
            <w:tcBorders>
              <w:top w:val="single" w:sz="4" w:space="0" w:color="auto"/>
              <w:bottom w:val="single" w:sz="4" w:space="0" w:color="auto"/>
            </w:tcBorders>
            <w:shd w:val="clear" w:color="auto" w:fill="auto"/>
          </w:tcPr>
          <w:p w14:paraId="51783F05" w14:textId="389BBEB3" w:rsidR="00524497" w:rsidRPr="00694DF5" w:rsidRDefault="00524497" w:rsidP="00524497">
            <w:pPr>
              <w:jc w:val="both"/>
            </w:pPr>
            <w:r w:rsidRPr="00694DF5">
              <w:lastRenderedPageBreak/>
              <w:t xml:space="preserve">1. </w:t>
            </w:r>
            <w:r w:rsidR="00142767">
              <w:t>Užpildyti įvedimo laukus, paspausti mygtuką</w:t>
            </w:r>
          </w:p>
        </w:tc>
        <w:tc>
          <w:tcPr>
            <w:tcW w:w="4636" w:type="dxa"/>
            <w:tcBorders>
              <w:top w:val="single" w:sz="4" w:space="0" w:color="auto"/>
              <w:bottom w:val="single" w:sz="4" w:space="0" w:color="auto"/>
            </w:tcBorders>
            <w:shd w:val="clear" w:color="auto" w:fill="auto"/>
          </w:tcPr>
          <w:p w14:paraId="0D167A56" w14:textId="368F4C7B" w:rsidR="00142767" w:rsidRPr="00694DF5" w:rsidRDefault="00524497" w:rsidP="00524497">
            <w:pPr>
              <w:jc w:val="both"/>
            </w:pPr>
            <w:r w:rsidRPr="00694DF5">
              <w:t xml:space="preserve">1.1. </w:t>
            </w:r>
            <w:r w:rsidR="00142767">
              <w:t>Dėti dalyvio įrašą į duomenų bazę</w:t>
            </w:r>
          </w:p>
        </w:tc>
      </w:tr>
      <w:tr w:rsidR="00142767" w:rsidRPr="00694DF5" w14:paraId="0B98C759" w14:textId="77777777" w:rsidTr="00524497">
        <w:tc>
          <w:tcPr>
            <w:tcW w:w="3640" w:type="dxa"/>
            <w:gridSpan w:val="2"/>
            <w:tcBorders>
              <w:top w:val="single" w:sz="4" w:space="0" w:color="auto"/>
              <w:bottom w:val="single" w:sz="4" w:space="0" w:color="auto"/>
            </w:tcBorders>
            <w:shd w:val="clear" w:color="auto" w:fill="auto"/>
          </w:tcPr>
          <w:p w14:paraId="338EC125" w14:textId="50EA2E6A" w:rsidR="00142767" w:rsidRPr="00694DF5" w:rsidRDefault="00142767" w:rsidP="00524497">
            <w:pPr>
              <w:jc w:val="both"/>
            </w:pPr>
            <w:r>
              <w:t>2. Įrašas įdėtas</w:t>
            </w:r>
          </w:p>
        </w:tc>
        <w:tc>
          <w:tcPr>
            <w:tcW w:w="4636" w:type="dxa"/>
            <w:tcBorders>
              <w:top w:val="single" w:sz="4" w:space="0" w:color="auto"/>
              <w:bottom w:val="single" w:sz="4" w:space="0" w:color="auto"/>
            </w:tcBorders>
            <w:shd w:val="clear" w:color="auto" w:fill="auto"/>
          </w:tcPr>
          <w:p w14:paraId="23CA4C0E" w14:textId="01CF222A" w:rsidR="00142767" w:rsidRDefault="00142767" w:rsidP="00142767">
            <w:pPr>
              <w:jc w:val="both"/>
            </w:pPr>
            <w:r>
              <w:t>2.1. Pranešti apie sėkmingą įrašą</w:t>
            </w:r>
          </w:p>
          <w:p w14:paraId="06948AAD" w14:textId="1E1079FE" w:rsidR="00142767" w:rsidRPr="00694DF5" w:rsidRDefault="00142767" w:rsidP="00142767">
            <w:pPr>
              <w:jc w:val="both"/>
            </w:pPr>
            <w:r>
              <w:t>2.2. Grąžinti į pradinį (konkursų lentelės) langą</w:t>
            </w:r>
          </w:p>
        </w:tc>
      </w:tr>
      <w:tr w:rsidR="00524497" w:rsidRPr="00694DF5" w14:paraId="375D976B" w14:textId="77777777" w:rsidTr="00524497">
        <w:tc>
          <w:tcPr>
            <w:tcW w:w="3640" w:type="dxa"/>
            <w:gridSpan w:val="2"/>
            <w:tcBorders>
              <w:top w:val="single" w:sz="4" w:space="0" w:color="auto"/>
              <w:bottom w:val="single" w:sz="4" w:space="0" w:color="auto"/>
            </w:tcBorders>
            <w:shd w:val="clear" w:color="auto" w:fill="auto"/>
          </w:tcPr>
          <w:p w14:paraId="2555A22C" w14:textId="77777777" w:rsidR="00524497" w:rsidRPr="00694DF5" w:rsidRDefault="00524497" w:rsidP="00524497">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613B3498" w14:textId="60DE9BB8" w:rsidR="00524497" w:rsidRPr="00694DF5" w:rsidRDefault="00142767" w:rsidP="00524497">
            <w:pPr>
              <w:jc w:val="both"/>
            </w:pPr>
            <w:r>
              <w:t>Dalyvio pasiūlymas pateiktas atitinkamam konkursui</w:t>
            </w:r>
          </w:p>
        </w:tc>
      </w:tr>
      <w:tr w:rsidR="00524497" w:rsidRPr="00694DF5" w14:paraId="74126FDC" w14:textId="77777777" w:rsidTr="00524497">
        <w:tc>
          <w:tcPr>
            <w:tcW w:w="8276" w:type="dxa"/>
            <w:gridSpan w:val="3"/>
            <w:tcBorders>
              <w:top w:val="single" w:sz="4" w:space="0" w:color="auto"/>
              <w:bottom w:val="single" w:sz="4" w:space="0" w:color="auto"/>
            </w:tcBorders>
            <w:shd w:val="clear" w:color="auto" w:fill="auto"/>
          </w:tcPr>
          <w:p w14:paraId="1C86A270" w14:textId="77777777" w:rsidR="00524497" w:rsidRPr="00694DF5" w:rsidRDefault="00524497" w:rsidP="00524497">
            <w:pPr>
              <w:jc w:val="both"/>
            </w:pPr>
            <w:r w:rsidRPr="00694DF5">
              <w:rPr>
                <w:b/>
              </w:rPr>
              <w:t>Alternatyvūs scenarijai</w:t>
            </w:r>
          </w:p>
        </w:tc>
      </w:tr>
      <w:tr w:rsidR="00524497" w:rsidRPr="00694DF5" w14:paraId="55BA0FD7" w14:textId="77777777" w:rsidTr="00524497">
        <w:tc>
          <w:tcPr>
            <w:tcW w:w="3640" w:type="dxa"/>
            <w:gridSpan w:val="2"/>
            <w:tcBorders>
              <w:top w:val="single" w:sz="4" w:space="0" w:color="auto"/>
              <w:bottom w:val="double" w:sz="4" w:space="0" w:color="auto"/>
            </w:tcBorders>
            <w:shd w:val="clear" w:color="auto" w:fill="auto"/>
          </w:tcPr>
          <w:p w14:paraId="025A4E93" w14:textId="228179AA" w:rsidR="00524497" w:rsidRPr="00694DF5" w:rsidRDefault="00524497" w:rsidP="00524497">
            <w:pPr>
              <w:jc w:val="both"/>
            </w:pPr>
            <w:r w:rsidRPr="00694DF5">
              <w:t xml:space="preserve">2a. </w:t>
            </w:r>
            <w:r w:rsidR="00142767">
              <w:t>Klaida</w:t>
            </w:r>
          </w:p>
        </w:tc>
        <w:tc>
          <w:tcPr>
            <w:tcW w:w="4636" w:type="dxa"/>
            <w:tcBorders>
              <w:top w:val="single" w:sz="4" w:space="0" w:color="auto"/>
              <w:bottom w:val="double" w:sz="4" w:space="0" w:color="auto"/>
            </w:tcBorders>
            <w:shd w:val="clear" w:color="auto" w:fill="auto"/>
          </w:tcPr>
          <w:p w14:paraId="5D85166C" w14:textId="5C7B7EA8" w:rsidR="00524497" w:rsidRPr="00694DF5" w:rsidRDefault="00524497" w:rsidP="00005801">
            <w:pPr>
              <w:keepNext/>
              <w:jc w:val="both"/>
            </w:pPr>
            <w:r w:rsidRPr="00694DF5">
              <w:t xml:space="preserve">2a.1. </w:t>
            </w:r>
            <w:r w:rsidR="00142767">
              <w:t>Pranešimas apie klaidą</w:t>
            </w:r>
          </w:p>
        </w:tc>
      </w:tr>
    </w:tbl>
    <w:p w14:paraId="42B6BAC0" w14:textId="24693E71" w:rsidR="0043513F" w:rsidRDefault="00005801" w:rsidP="00005801">
      <w:pPr>
        <w:pStyle w:val="Antrat"/>
      </w:pPr>
      <w:fldSimple w:instr=" STYLEREF 1 \s ">
        <w:r>
          <w:rPr>
            <w:noProof/>
          </w:rPr>
          <w:t>2</w:t>
        </w:r>
      </w:fldSimple>
      <w:r>
        <w:noBreakHyphen/>
      </w:r>
      <w:fldSimple w:instr=" SEQ lentelė \* ARABIC \s 1 ">
        <w:r>
          <w:rPr>
            <w:noProof/>
          </w:rPr>
          <w:t>12</w:t>
        </w:r>
      </w:fldSimple>
      <w:r>
        <w:t xml:space="preserve"> lentelė „Formuoti dalyvio pasiūlymą“.</w:t>
      </w:r>
    </w:p>
    <w:p w14:paraId="38848B9D" w14:textId="15C70E83" w:rsidR="00356BC7" w:rsidRDefault="00356BC7" w:rsidP="00356BC7">
      <w:pPr>
        <w:pStyle w:val="Antrat"/>
        <w:keepNext/>
      </w:pPr>
      <w:fldSimple w:instr=" STYLEREF 1 \s ">
        <w:r>
          <w:rPr>
            <w:noProof/>
          </w:rPr>
          <w:t>2</w:t>
        </w:r>
      </w:fldSimple>
      <w:r>
        <w:t>.</w:t>
      </w:r>
      <w:fldSimple w:instr=" SEQ pav. \* ARABIC \s 1 ">
        <w:r>
          <w:rPr>
            <w:noProof/>
          </w:rPr>
          <w:t>14</w:t>
        </w:r>
      </w:fldSimple>
      <w:r>
        <w:t xml:space="preserve"> pav. „Įkelti sutartį“.</w:t>
      </w:r>
    </w:p>
    <w:p w14:paraId="3378989E" w14:textId="2EC661D5" w:rsidR="0043513F" w:rsidRDefault="002F4FC2">
      <w:r>
        <w:rPr>
          <w:noProof/>
        </w:rPr>
        <w:drawing>
          <wp:inline distT="0" distB="0" distL="0" distR="0" wp14:anchorId="0BA4043F" wp14:editId="41364DB9">
            <wp:extent cx="5274310" cy="3475990"/>
            <wp:effectExtent l="0" t="0" r="2540"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7599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43513F" w:rsidRPr="00694DF5" w14:paraId="3C4F6437" w14:textId="77777777" w:rsidTr="006E18A2">
        <w:tc>
          <w:tcPr>
            <w:tcW w:w="8276" w:type="dxa"/>
            <w:gridSpan w:val="3"/>
            <w:tcBorders>
              <w:top w:val="double" w:sz="4" w:space="0" w:color="auto"/>
              <w:bottom w:val="single" w:sz="4" w:space="0" w:color="auto"/>
            </w:tcBorders>
            <w:shd w:val="clear" w:color="auto" w:fill="auto"/>
          </w:tcPr>
          <w:p w14:paraId="3483B8A5" w14:textId="35670BB4" w:rsidR="0043513F" w:rsidRPr="00694DF5" w:rsidRDefault="0043513F" w:rsidP="006E18A2">
            <w:pPr>
              <w:jc w:val="both"/>
              <w:rPr>
                <w:b/>
              </w:rPr>
            </w:pPr>
            <w:r w:rsidRPr="00694DF5">
              <w:rPr>
                <w:b/>
              </w:rPr>
              <w:t>Panaudojimo atvejis „</w:t>
            </w:r>
            <w:r>
              <w:rPr>
                <w:b/>
              </w:rPr>
              <w:t>Įkelti sutartį</w:t>
            </w:r>
            <w:r w:rsidRPr="00694DF5">
              <w:rPr>
                <w:b/>
              </w:rPr>
              <w:t>“</w:t>
            </w:r>
          </w:p>
        </w:tc>
      </w:tr>
      <w:tr w:rsidR="0043513F" w:rsidRPr="00694DF5" w14:paraId="78AAF206" w14:textId="77777777" w:rsidTr="006E18A2">
        <w:tc>
          <w:tcPr>
            <w:tcW w:w="3640" w:type="dxa"/>
            <w:gridSpan w:val="2"/>
            <w:tcBorders>
              <w:top w:val="single" w:sz="4" w:space="0" w:color="auto"/>
              <w:bottom w:val="single" w:sz="4" w:space="0" w:color="auto"/>
            </w:tcBorders>
            <w:shd w:val="clear" w:color="auto" w:fill="auto"/>
          </w:tcPr>
          <w:p w14:paraId="4CC45664" w14:textId="77777777" w:rsidR="0043513F" w:rsidRPr="00694DF5" w:rsidRDefault="0043513F" w:rsidP="006E18A2">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3330DF3" w14:textId="12540626" w:rsidR="0043513F" w:rsidRPr="00694DF5" w:rsidRDefault="002F4FC2" w:rsidP="006E18A2">
            <w:pPr>
              <w:jc w:val="both"/>
            </w:pPr>
            <w:r>
              <w:t>Viešųjų pirkimų administratorius</w:t>
            </w:r>
          </w:p>
        </w:tc>
      </w:tr>
      <w:tr w:rsidR="0043513F" w:rsidRPr="00694DF5" w14:paraId="66E4FEEA" w14:textId="77777777" w:rsidTr="006E18A2">
        <w:tc>
          <w:tcPr>
            <w:tcW w:w="3640" w:type="dxa"/>
            <w:gridSpan w:val="2"/>
            <w:tcBorders>
              <w:top w:val="single" w:sz="4" w:space="0" w:color="auto"/>
              <w:bottom w:val="single" w:sz="4" w:space="0" w:color="auto"/>
            </w:tcBorders>
            <w:shd w:val="clear" w:color="auto" w:fill="auto"/>
          </w:tcPr>
          <w:p w14:paraId="5113CCB6" w14:textId="77777777" w:rsidR="0043513F" w:rsidRPr="00694DF5" w:rsidRDefault="0043513F" w:rsidP="006E18A2">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7FA137C2" w14:textId="38B68DD8" w:rsidR="0043513F" w:rsidRPr="00694DF5" w:rsidRDefault="002F4FC2" w:rsidP="006E18A2">
            <w:pPr>
              <w:jc w:val="both"/>
            </w:pPr>
            <w:r>
              <w:t>Aktorius turi būti prisijungęs, konkursas turi nugalėtoją</w:t>
            </w:r>
          </w:p>
        </w:tc>
      </w:tr>
      <w:tr w:rsidR="0043513F" w:rsidRPr="00694DF5" w14:paraId="0C938BFD" w14:textId="77777777" w:rsidTr="006E18A2">
        <w:tc>
          <w:tcPr>
            <w:tcW w:w="3640" w:type="dxa"/>
            <w:gridSpan w:val="2"/>
            <w:tcBorders>
              <w:top w:val="single" w:sz="4" w:space="0" w:color="auto"/>
              <w:bottom w:val="single" w:sz="4" w:space="0" w:color="auto"/>
            </w:tcBorders>
            <w:shd w:val="clear" w:color="auto" w:fill="auto"/>
          </w:tcPr>
          <w:p w14:paraId="7A145782" w14:textId="77777777" w:rsidR="0043513F" w:rsidRPr="00694DF5" w:rsidRDefault="0043513F" w:rsidP="006E18A2">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796E03C5" w14:textId="4DA77B22" w:rsidR="0043513F" w:rsidRPr="00694DF5" w:rsidRDefault="002F4FC2" w:rsidP="006E18A2">
            <w:pPr>
              <w:jc w:val="both"/>
            </w:pPr>
            <w:r>
              <w:t>Aktorius nori pridėti konkurso sutarties informaciją</w:t>
            </w:r>
          </w:p>
        </w:tc>
      </w:tr>
      <w:tr w:rsidR="0043513F" w:rsidRPr="00694DF5" w14:paraId="729A6C14" w14:textId="77777777" w:rsidTr="006E18A2">
        <w:tc>
          <w:tcPr>
            <w:tcW w:w="1615" w:type="dxa"/>
            <w:vMerge w:val="restart"/>
            <w:tcBorders>
              <w:top w:val="single" w:sz="4" w:space="0" w:color="auto"/>
              <w:bottom w:val="single" w:sz="4" w:space="0" w:color="auto"/>
            </w:tcBorders>
            <w:shd w:val="clear" w:color="auto" w:fill="auto"/>
          </w:tcPr>
          <w:p w14:paraId="136E2049" w14:textId="77777777" w:rsidR="0043513F" w:rsidRPr="00694DF5" w:rsidRDefault="0043513F" w:rsidP="006E18A2">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02D94CEA" w14:textId="77777777" w:rsidR="0043513F" w:rsidRPr="00694DF5" w:rsidRDefault="0043513F" w:rsidP="006E18A2">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5686FEB" w14:textId="5194D80B" w:rsidR="0043513F" w:rsidRPr="00694DF5" w:rsidRDefault="002F4FC2" w:rsidP="006E18A2">
            <w:pPr>
              <w:jc w:val="both"/>
            </w:pPr>
            <w:r>
              <w:t>„Redaguoti konkursą“</w:t>
            </w:r>
          </w:p>
        </w:tc>
      </w:tr>
      <w:tr w:rsidR="0043513F" w:rsidRPr="00694DF5" w14:paraId="097B3090" w14:textId="77777777" w:rsidTr="006E18A2">
        <w:tc>
          <w:tcPr>
            <w:tcW w:w="1615" w:type="dxa"/>
            <w:vMerge/>
            <w:tcBorders>
              <w:top w:val="single" w:sz="4" w:space="0" w:color="auto"/>
              <w:bottom w:val="single" w:sz="4" w:space="0" w:color="auto"/>
            </w:tcBorders>
            <w:shd w:val="clear" w:color="auto" w:fill="auto"/>
          </w:tcPr>
          <w:p w14:paraId="293126B7" w14:textId="77777777" w:rsidR="0043513F" w:rsidRPr="00694DF5" w:rsidRDefault="0043513F" w:rsidP="006E18A2">
            <w:pPr>
              <w:jc w:val="both"/>
            </w:pPr>
          </w:p>
        </w:tc>
        <w:tc>
          <w:tcPr>
            <w:tcW w:w="2025" w:type="dxa"/>
            <w:tcBorders>
              <w:top w:val="single" w:sz="4" w:space="0" w:color="auto"/>
              <w:bottom w:val="single" w:sz="4" w:space="0" w:color="auto"/>
            </w:tcBorders>
            <w:shd w:val="clear" w:color="auto" w:fill="auto"/>
          </w:tcPr>
          <w:p w14:paraId="5DA7003D" w14:textId="77777777" w:rsidR="0043513F" w:rsidRPr="00694DF5" w:rsidRDefault="0043513F" w:rsidP="006E18A2">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6AC1021E" w14:textId="77777777" w:rsidR="0043513F" w:rsidRPr="00694DF5" w:rsidRDefault="0043513F" w:rsidP="006E18A2">
            <w:pPr>
              <w:jc w:val="both"/>
            </w:pPr>
            <w:r w:rsidRPr="00694DF5">
              <w:t>-</w:t>
            </w:r>
          </w:p>
        </w:tc>
      </w:tr>
      <w:tr w:rsidR="0043513F" w:rsidRPr="00694DF5" w14:paraId="1E877ADC" w14:textId="77777777" w:rsidTr="006E18A2">
        <w:tc>
          <w:tcPr>
            <w:tcW w:w="1615" w:type="dxa"/>
            <w:vMerge/>
            <w:tcBorders>
              <w:top w:val="single" w:sz="4" w:space="0" w:color="auto"/>
              <w:bottom w:val="single" w:sz="4" w:space="0" w:color="auto"/>
            </w:tcBorders>
            <w:shd w:val="clear" w:color="auto" w:fill="auto"/>
          </w:tcPr>
          <w:p w14:paraId="5602BADC" w14:textId="77777777" w:rsidR="0043513F" w:rsidRPr="00694DF5" w:rsidRDefault="0043513F" w:rsidP="006E18A2">
            <w:pPr>
              <w:jc w:val="both"/>
            </w:pPr>
          </w:p>
        </w:tc>
        <w:tc>
          <w:tcPr>
            <w:tcW w:w="2025" w:type="dxa"/>
            <w:tcBorders>
              <w:top w:val="single" w:sz="4" w:space="0" w:color="auto"/>
              <w:bottom w:val="single" w:sz="4" w:space="0" w:color="auto"/>
            </w:tcBorders>
            <w:shd w:val="clear" w:color="auto" w:fill="auto"/>
          </w:tcPr>
          <w:p w14:paraId="41C76CC1" w14:textId="77777777" w:rsidR="0043513F" w:rsidRPr="00694DF5" w:rsidRDefault="0043513F" w:rsidP="006E18A2">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AA3F1FF" w14:textId="77777777" w:rsidR="0043513F" w:rsidRPr="00694DF5" w:rsidRDefault="0043513F" w:rsidP="006E18A2">
            <w:pPr>
              <w:jc w:val="both"/>
            </w:pPr>
            <w:r w:rsidRPr="00694DF5">
              <w:t>-</w:t>
            </w:r>
          </w:p>
        </w:tc>
      </w:tr>
      <w:tr w:rsidR="0043513F" w:rsidRPr="00694DF5" w14:paraId="71AFE14D" w14:textId="77777777" w:rsidTr="006E18A2">
        <w:tc>
          <w:tcPr>
            <w:tcW w:w="3640" w:type="dxa"/>
            <w:gridSpan w:val="2"/>
            <w:tcBorders>
              <w:top w:val="single" w:sz="4" w:space="0" w:color="auto"/>
              <w:bottom w:val="single" w:sz="4" w:space="0" w:color="auto"/>
            </w:tcBorders>
            <w:shd w:val="clear" w:color="auto" w:fill="auto"/>
          </w:tcPr>
          <w:p w14:paraId="4E811EBD" w14:textId="77777777" w:rsidR="0043513F" w:rsidRPr="00694DF5" w:rsidRDefault="0043513F" w:rsidP="006E18A2">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4A852A2D" w14:textId="77777777" w:rsidR="0043513F" w:rsidRPr="00694DF5" w:rsidRDefault="0043513F" w:rsidP="006E18A2">
            <w:pPr>
              <w:jc w:val="both"/>
              <w:rPr>
                <w:b/>
              </w:rPr>
            </w:pPr>
            <w:r w:rsidRPr="00694DF5">
              <w:rPr>
                <w:b/>
              </w:rPr>
              <w:t>Sistemos reakcija ir sprendimai</w:t>
            </w:r>
          </w:p>
        </w:tc>
      </w:tr>
      <w:tr w:rsidR="0043513F" w:rsidRPr="00694DF5" w14:paraId="3FF6A1AC" w14:textId="77777777" w:rsidTr="006E18A2">
        <w:tc>
          <w:tcPr>
            <w:tcW w:w="3640" w:type="dxa"/>
            <w:gridSpan w:val="2"/>
            <w:tcBorders>
              <w:top w:val="single" w:sz="4" w:space="0" w:color="auto"/>
              <w:bottom w:val="single" w:sz="4" w:space="0" w:color="auto"/>
            </w:tcBorders>
            <w:shd w:val="clear" w:color="auto" w:fill="auto"/>
          </w:tcPr>
          <w:p w14:paraId="036348D4" w14:textId="27D1617A" w:rsidR="0043513F" w:rsidRPr="00694DF5" w:rsidRDefault="0043513F" w:rsidP="006E18A2">
            <w:pPr>
              <w:jc w:val="both"/>
            </w:pPr>
            <w:r w:rsidRPr="00694DF5">
              <w:t xml:space="preserve">1. </w:t>
            </w:r>
            <w:r w:rsidR="002F4FC2">
              <w:t>Paspausti mygtuką „Pridėti sutartį“</w:t>
            </w:r>
          </w:p>
        </w:tc>
        <w:tc>
          <w:tcPr>
            <w:tcW w:w="4636" w:type="dxa"/>
            <w:tcBorders>
              <w:top w:val="single" w:sz="4" w:space="0" w:color="auto"/>
              <w:bottom w:val="single" w:sz="4" w:space="0" w:color="auto"/>
            </w:tcBorders>
            <w:shd w:val="clear" w:color="auto" w:fill="auto"/>
          </w:tcPr>
          <w:p w14:paraId="12ED9841" w14:textId="3525BAF5" w:rsidR="0043513F" w:rsidRPr="00694DF5" w:rsidRDefault="002F4FC2" w:rsidP="006E18A2">
            <w:pPr>
              <w:jc w:val="both"/>
            </w:pPr>
            <w:r>
              <w:t>1.1. Suformuoti įvedimo laukus sutarties informacijai</w:t>
            </w:r>
          </w:p>
        </w:tc>
      </w:tr>
      <w:tr w:rsidR="002F4FC2" w:rsidRPr="00694DF5" w14:paraId="077B1E9B" w14:textId="77777777" w:rsidTr="006E18A2">
        <w:tc>
          <w:tcPr>
            <w:tcW w:w="3640" w:type="dxa"/>
            <w:gridSpan w:val="2"/>
            <w:tcBorders>
              <w:top w:val="single" w:sz="4" w:space="0" w:color="auto"/>
              <w:bottom w:val="single" w:sz="4" w:space="0" w:color="auto"/>
            </w:tcBorders>
            <w:shd w:val="clear" w:color="auto" w:fill="auto"/>
          </w:tcPr>
          <w:p w14:paraId="7FA1E07E" w14:textId="0B2CF37B" w:rsidR="002F4FC2" w:rsidRPr="00694DF5" w:rsidRDefault="002F4FC2" w:rsidP="006E18A2">
            <w:pPr>
              <w:jc w:val="both"/>
            </w:pPr>
            <w:r>
              <w:t>2. Užpildyti laukus, paspausti mygtuką „Pridėti“</w:t>
            </w:r>
          </w:p>
        </w:tc>
        <w:tc>
          <w:tcPr>
            <w:tcW w:w="4636" w:type="dxa"/>
            <w:tcBorders>
              <w:top w:val="single" w:sz="4" w:space="0" w:color="auto"/>
              <w:bottom w:val="single" w:sz="4" w:space="0" w:color="auto"/>
            </w:tcBorders>
            <w:shd w:val="clear" w:color="auto" w:fill="auto"/>
          </w:tcPr>
          <w:p w14:paraId="716B68FA" w14:textId="77777777" w:rsidR="002F4FC2" w:rsidRDefault="002F4FC2" w:rsidP="006E18A2">
            <w:pPr>
              <w:jc w:val="both"/>
            </w:pPr>
            <w:r>
              <w:t>2.1. Įrašyti duomenis</w:t>
            </w:r>
          </w:p>
          <w:p w14:paraId="002E3385" w14:textId="692E3FC1" w:rsidR="002F4FC2" w:rsidRDefault="002F4FC2" w:rsidP="006E18A2">
            <w:pPr>
              <w:jc w:val="both"/>
            </w:pPr>
            <w:r>
              <w:t>2.2. Grąžinti į konkurso langą</w:t>
            </w:r>
          </w:p>
        </w:tc>
      </w:tr>
      <w:tr w:rsidR="0043513F" w:rsidRPr="00694DF5" w14:paraId="758A7D1F" w14:textId="77777777" w:rsidTr="006E18A2">
        <w:tc>
          <w:tcPr>
            <w:tcW w:w="3640" w:type="dxa"/>
            <w:gridSpan w:val="2"/>
            <w:tcBorders>
              <w:top w:val="single" w:sz="4" w:space="0" w:color="auto"/>
              <w:bottom w:val="single" w:sz="4" w:space="0" w:color="auto"/>
            </w:tcBorders>
            <w:shd w:val="clear" w:color="auto" w:fill="auto"/>
          </w:tcPr>
          <w:p w14:paraId="73A515D4" w14:textId="77777777" w:rsidR="0043513F" w:rsidRPr="00694DF5" w:rsidRDefault="0043513F" w:rsidP="006E18A2">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1F4357C2" w14:textId="0A1704AE" w:rsidR="0043513F" w:rsidRPr="00694DF5" w:rsidRDefault="002F4FC2" w:rsidP="006E18A2">
            <w:pPr>
              <w:jc w:val="both"/>
            </w:pPr>
            <w:r>
              <w:t>Prie konkurso pridėta sutartis</w:t>
            </w:r>
          </w:p>
        </w:tc>
      </w:tr>
      <w:tr w:rsidR="0043513F" w:rsidRPr="00694DF5" w14:paraId="5A86577D" w14:textId="77777777" w:rsidTr="006E18A2">
        <w:tc>
          <w:tcPr>
            <w:tcW w:w="8276" w:type="dxa"/>
            <w:gridSpan w:val="3"/>
            <w:tcBorders>
              <w:top w:val="single" w:sz="4" w:space="0" w:color="auto"/>
              <w:bottom w:val="single" w:sz="4" w:space="0" w:color="auto"/>
            </w:tcBorders>
            <w:shd w:val="clear" w:color="auto" w:fill="auto"/>
          </w:tcPr>
          <w:p w14:paraId="5CEF11AF" w14:textId="77777777" w:rsidR="0043513F" w:rsidRPr="00694DF5" w:rsidRDefault="0043513F" w:rsidP="006E18A2">
            <w:pPr>
              <w:jc w:val="both"/>
            </w:pPr>
            <w:r w:rsidRPr="00694DF5">
              <w:rPr>
                <w:b/>
              </w:rPr>
              <w:t>Alternatyvūs scenarijai</w:t>
            </w:r>
          </w:p>
        </w:tc>
      </w:tr>
      <w:tr w:rsidR="0043513F" w:rsidRPr="00694DF5" w14:paraId="044DCC34" w14:textId="77777777" w:rsidTr="002F4FC2">
        <w:tc>
          <w:tcPr>
            <w:tcW w:w="3640" w:type="dxa"/>
            <w:gridSpan w:val="2"/>
            <w:tcBorders>
              <w:top w:val="single" w:sz="4" w:space="0" w:color="auto"/>
              <w:bottom w:val="single" w:sz="4" w:space="0" w:color="auto"/>
            </w:tcBorders>
            <w:shd w:val="clear" w:color="auto" w:fill="auto"/>
          </w:tcPr>
          <w:p w14:paraId="6ED74C58" w14:textId="45E42D80" w:rsidR="0043513F" w:rsidRPr="00694DF5" w:rsidRDefault="0043513F" w:rsidP="006E18A2">
            <w:pPr>
              <w:jc w:val="both"/>
            </w:pPr>
            <w:r w:rsidRPr="00694DF5">
              <w:t>2a.</w:t>
            </w:r>
            <w:r w:rsidR="002F4FC2">
              <w:t xml:space="preserve"> Paspausti mygtuką „Pridėti iš Google </w:t>
            </w:r>
            <w:proofErr w:type="spellStart"/>
            <w:r w:rsidR="002F4FC2">
              <w:t>Drive</w:t>
            </w:r>
            <w:proofErr w:type="spellEnd"/>
            <w:r w:rsidR="002F4FC2">
              <w:t>“</w:t>
            </w:r>
          </w:p>
        </w:tc>
        <w:tc>
          <w:tcPr>
            <w:tcW w:w="4636" w:type="dxa"/>
            <w:tcBorders>
              <w:top w:val="single" w:sz="4" w:space="0" w:color="auto"/>
              <w:bottom w:val="single" w:sz="4" w:space="0" w:color="auto"/>
            </w:tcBorders>
            <w:shd w:val="clear" w:color="auto" w:fill="auto"/>
          </w:tcPr>
          <w:p w14:paraId="6D04A0CA" w14:textId="7527D95A" w:rsidR="0043513F" w:rsidRDefault="002F4FC2" w:rsidP="002F4FC2">
            <w:pPr>
              <w:keepNext/>
              <w:jc w:val="both"/>
            </w:pPr>
            <w:r>
              <w:t xml:space="preserve">2.1. Prisijungti prie Google </w:t>
            </w:r>
            <w:proofErr w:type="spellStart"/>
            <w:r>
              <w:t>Drive</w:t>
            </w:r>
            <w:proofErr w:type="spellEnd"/>
          </w:p>
          <w:p w14:paraId="1762A9DF" w14:textId="14CA4217" w:rsidR="002F4FC2" w:rsidRDefault="002F4FC2" w:rsidP="002F4FC2">
            <w:pPr>
              <w:keepNext/>
              <w:jc w:val="both"/>
            </w:pPr>
            <w:r>
              <w:t>2.2. Grąžinti saugomų dokumentų informaciją</w:t>
            </w:r>
          </w:p>
          <w:p w14:paraId="5498C86C" w14:textId="18E041C5" w:rsidR="002F4FC2" w:rsidRPr="00694DF5" w:rsidRDefault="002F4FC2" w:rsidP="002F4FC2">
            <w:pPr>
              <w:keepNext/>
              <w:jc w:val="both"/>
            </w:pPr>
            <w:r>
              <w:t>2.3. Pateikti dokumentų sąrašą</w:t>
            </w:r>
          </w:p>
        </w:tc>
      </w:tr>
      <w:tr w:rsidR="002F4FC2" w:rsidRPr="00694DF5" w14:paraId="168A6E9E" w14:textId="77777777" w:rsidTr="002F4FC2">
        <w:tc>
          <w:tcPr>
            <w:tcW w:w="3640" w:type="dxa"/>
            <w:gridSpan w:val="2"/>
            <w:tcBorders>
              <w:top w:val="single" w:sz="4" w:space="0" w:color="auto"/>
              <w:bottom w:val="single" w:sz="4" w:space="0" w:color="auto"/>
            </w:tcBorders>
            <w:shd w:val="clear" w:color="auto" w:fill="auto"/>
          </w:tcPr>
          <w:p w14:paraId="1C189406" w14:textId="297F3223" w:rsidR="002F4FC2" w:rsidRPr="00694DF5" w:rsidRDefault="002F4FC2" w:rsidP="006E18A2">
            <w:pPr>
              <w:jc w:val="both"/>
            </w:pPr>
            <w:r>
              <w:t>3a. Pasirinkti dokumentą</w:t>
            </w:r>
          </w:p>
        </w:tc>
        <w:tc>
          <w:tcPr>
            <w:tcW w:w="4636" w:type="dxa"/>
            <w:tcBorders>
              <w:top w:val="single" w:sz="4" w:space="0" w:color="auto"/>
              <w:bottom w:val="single" w:sz="4" w:space="0" w:color="auto"/>
            </w:tcBorders>
            <w:shd w:val="clear" w:color="auto" w:fill="auto"/>
          </w:tcPr>
          <w:p w14:paraId="75F36C30" w14:textId="3FEA6E0B" w:rsidR="002F4FC2" w:rsidRDefault="002F4FC2" w:rsidP="002F4FC2">
            <w:pPr>
              <w:keepNext/>
              <w:jc w:val="both"/>
            </w:pPr>
            <w:r>
              <w:t>3.1. Pažymėti, kad sutartis turi susietą dokumentą</w:t>
            </w:r>
          </w:p>
        </w:tc>
      </w:tr>
      <w:tr w:rsidR="002F4FC2" w:rsidRPr="00694DF5" w14:paraId="475B870F" w14:textId="77777777" w:rsidTr="006E18A2">
        <w:tc>
          <w:tcPr>
            <w:tcW w:w="3640" w:type="dxa"/>
            <w:gridSpan w:val="2"/>
            <w:tcBorders>
              <w:top w:val="single" w:sz="4" w:space="0" w:color="auto"/>
              <w:bottom w:val="double" w:sz="4" w:space="0" w:color="auto"/>
            </w:tcBorders>
            <w:shd w:val="clear" w:color="auto" w:fill="auto"/>
          </w:tcPr>
          <w:p w14:paraId="7EEF00D6" w14:textId="3B53B9C0" w:rsidR="002F4FC2" w:rsidRDefault="002F4FC2" w:rsidP="006E18A2">
            <w:pPr>
              <w:jc w:val="both"/>
            </w:pPr>
            <w:r>
              <w:t>4a. Užpildyti laukus, paspausti mygtuką „Pridėti“</w:t>
            </w:r>
          </w:p>
        </w:tc>
        <w:tc>
          <w:tcPr>
            <w:tcW w:w="4636" w:type="dxa"/>
            <w:tcBorders>
              <w:top w:val="single" w:sz="4" w:space="0" w:color="auto"/>
              <w:bottom w:val="double" w:sz="4" w:space="0" w:color="auto"/>
            </w:tcBorders>
            <w:shd w:val="clear" w:color="auto" w:fill="auto"/>
          </w:tcPr>
          <w:p w14:paraId="015D1028" w14:textId="025316F1" w:rsidR="002F4FC2" w:rsidRDefault="002F4FC2" w:rsidP="002F4FC2">
            <w:pPr>
              <w:keepNext/>
              <w:jc w:val="both"/>
            </w:pPr>
            <w:r>
              <w:t>4.1. Įrašyti duomenis</w:t>
            </w:r>
          </w:p>
          <w:p w14:paraId="32000F66" w14:textId="0CCD5511" w:rsidR="002F4FC2" w:rsidRDefault="002F4FC2" w:rsidP="00005801">
            <w:pPr>
              <w:keepNext/>
              <w:jc w:val="both"/>
            </w:pPr>
            <w:r>
              <w:t>4.2. Grąžinti į konkurso langą</w:t>
            </w:r>
          </w:p>
        </w:tc>
      </w:tr>
    </w:tbl>
    <w:p w14:paraId="2A91E804" w14:textId="201430DB" w:rsidR="00005801" w:rsidRDefault="00005801">
      <w:pPr>
        <w:pStyle w:val="Antrat"/>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lentelė \* ARABIC \s 1 </w:instrText>
      </w:r>
      <w:r>
        <w:fldChar w:fldCharType="separate"/>
      </w:r>
      <w:r>
        <w:rPr>
          <w:noProof/>
        </w:rPr>
        <w:t>13</w:t>
      </w:r>
      <w:r>
        <w:fldChar w:fldCharType="end"/>
      </w:r>
      <w:r>
        <w:t xml:space="preserve"> lentelė „Įkelt</w:t>
      </w:r>
      <w:bookmarkStart w:id="15" w:name="_GoBack"/>
      <w:bookmarkEnd w:id="15"/>
      <w:r>
        <w:t>i sutartį“.</w:t>
      </w:r>
    </w:p>
    <w:p w14:paraId="6EA7065A" w14:textId="7727230D" w:rsidR="006A5843" w:rsidRDefault="006A5843">
      <w:r>
        <w:br w:type="page"/>
      </w:r>
    </w:p>
    <w:p w14:paraId="49FE9858" w14:textId="4421CC74" w:rsidR="006A5843" w:rsidRDefault="006A5843" w:rsidP="004571D6">
      <w:pPr>
        <w:pStyle w:val="Antrat3"/>
      </w:pPr>
      <w:r>
        <w:lastRenderedPageBreak/>
        <w:t>Centrinis pultas RTIS</w:t>
      </w:r>
    </w:p>
    <w:p w14:paraId="5FAD5821" w14:textId="6C0AA531" w:rsidR="006A5843" w:rsidRDefault="006A5843" w:rsidP="004F01B7"/>
    <w:p w14:paraId="00EF7343" w14:textId="087F23AE" w:rsidR="002E000D" w:rsidRDefault="002E000D" w:rsidP="002E000D">
      <w:pPr>
        <w:pStyle w:val="Antrat"/>
        <w:keepNext/>
      </w:pPr>
      <w:r>
        <w:t xml:space="preserve">pav. </w:t>
      </w:r>
      <w:fldSimple w:instr=" STYLEREF 1 \s ">
        <w:r w:rsidR="00356BC7">
          <w:rPr>
            <w:noProof/>
          </w:rPr>
          <w:t>2</w:t>
        </w:r>
      </w:fldSimple>
      <w:r w:rsidR="00356BC7">
        <w:t>.</w:t>
      </w:r>
      <w:fldSimple w:instr=" SEQ pav. \* ARABIC \s 1 ">
        <w:r w:rsidR="00356BC7">
          <w:rPr>
            <w:noProof/>
          </w:rPr>
          <w:t>15</w:t>
        </w:r>
      </w:fldSimple>
      <w:r>
        <w:t xml:space="preserve"> Signalizacijos įjungimas</w:t>
      </w:r>
    </w:p>
    <w:p w14:paraId="6F7046D4" w14:textId="08FC12E0" w:rsidR="00634724" w:rsidRDefault="00634724" w:rsidP="004F01B7">
      <w:r>
        <w:rPr>
          <w:noProof/>
        </w:rPr>
        <w:drawing>
          <wp:inline distT="0" distB="0" distL="0" distR="0" wp14:anchorId="5299B86A" wp14:editId="1E87CBB7">
            <wp:extent cx="5274310" cy="2401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1570"/>
                    </a:xfrm>
                    <a:prstGeom prst="rect">
                      <a:avLst/>
                    </a:prstGeom>
                  </pic:spPr>
                </pic:pic>
              </a:graphicData>
            </a:graphic>
          </wp:inline>
        </w:drawing>
      </w:r>
    </w:p>
    <w:p w14:paraId="496CCE07" w14:textId="77777777" w:rsidR="00634724" w:rsidRDefault="00634724" w:rsidP="004F01B7"/>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5"/>
        <w:gridCol w:w="4636"/>
      </w:tblGrid>
      <w:tr w:rsidR="00634724" w:rsidRPr="00694DF5" w14:paraId="48C80DD4" w14:textId="77777777" w:rsidTr="000732A2">
        <w:tc>
          <w:tcPr>
            <w:tcW w:w="8276" w:type="dxa"/>
            <w:gridSpan w:val="3"/>
            <w:tcBorders>
              <w:top w:val="double" w:sz="4" w:space="0" w:color="auto"/>
              <w:bottom w:val="single" w:sz="4" w:space="0" w:color="auto"/>
            </w:tcBorders>
            <w:shd w:val="clear" w:color="auto" w:fill="auto"/>
          </w:tcPr>
          <w:p w14:paraId="77DBDD5C" w14:textId="4E3AE20B" w:rsidR="00634724" w:rsidRPr="00694DF5" w:rsidRDefault="00634724" w:rsidP="00837084">
            <w:pPr>
              <w:jc w:val="both"/>
              <w:rPr>
                <w:b/>
              </w:rPr>
            </w:pPr>
            <w:r w:rsidRPr="00694DF5">
              <w:rPr>
                <w:b/>
              </w:rPr>
              <w:t>Panaudojimo atvejis „</w:t>
            </w:r>
            <w:r w:rsidR="00B41461">
              <w:rPr>
                <w:b/>
              </w:rPr>
              <w:t>Signalizacijos įjungimas</w:t>
            </w:r>
            <w:r w:rsidRPr="00694DF5">
              <w:rPr>
                <w:b/>
              </w:rPr>
              <w:t>“</w:t>
            </w:r>
          </w:p>
        </w:tc>
      </w:tr>
      <w:tr w:rsidR="00634724" w:rsidRPr="00694DF5" w14:paraId="05B4F5A5" w14:textId="77777777" w:rsidTr="000732A2">
        <w:tc>
          <w:tcPr>
            <w:tcW w:w="3640" w:type="dxa"/>
            <w:gridSpan w:val="2"/>
            <w:tcBorders>
              <w:top w:val="single" w:sz="4" w:space="0" w:color="auto"/>
              <w:bottom w:val="single" w:sz="4" w:space="0" w:color="auto"/>
            </w:tcBorders>
            <w:shd w:val="clear" w:color="auto" w:fill="auto"/>
          </w:tcPr>
          <w:p w14:paraId="3DC75E26" w14:textId="77777777" w:rsidR="00634724" w:rsidRPr="00694DF5" w:rsidRDefault="00634724" w:rsidP="00837084">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473B35E" w14:textId="2E91B299" w:rsidR="00634724" w:rsidRPr="00694DF5" w:rsidRDefault="000732A2" w:rsidP="00837084">
            <w:pPr>
              <w:jc w:val="both"/>
            </w:pPr>
            <w:r>
              <w:t>Operatorius</w:t>
            </w:r>
          </w:p>
        </w:tc>
      </w:tr>
      <w:tr w:rsidR="00634724" w:rsidRPr="00694DF5" w14:paraId="06D512E5" w14:textId="77777777" w:rsidTr="000732A2">
        <w:tc>
          <w:tcPr>
            <w:tcW w:w="3640" w:type="dxa"/>
            <w:gridSpan w:val="2"/>
            <w:tcBorders>
              <w:top w:val="single" w:sz="4" w:space="0" w:color="auto"/>
              <w:bottom w:val="single" w:sz="4" w:space="0" w:color="auto"/>
            </w:tcBorders>
            <w:shd w:val="clear" w:color="auto" w:fill="auto"/>
          </w:tcPr>
          <w:p w14:paraId="0A405BEA" w14:textId="77777777" w:rsidR="00634724" w:rsidRPr="00694DF5" w:rsidRDefault="00634724" w:rsidP="00837084">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6212D07C" w14:textId="2883DFEC" w:rsidR="00634724" w:rsidRPr="00694DF5" w:rsidRDefault="000732A2" w:rsidP="00837084">
            <w:pPr>
              <w:jc w:val="both"/>
            </w:pPr>
            <w:r>
              <w:t>Operatorius</w:t>
            </w:r>
            <w:r w:rsidR="00634724" w:rsidRPr="00694DF5">
              <w:t xml:space="preserve"> turi būti prisijungęs prie sistemos </w:t>
            </w:r>
          </w:p>
        </w:tc>
      </w:tr>
      <w:tr w:rsidR="00634724" w:rsidRPr="00694DF5" w14:paraId="0928342D" w14:textId="77777777" w:rsidTr="000732A2">
        <w:tc>
          <w:tcPr>
            <w:tcW w:w="3640" w:type="dxa"/>
            <w:gridSpan w:val="2"/>
            <w:tcBorders>
              <w:top w:val="single" w:sz="4" w:space="0" w:color="auto"/>
              <w:bottom w:val="single" w:sz="4" w:space="0" w:color="auto"/>
            </w:tcBorders>
            <w:shd w:val="clear" w:color="auto" w:fill="auto"/>
          </w:tcPr>
          <w:p w14:paraId="3742999C" w14:textId="77777777" w:rsidR="00634724" w:rsidRPr="00694DF5" w:rsidRDefault="00634724" w:rsidP="00837084">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110BB4EA" w14:textId="04FD3B3D" w:rsidR="00634724" w:rsidRPr="00694DF5" w:rsidRDefault="000732A2" w:rsidP="00837084">
            <w:pPr>
              <w:jc w:val="both"/>
            </w:pPr>
            <w:r>
              <w:t>Operatorius</w:t>
            </w:r>
            <w:r w:rsidR="00B41461">
              <w:t xml:space="preserve"> nori įjungti signalizaciją</w:t>
            </w:r>
          </w:p>
        </w:tc>
      </w:tr>
      <w:tr w:rsidR="00634724" w:rsidRPr="00694DF5" w14:paraId="39EA7D7F" w14:textId="77777777" w:rsidTr="000732A2">
        <w:tc>
          <w:tcPr>
            <w:tcW w:w="1615" w:type="dxa"/>
            <w:vMerge w:val="restart"/>
            <w:tcBorders>
              <w:top w:val="single" w:sz="4" w:space="0" w:color="auto"/>
              <w:bottom w:val="single" w:sz="4" w:space="0" w:color="auto"/>
            </w:tcBorders>
            <w:shd w:val="clear" w:color="auto" w:fill="auto"/>
          </w:tcPr>
          <w:p w14:paraId="66665A8B" w14:textId="77777777" w:rsidR="00634724" w:rsidRPr="00694DF5" w:rsidRDefault="00634724" w:rsidP="00837084">
            <w:pPr>
              <w:jc w:val="both"/>
              <w:rPr>
                <w:b/>
              </w:rPr>
            </w:pPr>
            <w:r w:rsidRPr="00694DF5">
              <w:rPr>
                <w:b/>
              </w:rPr>
              <w:t>Susiję panaudojimo atvejai</w:t>
            </w:r>
          </w:p>
        </w:tc>
        <w:tc>
          <w:tcPr>
            <w:tcW w:w="2025" w:type="dxa"/>
            <w:tcBorders>
              <w:top w:val="single" w:sz="4" w:space="0" w:color="auto"/>
              <w:bottom w:val="single" w:sz="4" w:space="0" w:color="auto"/>
            </w:tcBorders>
            <w:shd w:val="clear" w:color="auto" w:fill="auto"/>
          </w:tcPr>
          <w:p w14:paraId="7FAC692C" w14:textId="77777777" w:rsidR="00634724" w:rsidRPr="00694DF5" w:rsidRDefault="00634724" w:rsidP="00837084">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144BC5A8" w14:textId="7B2E405E" w:rsidR="00634724" w:rsidRPr="00694DF5" w:rsidRDefault="00B41461" w:rsidP="00837084">
            <w:pPr>
              <w:jc w:val="both"/>
            </w:pPr>
            <w:r>
              <w:t>-</w:t>
            </w:r>
          </w:p>
        </w:tc>
      </w:tr>
      <w:tr w:rsidR="00634724" w:rsidRPr="00694DF5" w14:paraId="022FC2BF" w14:textId="77777777" w:rsidTr="000732A2">
        <w:tc>
          <w:tcPr>
            <w:tcW w:w="1615" w:type="dxa"/>
            <w:vMerge/>
            <w:tcBorders>
              <w:top w:val="single" w:sz="4" w:space="0" w:color="auto"/>
              <w:bottom w:val="single" w:sz="4" w:space="0" w:color="auto"/>
            </w:tcBorders>
            <w:shd w:val="clear" w:color="auto" w:fill="auto"/>
          </w:tcPr>
          <w:p w14:paraId="73DD4534" w14:textId="77777777" w:rsidR="00634724" w:rsidRPr="00694DF5" w:rsidRDefault="00634724" w:rsidP="00837084">
            <w:pPr>
              <w:jc w:val="both"/>
            </w:pPr>
          </w:p>
        </w:tc>
        <w:tc>
          <w:tcPr>
            <w:tcW w:w="2025" w:type="dxa"/>
            <w:tcBorders>
              <w:top w:val="single" w:sz="4" w:space="0" w:color="auto"/>
              <w:bottom w:val="single" w:sz="4" w:space="0" w:color="auto"/>
            </w:tcBorders>
            <w:shd w:val="clear" w:color="auto" w:fill="auto"/>
          </w:tcPr>
          <w:p w14:paraId="0AB4D474" w14:textId="77777777" w:rsidR="00634724" w:rsidRPr="00694DF5" w:rsidRDefault="00634724" w:rsidP="00837084">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564723A8" w14:textId="77777777" w:rsidR="00634724" w:rsidRPr="00694DF5" w:rsidRDefault="00634724" w:rsidP="00837084">
            <w:pPr>
              <w:jc w:val="both"/>
            </w:pPr>
            <w:r w:rsidRPr="00694DF5">
              <w:t>-</w:t>
            </w:r>
          </w:p>
        </w:tc>
      </w:tr>
      <w:tr w:rsidR="00634724" w:rsidRPr="00694DF5" w14:paraId="645F11E8" w14:textId="77777777" w:rsidTr="000732A2">
        <w:tc>
          <w:tcPr>
            <w:tcW w:w="1615" w:type="dxa"/>
            <w:vMerge/>
            <w:tcBorders>
              <w:top w:val="single" w:sz="4" w:space="0" w:color="auto"/>
              <w:bottom w:val="single" w:sz="4" w:space="0" w:color="auto"/>
            </w:tcBorders>
            <w:shd w:val="clear" w:color="auto" w:fill="auto"/>
          </w:tcPr>
          <w:p w14:paraId="7D4EBD46" w14:textId="77777777" w:rsidR="00634724" w:rsidRPr="00694DF5" w:rsidRDefault="00634724" w:rsidP="00837084">
            <w:pPr>
              <w:jc w:val="both"/>
            </w:pPr>
          </w:p>
        </w:tc>
        <w:tc>
          <w:tcPr>
            <w:tcW w:w="2025" w:type="dxa"/>
            <w:tcBorders>
              <w:top w:val="single" w:sz="4" w:space="0" w:color="auto"/>
              <w:bottom w:val="single" w:sz="4" w:space="0" w:color="auto"/>
            </w:tcBorders>
            <w:shd w:val="clear" w:color="auto" w:fill="auto"/>
          </w:tcPr>
          <w:p w14:paraId="50C026DC" w14:textId="77777777" w:rsidR="00634724" w:rsidRPr="00694DF5" w:rsidRDefault="00634724" w:rsidP="00837084">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769F9D36" w14:textId="77777777" w:rsidR="00634724" w:rsidRPr="00694DF5" w:rsidRDefault="00634724" w:rsidP="00837084">
            <w:pPr>
              <w:jc w:val="both"/>
            </w:pPr>
            <w:r w:rsidRPr="00694DF5">
              <w:t>-</w:t>
            </w:r>
          </w:p>
        </w:tc>
      </w:tr>
      <w:tr w:rsidR="00634724" w:rsidRPr="00694DF5" w14:paraId="72709759" w14:textId="77777777" w:rsidTr="000732A2">
        <w:tc>
          <w:tcPr>
            <w:tcW w:w="3640" w:type="dxa"/>
            <w:gridSpan w:val="2"/>
            <w:tcBorders>
              <w:top w:val="single" w:sz="4" w:space="0" w:color="auto"/>
              <w:bottom w:val="single" w:sz="4" w:space="0" w:color="auto"/>
            </w:tcBorders>
            <w:shd w:val="clear" w:color="auto" w:fill="auto"/>
          </w:tcPr>
          <w:p w14:paraId="2E3EE3B3" w14:textId="77777777" w:rsidR="00634724" w:rsidRPr="00694DF5" w:rsidRDefault="00634724" w:rsidP="00837084">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3DB20B84" w14:textId="77777777" w:rsidR="00634724" w:rsidRPr="00694DF5" w:rsidRDefault="00634724" w:rsidP="00837084">
            <w:pPr>
              <w:jc w:val="both"/>
              <w:rPr>
                <w:b/>
              </w:rPr>
            </w:pPr>
            <w:r w:rsidRPr="00694DF5">
              <w:rPr>
                <w:b/>
              </w:rPr>
              <w:t>Sistemos reakcija ir sprendimai</w:t>
            </w:r>
          </w:p>
        </w:tc>
      </w:tr>
      <w:tr w:rsidR="00634724" w:rsidRPr="00694DF5" w14:paraId="7BC07E03" w14:textId="77777777" w:rsidTr="000732A2">
        <w:tc>
          <w:tcPr>
            <w:tcW w:w="3640" w:type="dxa"/>
            <w:gridSpan w:val="2"/>
            <w:tcBorders>
              <w:top w:val="single" w:sz="4" w:space="0" w:color="auto"/>
              <w:bottom w:val="single" w:sz="4" w:space="0" w:color="auto"/>
            </w:tcBorders>
            <w:shd w:val="clear" w:color="auto" w:fill="auto"/>
          </w:tcPr>
          <w:p w14:paraId="646B2DB6" w14:textId="07637097" w:rsidR="00634724" w:rsidRPr="00694DF5" w:rsidRDefault="00634724" w:rsidP="00837084">
            <w:pPr>
              <w:jc w:val="both"/>
            </w:pPr>
            <w:r w:rsidRPr="00694DF5">
              <w:t>1. Operatorius paspaudžia mygtuką „</w:t>
            </w:r>
            <w:r w:rsidR="00B41461">
              <w:t>įjungti signalizaciją</w:t>
            </w:r>
            <w:r w:rsidRPr="00694DF5">
              <w:t>“</w:t>
            </w:r>
          </w:p>
        </w:tc>
        <w:tc>
          <w:tcPr>
            <w:tcW w:w="4636" w:type="dxa"/>
            <w:tcBorders>
              <w:top w:val="single" w:sz="4" w:space="0" w:color="auto"/>
              <w:bottom w:val="single" w:sz="4" w:space="0" w:color="auto"/>
            </w:tcBorders>
            <w:shd w:val="clear" w:color="auto" w:fill="auto"/>
          </w:tcPr>
          <w:p w14:paraId="7EC58D09" w14:textId="0DD5D25F" w:rsidR="00634724" w:rsidRPr="00694DF5" w:rsidRDefault="00634724" w:rsidP="00837084">
            <w:pPr>
              <w:jc w:val="both"/>
            </w:pPr>
            <w:r w:rsidRPr="00694DF5">
              <w:t xml:space="preserve">1.1. </w:t>
            </w:r>
            <w:r w:rsidR="00B41461">
              <w:t xml:space="preserve">Sistema </w:t>
            </w:r>
            <w:r w:rsidR="000732A2">
              <w:t>įjungia signalizaciją pasirinktame bloke</w:t>
            </w:r>
          </w:p>
        </w:tc>
      </w:tr>
      <w:tr w:rsidR="00634724" w:rsidRPr="00694DF5" w14:paraId="13CFF8F3" w14:textId="77777777" w:rsidTr="000732A2">
        <w:tc>
          <w:tcPr>
            <w:tcW w:w="3640" w:type="dxa"/>
            <w:gridSpan w:val="2"/>
            <w:tcBorders>
              <w:top w:val="single" w:sz="4" w:space="0" w:color="auto"/>
              <w:bottom w:val="single" w:sz="4" w:space="0" w:color="auto"/>
            </w:tcBorders>
            <w:shd w:val="clear" w:color="auto" w:fill="auto"/>
          </w:tcPr>
          <w:p w14:paraId="6A73F10B" w14:textId="77777777" w:rsidR="00634724" w:rsidRPr="00694DF5" w:rsidRDefault="00634724" w:rsidP="00837084">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CF31094" w14:textId="0762B5F3" w:rsidR="00634724" w:rsidRPr="00694DF5" w:rsidRDefault="000732A2" w:rsidP="00837084">
            <w:pPr>
              <w:jc w:val="both"/>
            </w:pPr>
            <w:r>
              <w:t>Įjungiama signalizacija</w:t>
            </w:r>
          </w:p>
        </w:tc>
      </w:tr>
      <w:tr w:rsidR="00634724" w:rsidRPr="00694DF5" w14:paraId="6A3D55EA" w14:textId="77777777" w:rsidTr="000732A2">
        <w:tc>
          <w:tcPr>
            <w:tcW w:w="8276" w:type="dxa"/>
            <w:gridSpan w:val="3"/>
            <w:tcBorders>
              <w:top w:val="single" w:sz="4" w:space="0" w:color="auto"/>
              <w:bottom w:val="single" w:sz="4" w:space="0" w:color="auto"/>
            </w:tcBorders>
            <w:shd w:val="clear" w:color="auto" w:fill="auto"/>
          </w:tcPr>
          <w:p w14:paraId="2C8E4D6F" w14:textId="77777777" w:rsidR="00634724" w:rsidRPr="00694DF5" w:rsidRDefault="00634724" w:rsidP="00837084">
            <w:pPr>
              <w:jc w:val="both"/>
            </w:pPr>
            <w:r w:rsidRPr="00694DF5">
              <w:rPr>
                <w:b/>
              </w:rPr>
              <w:t>Alternatyvūs scenarijai</w:t>
            </w:r>
          </w:p>
        </w:tc>
      </w:tr>
      <w:tr w:rsidR="00634724" w:rsidRPr="00694DF5" w14:paraId="1738B0DF" w14:textId="77777777" w:rsidTr="000732A2">
        <w:tc>
          <w:tcPr>
            <w:tcW w:w="3640" w:type="dxa"/>
            <w:gridSpan w:val="2"/>
            <w:tcBorders>
              <w:top w:val="single" w:sz="4" w:space="0" w:color="auto"/>
              <w:bottom w:val="double" w:sz="4" w:space="0" w:color="auto"/>
            </w:tcBorders>
            <w:shd w:val="clear" w:color="auto" w:fill="auto"/>
          </w:tcPr>
          <w:p w14:paraId="4E15F3DC" w14:textId="563AF23B" w:rsidR="00634724" w:rsidRPr="00694DF5" w:rsidRDefault="00634724" w:rsidP="00837084">
            <w:pPr>
              <w:jc w:val="both"/>
            </w:pPr>
            <w:r w:rsidRPr="00694DF5">
              <w:t xml:space="preserve">2a. </w:t>
            </w:r>
            <w:r w:rsidR="000732A2">
              <w:t>Signalizacija buvo įjungta</w:t>
            </w:r>
          </w:p>
        </w:tc>
        <w:tc>
          <w:tcPr>
            <w:tcW w:w="4636" w:type="dxa"/>
            <w:tcBorders>
              <w:top w:val="single" w:sz="4" w:space="0" w:color="auto"/>
              <w:bottom w:val="double" w:sz="4" w:space="0" w:color="auto"/>
            </w:tcBorders>
            <w:shd w:val="clear" w:color="auto" w:fill="auto"/>
          </w:tcPr>
          <w:p w14:paraId="3B391072" w14:textId="6B5E4398" w:rsidR="00634724" w:rsidRPr="00694DF5" w:rsidRDefault="00634724" w:rsidP="002E000D">
            <w:pPr>
              <w:keepNext/>
              <w:jc w:val="both"/>
            </w:pPr>
            <w:r w:rsidRPr="00694DF5">
              <w:t xml:space="preserve">2a.1. </w:t>
            </w:r>
            <w:r w:rsidR="000732A2">
              <w:t>Signalizacija išjungiama</w:t>
            </w:r>
          </w:p>
        </w:tc>
      </w:tr>
    </w:tbl>
    <w:p w14:paraId="556659B1" w14:textId="7A236A0F" w:rsidR="00634724"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14</w:t>
        </w:r>
      </w:fldSimple>
      <w:r>
        <w:t xml:space="preserve"> </w:t>
      </w:r>
      <w:r w:rsidRPr="009C76CF">
        <w:t>Signalizacijos įjungimas</w:t>
      </w:r>
    </w:p>
    <w:p w14:paraId="2795ED31" w14:textId="14E58841" w:rsidR="00634724" w:rsidRDefault="000732A2" w:rsidP="004F01B7">
      <w:r>
        <w:br w:type="page"/>
      </w:r>
    </w:p>
    <w:p w14:paraId="749E7799" w14:textId="1178DA09"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16</w:t>
        </w:r>
      </w:fldSimple>
      <w:r>
        <w:t xml:space="preserve"> Specifinių vartų atidarymas</w:t>
      </w:r>
    </w:p>
    <w:p w14:paraId="6843B823" w14:textId="07150120" w:rsidR="00634724" w:rsidRDefault="00634724" w:rsidP="004F01B7">
      <w:r>
        <w:rPr>
          <w:noProof/>
        </w:rPr>
        <w:drawing>
          <wp:inline distT="0" distB="0" distL="0" distR="0" wp14:anchorId="07F57E34" wp14:editId="36C03744">
            <wp:extent cx="5274310" cy="29902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0215"/>
                    </a:xfrm>
                    <a:prstGeom prst="rect">
                      <a:avLst/>
                    </a:prstGeom>
                  </pic:spPr>
                </pic:pic>
              </a:graphicData>
            </a:graphic>
          </wp:inline>
        </w:drawing>
      </w:r>
    </w:p>
    <w:p w14:paraId="4BD8DECC" w14:textId="6C00AF19" w:rsidR="00634724" w:rsidRDefault="00634724" w:rsidP="004F01B7"/>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634724" w:rsidRPr="00694DF5" w14:paraId="5633FB21" w14:textId="77777777" w:rsidTr="00837084">
        <w:tc>
          <w:tcPr>
            <w:tcW w:w="8568" w:type="dxa"/>
            <w:gridSpan w:val="3"/>
            <w:tcBorders>
              <w:top w:val="double" w:sz="4" w:space="0" w:color="auto"/>
              <w:bottom w:val="single" w:sz="4" w:space="0" w:color="auto"/>
            </w:tcBorders>
            <w:shd w:val="clear" w:color="auto" w:fill="auto"/>
          </w:tcPr>
          <w:p w14:paraId="49D39CD2" w14:textId="55F4FA90" w:rsidR="00634724" w:rsidRPr="00694DF5" w:rsidRDefault="00634724" w:rsidP="00837084">
            <w:pPr>
              <w:jc w:val="both"/>
              <w:rPr>
                <w:b/>
              </w:rPr>
            </w:pPr>
            <w:r w:rsidRPr="00694DF5">
              <w:rPr>
                <w:b/>
              </w:rPr>
              <w:t>Panaudojimo atvejis „</w:t>
            </w:r>
            <w:r w:rsidR="000732A2">
              <w:rPr>
                <w:b/>
              </w:rPr>
              <w:t>Atidaryti</w:t>
            </w:r>
            <w:r w:rsidR="004B55AB">
              <w:rPr>
                <w:b/>
              </w:rPr>
              <w:t>/uždaryti</w:t>
            </w:r>
            <w:r w:rsidR="000732A2">
              <w:rPr>
                <w:b/>
              </w:rPr>
              <w:t xml:space="preserve"> specifinius vartus</w:t>
            </w:r>
            <w:r w:rsidRPr="00694DF5">
              <w:rPr>
                <w:b/>
              </w:rPr>
              <w:t>“</w:t>
            </w:r>
          </w:p>
        </w:tc>
      </w:tr>
      <w:tr w:rsidR="00634724" w:rsidRPr="00694DF5" w14:paraId="21017223" w14:textId="77777777" w:rsidTr="00837084">
        <w:tc>
          <w:tcPr>
            <w:tcW w:w="3708" w:type="dxa"/>
            <w:gridSpan w:val="2"/>
            <w:tcBorders>
              <w:top w:val="single" w:sz="4" w:space="0" w:color="auto"/>
              <w:bottom w:val="single" w:sz="4" w:space="0" w:color="auto"/>
            </w:tcBorders>
            <w:shd w:val="clear" w:color="auto" w:fill="auto"/>
          </w:tcPr>
          <w:p w14:paraId="23360ED6" w14:textId="77777777" w:rsidR="00634724" w:rsidRPr="00694DF5" w:rsidRDefault="00634724"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6BE3E628" w14:textId="77777777" w:rsidR="00634724" w:rsidRPr="00694DF5" w:rsidRDefault="00634724" w:rsidP="00837084">
            <w:pPr>
              <w:jc w:val="both"/>
            </w:pPr>
            <w:r w:rsidRPr="00694DF5">
              <w:t>Operatorius</w:t>
            </w:r>
          </w:p>
        </w:tc>
      </w:tr>
      <w:tr w:rsidR="00634724" w:rsidRPr="00694DF5" w14:paraId="6D48A34A" w14:textId="77777777" w:rsidTr="00837084">
        <w:tc>
          <w:tcPr>
            <w:tcW w:w="3708" w:type="dxa"/>
            <w:gridSpan w:val="2"/>
            <w:tcBorders>
              <w:top w:val="single" w:sz="4" w:space="0" w:color="auto"/>
              <w:bottom w:val="single" w:sz="4" w:space="0" w:color="auto"/>
            </w:tcBorders>
            <w:shd w:val="clear" w:color="auto" w:fill="auto"/>
          </w:tcPr>
          <w:p w14:paraId="4F8467E1" w14:textId="77777777" w:rsidR="00634724" w:rsidRPr="00694DF5" w:rsidRDefault="00634724"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2592014D" w14:textId="77777777" w:rsidR="00634724" w:rsidRPr="00694DF5" w:rsidRDefault="00634724" w:rsidP="00837084">
            <w:pPr>
              <w:jc w:val="both"/>
            </w:pPr>
            <w:r w:rsidRPr="00694DF5">
              <w:t xml:space="preserve">Operatorius turi būti prisijungęs prie sistemos </w:t>
            </w:r>
          </w:p>
        </w:tc>
      </w:tr>
      <w:tr w:rsidR="00634724" w:rsidRPr="00694DF5" w14:paraId="67380FC5" w14:textId="77777777" w:rsidTr="00837084">
        <w:tc>
          <w:tcPr>
            <w:tcW w:w="3708" w:type="dxa"/>
            <w:gridSpan w:val="2"/>
            <w:tcBorders>
              <w:top w:val="single" w:sz="4" w:space="0" w:color="auto"/>
              <w:bottom w:val="single" w:sz="4" w:space="0" w:color="auto"/>
            </w:tcBorders>
            <w:shd w:val="clear" w:color="auto" w:fill="auto"/>
          </w:tcPr>
          <w:p w14:paraId="16AD3031" w14:textId="77777777" w:rsidR="00634724" w:rsidRPr="00694DF5" w:rsidRDefault="00634724"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0D1E8745" w14:textId="201D68FF" w:rsidR="00634724" w:rsidRPr="00694DF5" w:rsidRDefault="00634724" w:rsidP="00837084">
            <w:pPr>
              <w:jc w:val="both"/>
            </w:pPr>
            <w:r w:rsidRPr="00694DF5">
              <w:t xml:space="preserve">Operatorius nori </w:t>
            </w:r>
            <w:r w:rsidR="000732A2">
              <w:t>atidaryti vartus</w:t>
            </w:r>
          </w:p>
        </w:tc>
      </w:tr>
      <w:tr w:rsidR="00634724" w:rsidRPr="00694DF5" w14:paraId="76480AC3" w14:textId="77777777" w:rsidTr="00837084">
        <w:tc>
          <w:tcPr>
            <w:tcW w:w="1634" w:type="dxa"/>
            <w:vMerge w:val="restart"/>
            <w:tcBorders>
              <w:top w:val="single" w:sz="4" w:space="0" w:color="auto"/>
              <w:bottom w:val="single" w:sz="4" w:space="0" w:color="auto"/>
            </w:tcBorders>
            <w:shd w:val="clear" w:color="auto" w:fill="auto"/>
          </w:tcPr>
          <w:p w14:paraId="6CC1F120" w14:textId="77777777" w:rsidR="00634724" w:rsidRPr="00694DF5" w:rsidRDefault="00634724"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674C3C6D" w14:textId="77777777" w:rsidR="00634724" w:rsidRPr="00694DF5" w:rsidRDefault="00634724"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72B71FB3" w14:textId="1421868F" w:rsidR="00634724" w:rsidRPr="00694DF5" w:rsidRDefault="000732A2" w:rsidP="00837084">
            <w:pPr>
              <w:jc w:val="both"/>
            </w:pPr>
            <w:r>
              <w:t>-</w:t>
            </w:r>
          </w:p>
        </w:tc>
      </w:tr>
      <w:tr w:rsidR="00634724" w:rsidRPr="00694DF5" w14:paraId="1DBE84B5" w14:textId="77777777" w:rsidTr="00837084">
        <w:tc>
          <w:tcPr>
            <w:tcW w:w="1634" w:type="dxa"/>
            <w:vMerge/>
            <w:tcBorders>
              <w:top w:val="single" w:sz="4" w:space="0" w:color="auto"/>
              <w:bottom w:val="single" w:sz="4" w:space="0" w:color="auto"/>
            </w:tcBorders>
            <w:shd w:val="clear" w:color="auto" w:fill="auto"/>
          </w:tcPr>
          <w:p w14:paraId="44D1DB0B" w14:textId="77777777" w:rsidR="00634724" w:rsidRPr="00694DF5" w:rsidRDefault="00634724" w:rsidP="00837084">
            <w:pPr>
              <w:jc w:val="both"/>
            </w:pPr>
          </w:p>
        </w:tc>
        <w:tc>
          <w:tcPr>
            <w:tcW w:w="2074" w:type="dxa"/>
            <w:tcBorders>
              <w:top w:val="single" w:sz="4" w:space="0" w:color="auto"/>
              <w:bottom w:val="single" w:sz="4" w:space="0" w:color="auto"/>
            </w:tcBorders>
            <w:shd w:val="clear" w:color="auto" w:fill="auto"/>
          </w:tcPr>
          <w:p w14:paraId="41CD06BE" w14:textId="77777777" w:rsidR="00634724" w:rsidRPr="00694DF5" w:rsidRDefault="00634724"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71888761" w14:textId="77777777" w:rsidR="00634724" w:rsidRPr="00694DF5" w:rsidRDefault="00634724" w:rsidP="00837084">
            <w:pPr>
              <w:jc w:val="both"/>
            </w:pPr>
            <w:r w:rsidRPr="00694DF5">
              <w:t>-</w:t>
            </w:r>
          </w:p>
        </w:tc>
      </w:tr>
      <w:tr w:rsidR="00634724" w:rsidRPr="00694DF5" w14:paraId="08A09AAB" w14:textId="77777777" w:rsidTr="00837084">
        <w:tc>
          <w:tcPr>
            <w:tcW w:w="1634" w:type="dxa"/>
            <w:vMerge/>
            <w:tcBorders>
              <w:top w:val="single" w:sz="4" w:space="0" w:color="auto"/>
              <w:bottom w:val="single" w:sz="4" w:space="0" w:color="auto"/>
            </w:tcBorders>
            <w:shd w:val="clear" w:color="auto" w:fill="auto"/>
          </w:tcPr>
          <w:p w14:paraId="30F5DFF5" w14:textId="77777777" w:rsidR="00634724" w:rsidRPr="00694DF5" w:rsidRDefault="00634724" w:rsidP="00837084">
            <w:pPr>
              <w:jc w:val="both"/>
            </w:pPr>
          </w:p>
        </w:tc>
        <w:tc>
          <w:tcPr>
            <w:tcW w:w="2074" w:type="dxa"/>
            <w:tcBorders>
              <w:top w:val="single" w:sz="4" w:space="0" w:color="auto"/>
              <w:bottom w:val="single" w:sz="4" w:space="0" w:color="auto"/>
            </w:tcBorders>
            <w:shd w:val="clear" w:color="auto" w:fill="auto"/>
          </w:tcPr>
          <w:p w14:paraId="639D896D" w14:textId="77777777" w:rsidR="00634724" w:rsidRPr="00694DF5" w:rsidRDefault="00634724"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2DAE091E" w14:textId="77777777" w:rsidR="00634724" w:rsidRPr="00694DF5" w:rsidRDefault="00634724" w:rsidP="00837084">
            <w:pPr>
              <w:jc w:val="both"/>
            </w:pPr>
            <w:r w:rsidRPr="00694DF5">
              <w:t>-</w:t>
            </w:r>
          </w:p>
        </w:tc>
      </w:tr>
      <w:tr w:rsidR="00634724" w:rsidRPr="00694DF5" w14:paraId="541A1FFA" w14:textId="77777777" w:rsidTr="00837084">
        <w:tc>
          <w:tcPr>
            <w:tcW w:w="3708" w:type="dxa"/>
            <w:gridSpan w:val="2"/>
            <w:tcBorders>
              <w:top w:val="single" w:sz="4" w:space="0" w:color="auto"/>
              <w:bottom w:val="single" w:sz="4" w:space="0" w:color="auto"/>
            </w:tcBorders>
            <w:shd w:val="clear" w:color="auto" w:fill="auto"/>
          </w:tcPr>
          <w:p w14:paraId="145A52A3" w14:textId="77777777" w:rsidR="00634724" w:rsidRPr="00694DF5" w:rsidRDefault="00634724"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6820F9C0" w14:textId="77777777" w:rsidR="00634724" w:rsidRPr="00694DF5" w:rsidRDefault="00634724" w:rsidP="00837084">
            <w:pPr>
              <w:jc w:val="both"/>
              <w:rPr>
                <w:b/>
              </w:rPr>
            </w:pPr>
            <w:r w:rsidRPr="00694DF5">
              <w:rPr>
                <w:b/>
              </w:rPr>
              <w:t>Sistemos reakcija ir sprendimai</w:t>
            </w:r>
          </w:p>
        </w:tc>
      </w:tr>
      <w:tr w:rsidR="00634724" w:rsidRPr="00694DF5" w14:paraId="5C8A395E" w14:textId="77777777" w:rsidTr="00837084">
        <w:tc>
          <w:tcPr>
            <w:tcW w:w="3708" w:type="dxa"/>
            <w:gridSpan w:val="2"/>
            <w:tcBorders>
              <w:top w:val="single" w:sz="4" w:space="0" w:color="auto"/>
              <w:bottom w:val="single" w:sz="4" w:space="0" w:color="auto"/>
            </w:tcBorders>
            <w:shd w:val="clear" w:color="auto" w:fill="auto"/>
          </w:tcPr>
          <w:p w14:paraId="0949A2E0" w14:textId="3754F358" w:rsidR="00634724" w:rsidRPr="00694DF5" w:rsidRDefault="00634724" w:rsidP="00837084">
            <w:pPr>
              <w:jc w:val="both"/>
            </w:pPr>
            <w:r w:rsidRPr="00694DF5">
              <w:t>1. Operatorius paspaudžia mygtuką „</w:t>
            </w:r>
            <w:r w:rsidR="000732A2">
              <w:t>Pultas</w:t>
            </w:r>
            <w:r w:rsidRPr="00694DF5">
              <w:t>“</w:t>
            </w:r>
          </w:p>
        </w:tc>
        <w:tc>
          <w:tcPr>
            <w:tcW w:w="4860" w:type="dxa"/>
            <w:tcBorders>
              <w:top w:val="single" w:sz="4" w:space="0" w:color="auto"/>
              <w:bottom w:val="single" w:sz="4" w:space="0" w:color="auto"/>
            </w:tcBorders>
            <w:shd w:val="clear" w:color="auto" w:fill="auto"/>
          </w:tcPr>
          <w:p w14:paraId="68FA11D0" w14:textId="5EA5FD34" w:rsidR="00634724" w:rsidRPr="00694DF5" w:rsidRDefault="00634724" w:rsidP="00837084">
            <w:pPr>
              <w:jc w:val="both"/>
            </w:pPr>
            <w:r w:rsidRPr="00694DF5">
              <w:t xml:space="preserve">1.1. Sistema suformuoja </w:t>
            </w:r>
            <w:r w:rsidR="000732A2">
              <w:t>pulto</w:t>
            </w:r>
            <w:r w:rsidRPr="00694DF5">
              <w:t xml:space="preserve"> langą</w:t>
            </w:r>
          </w:p>
        </w:tc>
      </w:tr>
      <w:tr w:rsidR="00634724" w:rsidRPr="00694DF5" w14:paraId="2DDED278" w14:textId="77777777" w:rsidTr="00837084">
        <w:tc>
          <w:tcPr>
            <w:tcW w:w="3708" w:type="dxa"/>
            <w:gridSpan w:val="2"/>
            <w:tcBorders>
              <w:top w:val="single" w:sz="4" w:space="0" w:color="auto"/>
              <w:bottom w:val="single" w:sz="4" w:space="0" w:color="auto"/>
            </w:tcBorders>
            <w:shd w:val="clear" w:color="auto" w:fill="auto"/>
          </w:tcPr>
          <w:p w14:paraId="3DC7BF10" w14:textId="3D73923E" w:rsidR="00634724" w:rsidRPr="00694DF5" w:rsidRDefault="00634724" w:rsidP="00837084">
            <w:pPr>
              <w:jc w:val="both"/>
            </w:pPr>
            <w:r w:rsidRPr="00694DF5">
              <w:t xml:space="preserve">2. Operatorius </w:t>
            </w:r>
            <w:r w:rsidR="000732A2">
              <w:t>įveda kamerą kurią nori atidaryti</w:t>
            </w:r>
            <w:r w:rsidRPr="00694DF5">
              <w:t xml:space="preserve"> </w:t>
            </w:r>
          </w:p>
        </w:tc>
        <w:tc>
          <w:tcPr>
            <w:tcW w:w="4860" w:type="dxa"/>
            <w:tcBorders>
              <w:top w:val="single" w:sz="4" w:space="0" w:color="auto"/>
              <w:bottom w:val="single" w:sz="4" w:space="0" w:color="auto"/>
            </w:tcBorders>
            <w:shd w:val="clear" w:color="auto" w:fill="auto"/>
          </w:tcPr>
          <w:p w14:paraId="32F9A294" w14:textId="5C5701B5" w:rsidR="00634724" w:rsidRPr="00694DF5" w:rsidRDefault="00634724" w:rsidP="00837084">
            <w:pPr>
              <w:jc w:val="both"/>
            </w:pPr>
            <w:r w:rsidRPr="00694DF5">
              <w:t xml:space="preserve">2.1. </w:t>
            </w:r>
            <w:r w:rsidR="000732A2">
              <w:t>Sistema atidaro nurodytą kamerą</w:t>
            </w:r>
          </w:p>
        </w:tc>
      </w:tr>
      <w:tr w:rsidR="00634724" w:rsidRPr="00694DF5" w14:paraId="785272AA" w14:textId="77777777" w:rsidTr="00837084">
        <w:tc>
          <w:tcPr>
            <w:tcW w:w="3708" w:type="dxa"/>
            <w:gridSpan w:val="2"/>
            <w:tcBorders>
              <w:top w:val="single" w:sz="4" w:space="0" w:color="auto"/>
              <w:bottom w:val="single" w:sz="4" w:space="0" w:color="auto"/>
            </w:tcBorders>
            <w:shd w:val="clear" w:color="auto" w:fill="auto"/>
          </w:tcPr>
          <w:p w14:paraId="583D231A" w14:textId="77777777" w:rsidR="00634724" w:rsidRPr="00694DF5" w:rsidRDefault="00634724"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3C7890A9" w14:textId="46CFCF2F" w:rsidR="00634724" w:rsidRPr="00694DF5" w:rsidRDefault="000732A2" w:rsidP="00837084">
            <w:pPr>
              <w:jc w:val="both"/>
            </w:pPr>
            <w:r>
              <w:t>Atidaryta kamera</w:t>
            </w:r>
          </w:p>
        </w:tc>
      </w:tr>
      <w:tr w:rsidR="00634724" w:rsidRPr="00694DF5" w14:paraId="1409DA7A" w14:textId="77777777" w:rsidTr="00837084">
        <w:tc>
          <w:tcPr>
            <w:tcW w:w="8568" w:type="dxa"/>
            <w:gridSpan w:val="3"/>
            <w:tcBorders>
              <w:top w:val="single" w:sz="4" w:space="0" w:color="auto"/>
              <w:bottom w:val="single" w:sz="4" w:space="0" w:color="auto"/>
            </w:tcBorders>
            <w:shd w:val="clear" w:color="auto" w:fill="auto"/>
          </w:tcPr>
          <w:p w14:paraId="0E05EAB5" w14:textId="77777777" w:rsidR="00634724" w:rsidRPr="00694DF5" w:rsidRDefault="00634724" w:rsidP="00837084">
            <w:pPr>
              <w:jc w:val="both"/>
            </w:pPr>
            <w:bookmarkStart w:id="16" w:name="_Hlk526332752"/>
            <w:r w:rsidRPr="00694DF5">
              <w:rPr>
                <w:b/>
              </w:rPr>
              <w:t>Alternatyvūs scenarijai</w:t>
            </w:r>
          </w:p>
        </w:tc>
      </w:tr>
      <w:tr w:rsidR="00634724" w:rsidRPr="00694DF5" w14:paraId="53736BF2" w14:textId="77777777" w:rsidTr="00837084">
        <w:tc>
          <w:tcPr>
            <w:tcW w:w="3708" w:type="dxa"/>
            <w:gridSpan w:val="2"/>
            <w:tcBorders>
              <w:top w:val="single" w:sz="4" w:space="0" w:color="auto"/>
              <w:bottom w:val="double" w:sz="4" w:space="0" w:color="auto"/>
            </w:tcBorders>
            <w:shd w:val="clear" w:color="auto" w:fill="auto"/>
          </w:tcPr>
          <w:p w14:paraId="590F410D" w14:textId="6929CFAF" w:rsidR="00634724" w:rsidRPr="00694DF5" w:rsidRDefault="00634724" w:rsidP="00837084">
            <w:pPr>
              <w:jc w:val="both"/>
            </w:pPr>
            <w:r w:rsidRPr="00694DF5">
              <w:t xml:space="preserve">2a. </w:t>
            </w:r>
            <w:r w:rsidR="00F449CE">
              <w:t>įvesta neteisinga kamera</w:t>
            </w:r>
          </w:p>
        </w:tc>
        <w:tc>
          <w:tcPr>
            <w:tcW w:w="4860" w:type="dxa"/>
            <w:tcBorders>
              <w:top w:val="single" w:sz="4" w:space="0" w:color="auto"/>
              <w:bottom w:val="double" w:sz="4" w:space="0" w:color="auto"/>
            </w:tcBorders>
            <w:shd w:val="clear" w:color="auto" w:fill="auto"/>
          </w:tcPr>
          <w:p w14:paraId="393F7B8C" w14:textId="414B3A1B" w:rsidR="00634724" w:rsidRPr="00694DF5" w:rsidRDefault="00634724" w:rsidP="002E000D">
            <w:pPr>
              <w:keepNext/>
              <w:jc w:val="both"/>
            </w:pPr>
            <w:r w:rsidRPr="00694DF5">
              <w:t xml:space="preserve">2a.1. </w:t>
            </w:r>
            <w:r w:rsidR="00F449CE">
              <w:t>išvedamas klaidos pranešimas</w:t>
            </w:r>
          </w:p>
        </w:tc>
      </w:tr>
    </w:tbl>
    <w:bookmarkEnd w:id="16"/>
    <w:p w14:paraId="714A48B1" w14:textId="72DF5A4B" w:rsidR="00634724"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15</w:t>
        </w:r>
      </w:fldSimple>
      <w:r>
        <w:t xml:space="preserve"> Specifinių vartų atidarymas</w:t>
      </w:r>
    </w:p>
    <w:p w14:paraId="581DFC13" w14:textId="7A8BBC00" w:rsidR="000732A2" w:rsidRDefault="000732A2">
      <w:r>
        <w:br w:type="page"/>
      </w:r>
    </w:p>
    <w:p w14:paraId="5DB839EB" w14:textId="77777777" w:rsidR="00634724" w:rsidRDefault="00634724" w:rsidP="004F01B7"/>
    <w:p w14:paraId="3C1DFAAA" w14:textId="068DD14C" w:rsidR="002E000D" w:rsidRDefault="002E000D" w:rsidP="002E000D">
      <w:pPr>
        <w:pStyle w:val="Antrat"/>
        <w:keepNext/>
      </w:pPr>
      <w:r>
        <w:t xml:space="preserve">pav. </w:t>
      </w:r>
      <w:fldSimple w:instr=" STYLEREF 1 \s ">
        <w:r w:rsidR="00356BC7">
          <w:rPr>
            <w:noProof/>
          </w:rPr>
          <w:t>2</w:t>
        </w:r>
      </w:fldSimple>
      <w:r w:rsidR="00356BC7">
        <w:t>.</w:t>
      </w:r>
      <w:fldSimple w:instr=" SEQ pav. \* ARABIC \s 1 ">
        <w:r w:rsidR="00356BC7">
          <w:rPr>
            <w:noProof/>
          </w:rPr>
          <w:t>17</w:t>
        </w:r>
      </w:fldSimple>
      <w:r>
        <w:t xml:space="preserve"> Aukšto vartų atidarymas</w:t>
      </w:r>
    </w:p>
    <w:p w14:paraId="1E5528DE" w14:textId="4054724E" w:rsidR="00634724" w:rsidRDefault="00634724" w:rsidP="004F01B7">
      <w:r>
        <w:rPr>
          <w:noProof/>
        </w:rPr>
        <w:drawing>
          <wp:inline distT="0" distB="0" distL="0" distR="0" wp14:anchorId="479E76A8" wp14:editId="5F043AE6">
            <wp:extent cx="5274310" cy="29603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03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7"/>
        <w:gridCol w:w="4635"/>
      </w:tblGrid>
      <w:tr w:rsidR="000732A2" w:rsidRPr="00694DF5" w14:paraId="426D7225" w14:textId="77777777" w:rsidTr="003A47E8">
        <w:tc>
          <w:tcPr>
            <w:tcW w:w="8276" w:type="dxa"/>
            <w:gridSpan w:val="4"/>
            <w:tcBorders>
              <w:top w:val="double" w:sz="4" w:space="0" w:color="auto"/>
              <w:bottom w:val="single" w:sz="4" w:space="0" w:color="auto"/>
            </w:tcBorders>
            <w:shd w:val="clear" w:color="auto" w:fill="auto"/>
          </w:tcPr>
          <w:p w14:paraId="2CA49ED1" w14:textId="4806D585" w:rsidR="000732A2" w:rsidRPr="00694DF5" w:rsidRDefault="000732A2" w:rsidP="00837084">
            <w:pPr>
              <w:jc w:val="both"/>
              <w:rPr>
                <w:b/>
              </w:rPr>
            </w:pPr>
            <w:r w:rsidRPr="00694DF5">
              <w:rPr>
                <w:b/>
              </w:rPr>
              <w:t>Panaudojimo atvejis „</w:t>
            </w:r>
            <w:r>
              <w:rPr>
                <w:b/>
              </w:rPr>
              <w:t>Atidaryti</w:t>
            </w:r>
            <w:r w:rsidR="004B55AB">
              <w:rPr>
                <w:b/>
              </w:rPr>
              <w:t>/uždaryti</w:t>
            </w:r>
            <w:r>
              <w:rPr>
                <w:b/>
              </w:rPr>
              <w:t xml:space="preserve"> specifini</w:t>
            </w:r>
            <w:r w:rsidR="004B55AB">
              <w:rPr>
                <w:b/>
              </w:rPr>
              <w:t xml:space="preserve">o aukšto </w:t>
            </w:r>
            <w:r>
              <w:rPr>
                <w:b/>
              </w:rPr>
              <w:t>vartus</w:t>
            </w:r>
            <w:r w:rsidRPr="00694DF5">
              <w:rPr>
                <w:b/>
              </w:rPr>
              <w:t>“</w:t>
            </w:r>
          </w:p>
        </w:tc>
      </w:tr>
      <w:tr w:rsidR="000732A2" w:rsidRPr="00694DF5" w14:paraId="20F1FEF0" w14:textId="77777777" w:rsidTr="003A47E8">
        <w:tc>
          <w:tcPr>
            <w:tcW w:w="3634" w:type="dxa"/>
            <w:gridSpan w:val="2"/>
            <w:tcBorders>
              <w:top w:val="single" w:sz="4" w:space="0" w:color="auto"/>
              <w:bottom w:val="single" w:sz="4" w:space="0" w:color="auto"/>
            </w:tcBorders>
            <w:shd w:val="clear" w:color="auto" w:fill="auto"/>
          </w:tcPr>
          <w:p w14:paraId="7BC0D472" w14:textId="77777777" w:rsidR="000732A2" w:rsidRPr="00694DF5" w:rsidRDefault="000732A2" w:rsidP="00837084">
            <w:pPr>
              <w:jc w:val="both"/>
              <w:rPr>
                <w:b/>
              </w:rPr>
            </w:pPr>
            <w:r w:rsidRPr="00694DF5">
              <w:rPr>
                <w:b/>
              </w:rPr>
              <w:t>Aktorius</w:t>
            </w:r>
          </w:p>
        </w:tc>
        <w:tc>
          <w:tcPr>
            <w:tcW w:w="4642" w:type="dxa"/>
            <w:gridSpan w:val="2"/>
            <w:tcBorders>
              <w:top w:val="single" w:sz="4" w:space="0" w:color="auto"/>
              <w:bottom w:val="single" w:sz="4" w:space="0" w:color="auto"/>
            </w:tcBorders>
            <w:shd w:val="clear" w:color="auto" w:fill="auto"/>
          </w:tcPr>
          <w:p w14:paraId="2FA325E8" w14:textId="77777777" w:rsidR="000732A2" w:rsidRPr="00694DF5" w:rsidRDefault="000732A2" w:rsidP="00837084">
            <w:pPr>
              <w:jc w:val="both"/>
            </w:pPr>
            <w:r w:rsidRPr="00694DF5">
              <w:t>Operatorius</w:t>
            </w:r>
          </w:p>
        </w:tc>
      </w:tr>
      <w:tr w:rsidR="000732A2" w:rsidRPr="00694DF5" w14:paraId="38E1137C" w14:textId="77777777" w:rsidTr="003A47E8">
        <w:tc>
          <w:tcPr>
            <w:tcW w:w="3634" w:type="dxa"/>
            <w:gridSpan w:val="2"/>
            <w:tcBorders>
              <w:top w:val="single" w:sz="4" w:space="0" w:color="auto"/>
              <w:bottom w:val="single" w:sz="4" w:space="0" w:color="auto"/>
            </w:tcBorders>
            <w:shd w:val="clear" w:color="auto" w:fill="auto"/>
          </w:tcPr>
          <w:p w14:paraId="7ECE05DD" w14:textId="77777777" w:rsidR="000732A2" w:rsidRPr="00694DF5" w:rsidRDefault="000732A2" w:rsidP="00837084">
            <w:pPr>
              <w:jc w:val="both"/>
              <w:rPr>
                <w:b/>
              </w:rPr>
            </w:pPr>
            <w:r w:rsidRPr="00694DF5">
              <w:rPr>
                <w:b/>
              </w:rPr>
              <w:t>Prieš sąlyga</w:t>
            </w:r>
          </w:p>
        </w:tc>
        <w:tc>
          <w:tcPr>
            <w:tcW w:w="4642" w:type="dxa"/>
            <w:gridSpan w:val="2"/>
            <w:tcBorders>
              <w:top w:val="single" w:sz="4" w:space="0" w:color="auto"/>
              <w:bottom w:val="single" w:sz="4" w:space="0" w:color="auto"/>
            </w:tcBorders>
            <w:shd w:val="clear" w:color="auto" w:fill="auto"/>
          </w:tcPr>
          <w:p w14:paraId="40C3F6D5" w14:textId="77777777" w:rsidR="000732A2" w:rsidRPr="00694DF5" w:rsidRDefault="000732A2" w:rsidP="00837084">
            <w:pPr>
              <w:jc w:val="both"/>
            </w:pPr>
            <w:r w:rsidRPr="00694DF5">
              <w:t xml:space="preserve">Operatorius turi būti prisijungęs prie sistemos </w:t>
            </w:r>
          </w:p>
        </w:tc>
      </w:tr>
      <w:tr w:rsidR="000732A2" w:rsidRPr="00694DF5" w14:paraId="48A4E11D" w14:textId="77777777" w:rsidTr="003A47E8">
        <w:tc>
          <w:tcPr>
            <w:tcW w:w="3634" w:type="dxa"/>
            <w:gridSpan w:val="2"/>
            <w:tcBorders>
              <w:top w:val="single" w:sz="4" w:space="0" w:color="auto"/>
              <w:bottom w:val="single" w:sz="4" w:space="0" w:color="auto"/>
            </w:tcBorders>
            <w:shd w:val="clear" w:color="auto" w:fill="auto"/>
          </w:tcPr>
          <w:p w14:paraId="2DB5482D" w14:textId="77777777" w:rsidR="000732A2" w:rsidRPr="00694DF5" w:rsidRDefault="000732A2" w:rsidP="00837084">
            <w:pPr>
              <w:jc w:val="both"/>
              <w:rPr>
                <w:b/>
              </w:rPr>
            </w:pPr>
            <w:r w:rsidRPr="00694DF5">
              <w:rPr>
                <w:b/>
              </w:rPr>
              <w:t>Sužadinimo sąlyga</w:t>
            </w:r>
          </w:p>
        </w:tc>
        <w:tc>
          <w:tcPr>
            <w:tcW w:w="4642" w:type="dxa"/>
            <w:gridSpan w:val="2"/>
            <w:tcBorders>
              <w:top w:val="single" w:sz="4" w:space="0" w:color="auto"/>
              <w:bottom w:val="single" w:sz="4" w:space="0" w:color="auto"/>
            </w:tcBorders>
            <w:shd w:val="clear" w:color="auto" w:fill="auto"/>
          </w:tcPr>
          <w:p w14:paraId="1E9EAECE" w14:textId="6224C584" w:rsidR="000732A2" w:rsidRPr="00694DF5" w:rsidRDefault="000732A2" w:rsidP="00837084">
            <w:pPr>
              <w:jc w:val="both"/>
            </w:pPr>
            <w:r w:rsidRPr="00694DF5">
              <w:t xml:space="preserve">Operatorius nori </w:t>
            </w:r>
            <w:r>
              <w:t>atidaryti</w:t>
            </w:r>
            <w:r w:rsidR="003A47E8">
              <w:t>/uždaryti</w:t>
            </w:r>
            <w:r>
              <w:t xml:space="preserve"> visus aukšto vartus</w:t>
            </w:r>
          </w:p>
        </w:tc>
      </w:tr>
      <w:tr w:rsidR="000732A2" w:rsidRPr="00694DF5" w14:paraId="7F6A7F25" w14:textId="77777777" w:rsidTr="003A47E8">
        <w:tc>
          <w:tcPr>
            <w:tcW w:w="1613" w:type="dxa"/>
            <w:vMerge w:val="restart"/>
            <w:tcBorders>
              <w:top w:val="single" w:sz="4" w:space="0" w:color="auto"/>
              <w:bottom w:val="single" w:sz="4" w:space="0" w:color="auto"/>
            </w:tcBorders>
            <w:shd w:val="clear" w:color="auto" w:fill="auto"/>
          </w:tcPr>
          <w:p w14:paraId="785CEBED" w14:textId="77777777" w:rsidR="000732A2" w:rsidRPr="00694DF5" w:rsidRDefault="000732A2"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1FD3CD80" w14:textId="77777777" w:rsidR="000732A2" w:rsidRPr="00694DF5" w:rsidRDefault="000732A2" w:rsidP="00837084">
            <w:pPr>
              <w:jc w:val="both"/>
              <w:rPr>
                <w:b/>
              </w:rPr>
            </w:pPr>
            <w:r w:rsidRPr="00694DF5">
              <w:rPr>
                <w:b/>
              </w:rPr>
              <w:t>Išplečia PA</w:t>
            </w:r>
          </w:p>
        </w:tc>
        <w:tc>
          <w:tcPr>
            <w:tcW w:w="4642" w:type="dxa"/>
            <w:gridSpan w:val="2"/>
            <w:tcBorders>
              <w:top w:val="single" w:sz="4" w:space="0" w:color="auto"/>
              <w:bottom w:val="single" w:sz="4" w:space="0" w:color="auto"/>
            </w:tcBorders>
            <w:shd w:val="clear" w:color="auto" w:fill="auto"/>
          </w:tcPr>
          <w:p w14:paraId="1B7F5848" w14:textId="77777777" w:rsidR="000732A2" w:rsidRPr="00694DF5" w:rsidRDefault="000732A2" w:rsidP="00837084">
            <w:pPr>
              <w:jc w:val="both"/>
            </w:pPr>
            <w:r>
              <w:t>-</w:t>
            </w:r>
          </w:p>
        </w:tc>
      </w:tr>
      <w:tr w:rsidR="000732A2" w:rsidRPr="00694DF5" w14:paraId="68E3C7B5" w14:textId="77777777" w:rsidTr="003A47E8">
        <w:tc>
          <w:tcPr>
            <w:tcW w:w="1613" w:type="dxa"/>
            <w:vMerge/>
            <w:tcBorders>
              <w:top w:val="single" w:sz="4" w:space="0" w:color="auto"/>
              <w:bottom w:val="single" w:sz="4" w:space="0" w:color="auto"/>
            </w:tcBorders>
            <w:shd w:val="clear" w:color="auto" w:fill="auto"/>
          </w:tcPr>
          <w:p w14:paraId="339CA91A" w14:textId="77777777" w:rsidR="000732A2" w:rsidRPr="00694DF5" w:rsidRDefault="000732A2" w:rsidP="00837084">
            <w:pPr>
              <w:jc w:val="both"/>
            </w:pPr>
          </w:p>
        </w:tc>
        <w:tc>
          <w:tcPr>
            <w:tcW w:w="2021" w:type="dxa"/>
            <w:tcBorders>
              <w:top w:val="single" w:sz="4" w:space="0" w:color="auto"/>
              <w:bottom w:val="single" w:sz="4" w:space="0" w:color="auto"/>
            </w:tcBorders>
            <w:shd w:val="clear" w:color="auto" w:fill="auto"/>
          </w:tcPr>
          <w:p w14:paraId="1C100B43" w14:textId="77777777" w:rsidR="000732A2" w:rsidRPr="00694DF5" w:rsidRDefault="000732A2" w:rsidP="00837084">
            <w:pPr>
              <w:jc w:val="both"/>
              <w:rPr>
                <w:b/>
              </w:rPr>
            </w:pPr>
            <w:r w:rsidRPr="00694DF5">
              <w:rPr>
                <w:b/>
              </w:rPr>
              <w:t>Apima PA</w:t>
            </w:r>
          </w:p>
        </w:tc>
        <w:tc>
          <w:tcPr>
            <w:tcW w:w="4642" w:type="dxa"/>
            <w:gridSpan w:val="2"/>
            <w:tcBorders>
              <w:top w:val="single" w:sz="4" w:space="0" w:color="auto"/>
              <w:bottom w:val="single" w:sz="4" w:space="0" w:color="auto"/>
            </w:tcBorders>
            <w:shd w:val="clear" w:color="auto" w:fill="auto"/>
          </w:tcPr>
          <w:p w14:paraId="2E8CC163" w14:textId="77777777" w:rsidR="000732A2" w:rsidRPr="00694DF5" w:rsidRDefault="000732A2" w:rsidP="00837084">
            <w:pPr>
              <w:jc w:val="both"/>
            </w:pPr>
            <w:r w:rsidRPr="00694DF5">
              <w:t>-</w:t>
            </w:r>
          </w:p>
        </w:tc>
      </w:tr>
      <w:tr w:rsidR="000732A2" w:rsidRPr="00694DF5" w14:paraId="77BC2FC8" w14:textId="77777777" w:rsidTr="003A47E8">
        <w:tc>
          <w:tcPr>
            <w:tcW w:w="1613" w:type="dxa"/>
            <w:vMerge/>
            <w:tcBorders>
              <w:top w:val="single" w:sz="4" w:space="0" w:color="auto"/>
              <w:bottom w:val="single" w:sz="4" w:space="0" w:color="auto"/>
            </w:tcBorders>
            <w:shd w:val="clear" w:color="auto" w:fill="auto"/>
          </w:tcPr>
          <w:p w14:paraId="0571554E" w14:textId="77777777" w:rsidR="000732A2" w:rsidRPr="00694DF5" w:rsidRDefault="000732A2" w:rsidP="00837084">
            <w:pPr>
              <w:jc w:val="both"/>
            </w:pPr>
          </w:p>
        </w:tc>
        <w:tc>
          <w:tcPr>
            <w:tcW w:w="2021" w:type="dxa"/>
            <w:tcBorders>
              <w:top w:val="single" w:sz="4" w:space="0" w:color="auto"/>
              <w:bottom w:val="single" w:sz="4" w:space="0" w:color="auto"/>
            </w:tcBorders>
            <w:shd w:val="clear" w:color="auto" w:fill="auto"/>
          </w:tcPr>
          <w:p w14:paraId="67E2500C" w14:textId="77777777" w:rsidR="000732A2" w:rsidRPr="00694DF5" w:rsidRDefault="000732A2" w:rsidP="00837084">
            <w:pPr>
              <w:jc w:val="both"/>
              <w:rPr>
                <w:b/>
              </w:rPr>
            </w:pPr>
            <w:r w:rsidRPr="00694DF5">
              <w:rPr>
                <w:b/>
              </w:rPr>
              <w:t>Specializuoja PA</w:t>
            </w:r>
          </w:p>
        </w:tc>
        <w:tc>
          <w:tcPr>
            <w:tcW w:w="4642" w:type="dxa"/>
            <w:gridSpan w:val="2"/>
            <w:tcBorders>
              <w:top w:val="single" w:sz="4" w:space="0" w:color="auto"/>
              <w:bottom w:val="single" w:sz="4" w:space="0" w:color="auto"/>
            </w:tcBorders>
            <w:shd w:val="clear" w:color="auto" w:fill="auto"/>
          </w:tcPr>
          <w:p w14:paraId="7025DDD5" w14:textId="77777777" w:rsidR="000732A2" w:rsidRPr="00694DF5" w:rsidRDefault="000732A2" w:rsidP="00837084">
            <w:pPr>
              <w:jc w:val="both"/>
            </w:pPr>
            <w:r w:rsidRPr="00694DF5">
              <w:t>-</w:t>
            </w:r>
          </w:p>
        </w:tc>
      </w:tr>
      <w:tr w:rsidR="000732A2" w:rsidRPr="00694DF5" w14:paraId="23F2E74C" w14:textId="77777777" w:rsidTr="003A47E8">
        <w:tc>
          <w:tcPr>
            <w:tcW w:w="3634" w:type="dxa"/>
            <w:gridSpan w:val="2"/>
            <w:tcBorders>
              <w:top w:val="single" w:sz="4" w:space="0" w:color="auto"/>
              <w:bottom w:val="single" w:sz="4" w:space="0" w:color="auto"/>
            </w:tcBorders>
            <w:shd w:val="clear" w:color="auto" w:fill="auto"/>
          </w:tcPr>
          <w:p w14:paraId="09821228" w14:textId="77777777" w:rsidR="000732A2" w:rsidRPr="00694DF5" w:rsidRDefault="000732A2" w:rsidP="00837084">
            <w:pPr>
              <w:jc w:val="both"/>
              <w:rPr>
                <w:b/>
              </w:rPr>
            </w:pPr>
            <w:r w:rsidRPr="00694DF5">
              <w:rPr>
                <w:b/>
              </w:rPr>
              <w:t>Pagrindinis įvykių srautas</w:t>
            </w:r>
          </w:p>
        </w:tc>
        <w:tc>
          <w:tcPr>
            <w:tcW w:w="4642" w:type="dxa"/>
            <w:gridSpan w:val="2"/>
            <w:tcBorders>
              <w:top w:val="single" w:sz="4" w:space="0" w:color="auto"/>
              <w:bottom w:val="single" w:sz="4" w:space="0" w:color="auto"/>
            </w:tcBorders>
            <w:shd w:val="clear" w:color="auto" w:fill="auto"/>
          </w:tcPr>
          <w:p w14:paraId="5DFF3DCE" w14:textId="77777777" w:rsidR="000732A2" w:rsidRPr="00694DF5" w:rsidRDefault="000732A2" w:rsidP="00837084">
            <w:pPr>
              <w:jc w:val="both"/>
              <w:rPr>
                <w:b/>
              </w:rPr>
            </w:pPr>
            <w:r w:rsidRPr="00694DF5">
              <w:rPr>
                <w:b/>
              </w:rPr>
              <w:t>Sistemos reakcija ir sprendimai</w:t>
            </w:r>
          </w:p>
        </w:tc>
      </w:tr>
      <w:tr w:rsidR="000732A2" w:rsidRPr="00694DF5" w14:paraId="5F2D4B2F" w14:textId="77777777" w:rsidTr="003A47E8">
        <w:tc>
          <w:tcPr>
            <w:tcW w:w="3634" w:type="dxa"/>
            <w:gridSpan w:val="2"/>
            <w:tcBorders>
              <w:top w:val="single" w:sz="4" w:space="0" w:color="auto"/>
              <w:bottom w:val="single" w:sz="4" w:space="0" w:color="auto"/>
            </w:tcBorders>
            <w:shd w:val="clear" w:color="auto" w:fill="auto"/>
          </w:tcPr>
          <w:p w14:paraId="38A011D2" w14:textId="77777777" w:rsidR="000732A2" w:rsidRPr="00694DF5" w:rsidRDefault="000732A2" w:rsidP="00837084">
            <w:pPr>
              <w:jc w:val="both"/>
            </w:pPr>
            <w:r w:rsidRPr="00694DF5">
              <w:t>1. Operatorius paspaudžia mygtuką „</w:t>
            </w:r>
            <w:r>
              <w:t>Pultas</w:t>
            </w:r>
            <w:r w:rsidRPr="00694DF5">
              <w:t>“</w:t>
            </w:r>
          </w:p>
        </w:tc>
        <w:tc>
          <w:tcPr>
            <w:tcW w:w="4642" w:type="dxa"/>
            <w:gridSpan w:val="2"/>
            <w:tcBorders>
              <w:top w:val="single" w:sz="4" w:space="0" w:color="auto"/>
              <w:bottom w:val="single" w:sz="4" w:space="0" w:color="auto"/>
            </w:tcBorders>
            <w:shd w:val="clear" w:color="auto" w:fill="auto"/>
          </w:tcPr>
          <w:p w14:paraId="6FD87C81" w14:textId="77777777" w:rsidR="000732A2" w:rsidRPr="00694DF5" w:rsidRDefault="000732A2" w:rsidP="00837084">
            <w:pPr>
              <w:jc w:val="both"/>
            </w:pPr>
            <w:r w:rsidRPr="00694DF5">
              <w:t xml:space="preserve">1.1. Sistema suformuoja </w:t>
            </w:r>
            <w:r>
              <w:t>pulto</w:t>
            </w:r>
            <w:r w:rsidRPr="00694DF5">
              <w:t xml:space="preserve"> langą</w:t>
            </w:r>
          </w:p>
        </w:tc>
      </w:tr>
      <w:tr w:rsidR="000732A2" w:rsidRPr="00694DF5" w14:paraId="1E23579E" w14:textId="77777777" w:rsidTr="003A47E8">
        <w:tc>
          <w:tcPr>
            <w:tcW w:w="3634" w:type="dxa"/>
            <w:gridSpan w:val="2"/>
            <w:tcBorders>
              <w:top w:val="single" w:sz="4" w:space="0" w:color="auto"/>
              <w:bottom w:val="single" w:sz="4" w:space="0" w:color="auto"/>
            </w:tcBorders>
            <w:shd w:val="clear" w:color="auto" w:fill="auto"/>
          </w:tcPr>
          <w:p w14:paraId="67AA40AF" w14:textId="70C892A9" w:rsidR="000732A2" w:rsidRPr="00694DF5" w:rsidRDefault="000732A2" w:rsidP="00837084">
            <w:pPr>
              <w:jc w:val="both"/>
            </w:pPr>
            <w:r w:rsidRPr="00694DF5">
              <w:t xml:space="preserve">2. Operatorius </w:t>
            </w:r>
            <w:r>
              <w:t>įveda aukštą kurį nori atidaryti</w:t>
            </w:r>
            <w:r w:rsidR="003A47E8">
              <w:t>/uždaryti</w:t>
            </w:r>
            <w:r w:rsidRPr="00694DF5">
              <w:t xml:space="preserve"> </w:t>
            </w:r>
          </w:p>
        </w:tc>
        <w:tc>
          <w:tcPr>
            <w:tcW w:w="4642" w:type="dxa"/>
            <w:gridSpan w:val="2"/>
            <w:tcBorders>
              <w:top w:val="single" w:sz="4" w:space="0" w:color="auto"/>
              <w:bottom w:val="single" w:sz="4" w:space="0" w:color="auto"/>
            </w:tcBorders>
            <w:shd w:val="clear" w:color="auto" w:fill="auto"/>
          </w:tcPr>
          <w:p w14:paraId="09806806" w14:textId="29D00B82" w:rsidR="000732A2" w:rsidRPr="00694DF5" w:rsidRDefault="000732A2" w:rsidP="00837084">
            <w:pPr>
              <w:jc w:val="both"/>
            </w:pPr>
            <w:r w:rsidRPr="00694DF5">
              <w:t xml:space="preserve">2.1. </w:t>
            </w:r>
            <w:r>
              <w:t>Sistema atidaro</w:t>
            </w:r>
            <w:r w:rsidR="003A47E8">
              <w:t>/uždaro</w:t>
            </w:r>
            <w:r>
              <w:t xml:space="preserve"> visas aukšto kameras</w:t>
            </w:r>
          </w:p>
        </w:tc>
      </w:tr>
      <w:tr w:rsidR="000732A2" w:rsidRPr="00694DF5" w14:paraId="34AF68B6" w14:textId="77777777" w:rsidTr="003A47E8">
        <w:tc>
          <w:tcPr>
            <w:tcW w:w="3634" w:type="dxa"/>
            <w:gridSpan w:val="2"/>
            <w:tcBorders>
              <w:top w:val="single" w:sz="4" w:space="0" w:color="auto"/>
              <w:bottom w:val="single" w:sz="4" w:space="0" w:color="auto"/>
            </w:tcBorders>
            <w:shd w:val="clear" w:color="auto" w:fill="auto"/>
          </w:tcPr>
          <w:p w14:paraId="4CE50D08" w14:textId="77777777" w:rsidR="000732A2" w:rsidRPr="00694DF5" w:rsidRDefault="000732A2" w:rsidP="00837084">
            <w:pPr>
              <w:jc w:val="both"/>
              <w:rPr>
                <w:b/>
              </w:rPr>
            </w:pPr>
            <w:r w:rsidRPr="00694DF5">
              <w:rPr>
                <w:b/>
              </w:rPr>
              <w:t>Po sąlyga</w:t>
            </w:r>
          </w:p>
        </w:tc>
        <w:tc>
          <w:tcPr>
            <w:tcW w:w="4642" w:type="dxa"/>
            <w:gridSpan w:val="2"/>
            <w:tcBorders>
              <w:top w:val="single" w:sz="4" w:space="0" w:color="auto"/>
              <w:bottom w:val="single" w:sz="4" w:space="0" w:color="auto"/>
            </w:tcBorders>
            <w:shd w:val="clear" w:color="auto" w:fill="auto"/>
          </w:tcPr>
          <w:p w14:paraId="0A31D46F" w14:textId="0A5293BB" w:rsidR="000732A2" w:rsidRPr="00694DF5" w:rsidRDefault="003A47E8" w:rsidP="00837084">
            <w:pPr>
              <w:jc w:val="both"/>
            </w:pPr>
            <w:r>
              <w:t>Atidarytos</w:t>
            </w:r>
            <w:r w:rsidR="004B55AB">
              <w:t>/uždarytos</w:t>
            </w:r>
            <w:r>
              <w:t xml:space="preserve"> visos aukšto kameros</w:t>
            </w:r>
          </w:p>
        </w:tc>
      </w:tr>
      <w:tr w:rsidR="00F449CE" w:rsidRPr="00694DF5" w14:paraId="0C8B5BE4" w14:textId="77777777" w:rsidTr="00F449CE">
        <w:tc>
          <w:tcPr>
            <w:tcW w:w="8276" w:type="dxa"/>
            <w:gridSpan w:val="4"/>
            <w:tcBorders>
              <w:top w:val="single" w:sz="4" w:space="0" w:color="auto"/>
              <w:bottom w:val="single" w:sz="4" w:space="0" w:color="auto"/>
            </w:tcBorders>
            <w:shd w:val="clear" w:color="auto" w:fill="auto"/>
          </w:tcPr>
          <w:p w14:paraId="5EBCD02E" w14:textId="77777777" w:rsidR="00F449CE" w:rsidRPr="00694DF5" w:rsidRDefault="00F449CE" w:rsidP="00837084">
            <w:pPr>
              <w:jc w:val="both"/>
            </w:pPr>
            <w:r w:rsidRPr="00694DF5">
              <w:rPr>
                <w:b/>
              </w:rPr>
              <w:t>Alternatyvūs scenarijai</w:t>
            </w:r>
          </w:p>
        </w:tc>
      </w:tr>
      <w:tr w:rsidR="00F449CE" w:rsidRPr="00694DF5" w14:paraId="0F8AB073" w14:textId="77777777" w:rsidTr="00F449CE">
        <w:tc>
          <w:tcPr>
            <w:tcW w:w="3641" w:type="dxa"/>
            <w:gridSpan w:val="3"/>
            <w:tcBorders>
              <w:top w:val="single" w:sz="4" w:space="0" w:color="auto"/>
              <w:bottom w:val="double" w:sz="4" w:space="0" w:color="auto"/>
            </w:tcBorders>
            <w:shd w:val="clear" w:color="auto" w:fill="auto"/>
          </w:tcPr>
          <w:p w14:paraId="5950F1E0" w14:textId="62C98B63" w:rsidR="00F449CE" w:rsidRPr="00694DF5" w:rsidRDefault="00F449CE" w:rsidP="00837084">
            <w:pPr>
              <w:jc w:val="both"/>
            </w:pPr>
            <w:r w:rsidRPr="00694DF5">
              <w:t xml:space="preserve">2a. </w:t>
            </w:r>
            <w:r>
              <w:t>įvestas blogas kodas</w:t>
            </w:r>
          </w:p>
        </w:tc>
        <w:tc>
          <w:tcPr>
            <w:tcW w:w="4635" w:type="dxa"/>
            <w:tcBorders>
              <w:top w:val="single" w:sz="4" w:space="0" w:color="auto"/>
              <w:bottom w:val="double" w:sz="4" w:space="0" w:color="auto"/>
            </w:tcBorders>
            <w:shd w:val="clear" w:color="auto" w:fill="auto"/>
          </w:tcPr>
          <w:p w14:paraId="115BF31F" w14:textId="09BEC563" w:rsidR="00F449CE" w:rsidRPr="00694DF5" w:rsidRDefault="00F449CE" w:rsidP="002E000D">
            <w:pPr>
              <w:keepNext/>
              <w:jc w:val="both"/>
            </w:pPr>
            <w:r w:rsidRPr="00694DF5">
              <w:t xml:space="preserve">2a.1. </w:t>
            </w:r>
            <w:r>
              <w:t>išmetamas klaidos pranešimas</w:t>
            </w:r>
          </w:p>
        </w:tc>
      </w:tr>
    </w:tbl>
    <w:p w14:paraId="311914B0" w14:textId="71BEA8CE" w:rsidR="002E000D" w:rsidRDefault="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16</w:t>
        </w:r>
      </w:fldSimple>
      <w:r>
        <w:t xml:space="preserve"> aukšto vartų atidarymas</w:t>
      </w:r>
    </w:p>
    <w:p w14:paraId="385D5DAA" w14:textId="77777777" w:rsidR="004B55AB" w:rsidRDefault="004B55AB">
      <w:r>
        <w:br w:type="page"/>
      </w:r>
    </w:p>
    <w:p w14:paraId="508BF2EA" w14:textId="77777777" w:rsidR="00634724" w:rsidRDefault="00634724" w:rsidP="004F01B7"/>
    <w:p w14:paraId="2D1C840E" w14:textId="6843C4F4" w:rsidR="002E000D" w:rsidRDefault="002E000D" w:rsidP="002E000D">
      <w:pPr>
        <w:pStyle w:val="Antrat"/>
        <w:keepNext/>
      </w:pPr>
      <w:r>
        <w:t xml:space="preserve">pav. </w:t>
      </w:r>
      <w:fldSimple w:instr=" STYLEREF 1 \s ">
        <w:r w:rsidR="00356BC7">
          <w:rPr>
            <w:noProof/>
          </w:rPr>
          <w:t>2</w:t>
        </w:r>
      </w:fldSimple>
      <w:r w:rsidR="00356BC7">
        <w:t>.</w:t>
      </w:r>
      <w:fldSimple w:instr=" SEQ pav. \* ARABIC \s 1 ">
        <w:r w:rsidR="00356BC7">
          <w:rPr>
            <w:noProof/>
          </w:rPr>
          <w:t>18</w:t>
        </w:r>
      </w:fldSimple>
      <w:r>
        <w:t xml:space="preserve"> Bloko vartų atidarymas</w:t>
      </w:r>
    </w:p>
    <w:p w14:paraId="7C43FEE3" w14:textId="3133AD79" w:rsidR="00634724" w:rsidRDefault="00634724" w:rsidP="004F01B7">
      <w:r>
        <w:rPr>
          <w:noProof/>
        </w:rPr>
        <w:drawing>
          <wp:inline distT="0" distB="0" distL="0" distR="0" wp14:anchorId="23DB408E" wp14:editId="09C22525">
            <wp:extent cx="5274310" cy="25736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7365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7"/>
        <w:gridCol w:w="4635"/>
      </w:tblGrid>
      <w:tr w:rsidR="004B55AB" w:rsidRPr="00694DF5" w14:paraId="3A89C90E" w14:textId="77777777" w:rsidTr="00837084">
        <w:tc>
          <w:tcPr>
            <w:tcW w:w="8276" w:type="dxa"/>
            <w:gridSpan w:val="4"/>
            <w:tcBorders>
              <w:top w:val="double" w:sz="4" w:space="0" w:color="auto"/>
              <w:bottom w:val="single" w:sz="4" w:space="0" w:color="auto"/>
            </w:tcBorders>
            <w:shd w:val="clear" w:color="auto" w:fill="auto"/>
          </w:tcPr>
          <w:p w14:paraId="70DF1DDE" w14:textId="317E04D1" w:rsidR="004B55AB" w:rsidRPr="00694DF5" w:rsidRDefault="004B55AB" w:rsidP="00837084">
            <w:pPr>
              <w:jc w:val="both"/>
              <w:rPr>
                <w:b/>
              </w:rPr>
            </w:pPr>
            <w:r w:rsidRPr="00694DF5">
              <w:rPr>
                <w:b/>
              </w:rPr>
              <w:t>Panaudojimo atvejis „</w:t>
            </w:r>
            <w:r>
              <w:rPr>
                <w:b/>
              </w:rPr>
              <w:t>Atidaryti/uždaryti specifinio bloko vartus</w:t>
            </w:r>
            <w:r w:rsidRPr="00694DF5">
              <w:rPr>
                <w:b/>
              </w:rPr>
              <w:t>“</w:t>
            </w:r>
          </w:p>
        </w:tc>
      </w:tr>
      <w:tr w:rsidR="004B55AB" w:rsidRPr="00694DF5" w14:paraId="2190EDC6" w14:textId="77777777" w:rsidTr="00837084">
        <w:tc>
          <w:tcPr>
            <w:tcW w:w="3634" w:type="dxa"/>
            <w:gridSpan w:val="2"/>
            <w:tcBorders>
              <w:top w:val="single" w:sz="4" w:space="0" w:color="auto"/>
              <w:bottom w:val="single" w:sz="4" w:space="0" w:color="auto"/>
            </w:tcBorders>
            <w:shd w:val="clear" w:color="auto" w:fill="auto"/>
          </w:tcPr>
          <w:p w14:paraId="52F2FE38" w14:textId="77777777" w:rsidR="004B55AB" w:rsidRPr="00694DF5" w:rsidRDefault="004B55AB" w:rsidP="00837084">
            <w:pPr>
              <w:jc w:val="both"/>
              <w:rPr>
                <w:b/>
              </w:rPr>
            </w:pPr>
            <w:r w:rsidRPr="00694DF5">
              <w:rPr>
                <w:b/>
              </w:rPr>
              <w:t>Aktorius</w:t>
            </w:r>
          </w:p>
        </w:tc>
        <w:tc>
          <w:tcPr>
            <w:tcW w:w="4642" w:type="dxa"/>
            <w:gridSpan w:val="2"/>
            <w:tcBorders>
              <w:top w:val="single" w:sz="4" w:space="0" w:color="auto"/>
              <w:bottom w:val="single" w:sz="4" w:space="0" w:color="auto"/>
            </w:tcBorders>
            <w:shd w:val="clear" w:color="auto" w:fill="auto"/>
          </w:tcPr>
          <w:p w14:paraId="4F0F85E8" w14:textId="77777777" w:rsidR="004B55AB" w:rsidRPr="00694DF5" w:rsidRDefault="004B55AB" w:rsidP="00837084">
            <w:pPr>
              <w:jc w:val="both"/>
            </w:pPr>
            <w:r w:rsidRPr="00694DF5">
              <w:t>Operatorius</w:t>
            </w:r>
          </w:p>
        </w:tc>
      </w:tr>
      <w:tr w:rsidR="004B55AB" w:rsidRPr="00694DF5" w14:paraId="08017B8F" w14:textId="77777777" w:rsidTr="00837084">
        <w:tc>
          <w:tcPr>
            <w:tcW w:w="3634" w:type="dxa"/>
            <w:gridSpan w:val="2"/>
            <w:tcBorders>
              <w:top w:val="single" w:sz="4" w:space="0" w:color="auto"/>
              <w:bottom w:val="single" w:sz="4" w:space="0" w:color="auto"/>
            </w:tcBorders>
            <w:shd w:val="clear" w:color="auto" w:fill="auto"/>
          </w:tcPr>
          <w:p w14:paraId="4FFE8C43" w14:textId="77777777" w:rsidR="004B55AB" w:rsidRPr="00694DF5" w:rsidRDefault="004B55AB" w:rsidP="00837084">
            <w:pPr>
              <w:jc w:val="both"/>
              <w:rPr>
                <w:b/>
              </w:rPr>
            </w:pPr>
            <w:r w:rsidRPr="00694DF5">
              <w:rPr>
                <w:b/>
              </w:rPr>
              <w:t>Prieš sąlyga</w:t>
            </w:r>
          </w:p>
        </w:tc>
        <w:tc>
          <w:tcPr>
            <w:tcW w:w="4642" w:type="dxa"/>
            <w:gridSpan w:val="2"/>
            <w:tcBorders>
              <w:top w:val="single" w:sz="4" w:space="0" w:color="auto"/>
              <w:bottom w:val="single" w:sz="4" w:space="0" w:color="auto"/>
            </w:tcBorders>
            <w:shd w:val="clear" w:color="auto" w:fill="auto"/>
          </w:tcPr>
          <w:p w14:paraId="7357BD2E" w14:textId="77777777" w:rsidR="004B55AB" w:rsidRPr="00694DF5" w:rsidRDefault="004B55AB" w:rsidP="00837084">
            <w:pPr>
              <w:jc w:val="both"/>
            </w:pPr>
            <w:r w:rsidRPr="00694DF5">
              <w:t xml:space="preserve">Operatorius turi būti prisijungęs prie sistemos </w:t>
            </w:r>
          </w:p>
        </w:tc>
      </w:tr>
      <w:tr w:rsidR="004B55AB" w:rsidRPr="00694DF5" w14:paraId="5975E346" w14:textId="77777777" w:rsidTr="00837084">
        <w:tc>
          <w:tcPr>
            <w:tcW w:w="3634" w:type="dxa"/>
            <w:gridSpan w:val="2"/>
            <w:tcBorders>
              <w:top w:val="single" w:sz="4" w:space="0" w:color="auto"/>
              <w:bottom w:val="single" w:sz="4" w:space="0" w:color="auto"/>
            </w:tcBorders>
            <w:shd w:val="clear" w:color="auto" w:fill="auto"/>
          </w:tcPr>
          <w:p w14:paraId="3BEDDB84" w14:textId="77777777" w:rsidR="004B55AB" w:rsidRPr="00694DF5" w:rsidRDefault="004B55AB" w:rsidP="00837084">
            <w:pPr>
              <w:jc w:val="both"/>
              <w:rPr>
                <w:b/>
              </w:rPr>
            </w:pPr>
            <w:r w:rsidRPr="00694DF5">
              <w:rPr>
                <w:b/>
              </w:rPr>
              <w:t>Sužadinimo sąlyga</w:t>
            </w:r>
          </w:p>
        </w:tc>
        <w:tc>
          <w:tcPr>
            <w:tcW w:w="4642" w:type="dxa"/>
            <w:gridSpan w:val="2"/>
            <w:tcBorders>
              <w:top w:val="single" w:sz="4" w:space="0" w:color="auto"/>
              <w:bottom w:val="single" w:sz="4" w:space="0" w:color="auto"/>
            </w:tcBorders>
            <w:shd w:val="clear" w:color="auto" w:fill="auto"/>
          </w:tcPr>
          <w:p w14:paraId="2F0B2421" w14:textId="37EE5031" w:rsidR="004B55AB" w:rsidRPr="00694DF5" w:rsidRDefault="004B55AB" w:rsidP="00837084">
            <w:pPr>
              <w:jc w:val="both"/>
            </w:pPr>
            <w:r w:rsidRPr="00694DF5">
              <w:t xml:space="preserve">Operatorius nori </w:t>
            </w:r>
            <w:r>
              <w:t>atidaryti/uždaryti visus bloko vartus</w:t>
            </w:r>
          </w:p>
        </w:tc>
      </w:tr>
      <w:tr w:rsidR="004B55AB" w:rsidRPr="00694DF5" w14:paraId="0C0509C1" w14:textId="77777777" w:rsidTr="00837084">
        <w:tc>
          <w:tcPr>
            <w:tcW w:w="1613" w:type="dxa"/>
            <w:vMerge w:val="restart"/>
            <w:tcBorders>
              <w:top w:val="single" w:sz="4" w:space="0" w:color="auto"/>
              <w:bottom w:val="single" w:sz="4" w:space="0" w:color="auto"/>
            </w:tcBorders>
            <w:shd w:val="clear" w:color="auto" w:fill="auto"/>
          </w:tcPr>
          <w:p w14:paraId="1A9CD3BE" w14:textId="77777777" w:rsidR="004B55AB" w:rsidRPr="00694DF5" w:rsidRDefault="004B55AB"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0D73D54D" w14:textId="77777777" w:rsidR="004B55AB" w:rsidRPr="00694DF5" w:rsidRDefault="004B55AB" w:rsidP="00837084">
            <w:pPr>
              <w:jc w:val="both"/>
              <w:rPr>
                <w:b/>
              </w:rPr>
            </w:pPr>
            <w:r w:rsidRPr="00694DF5">
              <w:rPr>
                <w:b/>
              </w:rPr>
              <w:t>Išplečia PA</w:t>
            </w:r>
          </w:p>
        </w:tc>
        <w:tc>
          <w:tcPr>
            <w:tcW w:w="4642" w:type="dxa"/>
            <w:gridSpan w:val="2"/>
            <w:tcBorders>
              <w:top w:val="single" w:sz="4" w:space="0" w:color="auto"/>
              <w:bottom w:val="single" w:sz="4" w:space="0" w:color="auto"/>
            </w:tcBorders>
            <w:shd w:val="clear" w:color="auto" w:fill="auto"/>
          </w:tcPr>
          <w:p w14:paraId="2FCAA412" w14:textId="77777777" w:rsidR="004B55AB" w:rsidRPr="00694DF5" w:rsidRDefault="004B55AB" w:rsidP="00837084">
            <w:pPr>
              <w:jc w:val="both"/>
            </w:pPr>
            <w:r>
              <w:t>-</w:t>
            </w:r>
          </w:p>
        </w:tc>
      </w:tr>
      <w:tr w:rsidR="004B55AB" w:rsidRPr="00694DF5" w14:paraId="036CB375" w14:textId="77777777" w:rsidTr="00837084">
        <w:tc>
          <w:tcPr>
            <w:tcW w:w="1613" w:type="dxa"/>
            <w:vMerge/>
            <w:tcBorders>
              <w:top w:val="single" w:sz="4" w:space="0" w:color="auto"/>
              <w:bottom w:val="single" w:sz="4" w:space="0" w:color="auto"/>
            </w:tcBorders>
            <w:shd w:val="clear" w:color="auto" w:fill="auto"/>
          </w:tcPr>
          <w:p w14:paraId="3853E1F8" w14:textId="77777777" w:rsidR="004B55AB" w:rsidRPr="00694DF5" w:rsidRDefault="004B55AB" w:rsidP="00837084">
            <w:pPr>
              <w:jc w:val="both"/>
            </w:pPr>
          </w:p>
        </w:tc>
        <w:tc>
          <w:tcPr>
            <w:tcW w:w="2021" w:type="dxa"/>
            <w:tcBorders>
              <w:top w:val="single" w:sz="4" w:space="0" w:color="auto"/>
              <w:bottom w:val="single" w:sz="4" w:space="0" w:color="auto"/>
            </w:tcBorders>
            <w:shd w:val="clear" w:color="auto" w:fill="auto"/>
          </w:tcPr>
          <w:p w14:paraId="0510AB0F" w14:textId="77777777" w:rsidR="004B55AB" w:rsidRPr="00694DF5" w:rsidRDefault="004B55AB" w:rsidP="00837084">
            <w:pPr>
              <w:jc w:val="both"/>
              <w:rPr>
                <w:b/>
              </w:rPr>
            </w:pPr>
            <w:r w:rsidRPr="00694DF5">
              <w:rPr>
                <w:b/>
              </w:rPr>
              <w:t>Apima PA</w:t>
            </w:r>
          </w:p>
        </w:tc>
        <w:tc>
          <w:tcPr>
            <w:tcW w:w="4642" w:type="dxa"/>
            <w:gridSpan w:val="2"/>
            <w:tcBorders>
              <w:top w:val="single" w:sz="4" w:space="0" w:color="auto"/>
              <w:bottom w:val="single" w:sz="4" w:space="0" w:color="auto"/>
            </w:tcBorders>
            <w:shd w:val="clear" w:color="auto" w:fill="auto"/>
          </w:tcPr>
          <w:p w14:paraId="6B7F0842" w14:textId="77777777" w:rsidR="004B55AB" w:rsidRPr="00694DF5" w:rsidRDefault="004B55AB" w:rsidP="00837084">
            <w:pPr>
              <w:jc w:val="both"/>
            </w:pPr>
            <w:r w:rsidRPr="00694DF5">
              <w:t>-</w:t>
            </w:r>
          </w:p>
        </w:tc>
      </w:tr>
      <w:tr w:rsidR="004B55AB" w:rsidRPr="00694DF5" w14:paraId="170432C4" w14:textId="77777777" w:rsidTr="00837084">
        <w:tc>
          <w:tcPr>
            <w:tcW w:w="1613" w:type="dxa"/>
            <w:vMerge/>
            <w:tcBorders>
              <w:top w:val="single" w:sz="4" w:space="0" w:color="auto"/>
              <w:bottom w:val="single" w:sz="4" w:space="0" w:color="auto"/>
            </w:tcBorders>
            <w:shd w:val="clear" w:color="auto" w:fill="auto"/>
          </w:tcPr>
          <w:p w14:paraId="7C2D3D22" w14:textId="77777777" w:rsidR="004B55AB" w:rsidRPr="00694DF5" w:rsidRDefault="004B55AB" w:rsidP="00837084">
            <w:pPr>
              <w:jc w:val="both"/>
            </w:pPr>
          </w:p>
        </w:tc>
        <w:tc>
          <w:tcPr>
            <w:tcW w:w="2021" w:type="dxa"/>
            <w:tcBorders>
              <w:top w:val="single" w:sz="4" w:space="0" w:color="auto"/>
              <w:bottom w:val="single" w:sz="4" w:space="0" w:color="auto"/>
            </w:tcBorders>
            <w:shd w:val="clear" w:color="auto" w:fill="auto"/>
          </w:tcPr>
          <w:p w14:paraId="6E8F32F1" w14:textId="77777777" w:rsidR="004B55AB" w:rsidRPr="00694DF5" w:rsidRDefault="004B55AB" w:rsidP="00837084">
            <w:pPr>
              <w:jc w:val="both"/>
              <w:rPr>
                <w:b/>
              </w:rPr>
            </w:pPr>
            <w:r w:rsidRPr="00694DF5">
              <w:rPr>
                <w:b/>
              </w:rPr>
              <w:t>Specializuoja PA</w:t>
            </w:r>
          </w:p>
        </w:tc>
        <w:tc>
          <w:tcPr>
            <w:tcW w:w="4642" w:type="dxa"/>
            <w:gridSpan w:val="2"/>
            <w:tcBorders>
              <w:top w:val="single" w:sz="4" w:space="0" w:color="auto"/>
              <w:bottom w:val="single" w:sz="4" w:space="0" w:color="auto"/>
            </w:tcBorders>
            <w:shd w:val="clear" w:color="auto" w:fill="auto"/>
          </w:tcPr>
          <w:p w14:paraId="06A22F7B" w14:textId="77777777" w:rsidR="004B55AB" w:rsidRPr="00694DF5" w:rsidRDefault="004B55AB" w:rsidP="00837084">
            <w:pPr>
              <w:jc w:val="both"/>
            </w:pPr>
            <w:r w:rsidRPr="00694DF5">
              <w:t>-</w:t>
            </w:r>
          </w:p>
        </w:tc>
      </w:tr>
      <w:tr w:rsidR="004B55AB" w:rsidRPr="00694DF5" w14:paraId="660B46E9" w14:textId="77777777" w:rsidTr="00837084">
        <w:tc>
          <w:tcPr>
            <w:tcW w:w="3634" w:type="dxa"/>
            <w:gridSpan w:val="2"/>
            <w:tcBorders>
              <w:top w:val="single" w:sz="4" w:space="0" w:color="auto"/>
              <w:bottom w:val="single" w:sz="4" w:space="0" w:color="auto"/>
            </w:tcBorders>
            <w:shd w:val="clear" w:color="auto" w:fill="auto"/>
          </w:tcPr>
          <w:p w14:paraId="171C3BB5" w14:textId="77777777" w:rsidR="004B55AB" w:rsidRPr="00694DF5" w:rsidRDefault="004B55AB" w:rsidP="00837084">
            <w:pPr>
              <w:jc w:val="both"/>
              <w:rPr>
                <w:b/>
              </w:rPr>
            </w:pPr>
            <w:r w:rsidRPr="00694DF5">
              <w:rPr>
                <w:b/>
              </w:rPr>
              <w:t>Pagrindinis įvykių srautas</w:t>
            </w:r>
          </w:p>
        </w:tc>
        <w:tc>
          <w:tcPr>
            <w:tcW w:w="4642" w:type="dxa"/>
            <w:gridSpan w:val="2"/>
            <w:tcBorders>
              <w:top w:val="single" w:sz="4" w:space="0" w:color="auto"/>
              <w:bottom w:val="single" w:sz="4" w:space="0" w:color="auto"/>
            </w:tcBorders>
            <w:shd w:val="clear" w:color="auto" w:fill="auto"/>
          </w:tcPr>
          <w:p w14:paraId="312B5291" w14:textId="77777777" w:rsidR="004B55AB" w:rsidRPr="00694DF5" w:rsidRDefault="004B55AB" w:rsidP="00837084">
            <w:pPr>
              <w:jc w:val="both"/>
              <w:rPr>
                <w:b/>
              </w:rPr>
            </w:pPr>
            <w:r w:rsidRPr="00694DF5">
              <w:rPr>
                <w:b/>
              </w:rPr>
              <w:t>Sistemos reakcija ir sprendimai</w:t>
            </w:r>
          </w:p>
        </w:tc>
      </w:tr>
      <w:tr w:rsidR="004B55AB" w:rsidRPr="00694DF5" w14:paraId="3E22844F" w14:textId="77777777" w:rsidTr="00837084">
        <w:tc>
          <w:tcPr>
            <w:tcW w:w="3634" w:type="dxa"/>
            <w:gridSpan w:val="2"/>
            <w:tcBorders>
              <w:top w:val="single" w:sz="4" w:space="0" w:color="auto"/>
              <w:bottom w:val="single" w:sz="4" w:space="0" w:color="auto"/>
            </w:tcBorders>
            <w:shd w:val="clear" w:color="auto" w:fill="auto"/>
          </w:tcPr>
          <w:p w14:paraId="59AC485D" w14:textId="77777777" w:rsidR="004B55AB" w:rsidRPr="00694DF5" w:rsidRDefault="004B55AB" w:rsidP="00837084">
            <w:pPr>
              <w:jc w:val="both"/>
            </w:pPr>
            <w:r w:rsidRPr="00694DF5">
              <w:t>1. Operatorius paspaudžia mygtuką „</w:t>
            </w:r>
            <w:r>
              <w:t>Pultas</w:t>
            </w:r>
            <w:r w:rsidRPr="00694DF5">
              <w:t>“</w:t>
            </w:r>
          </w:p>
        </w:tc>
        <w:tc>
          <w:tcPr>
            <w:tcW w:w="4642" w:type="dxa"/>
            <w:gridSpan w:val="2"/>
            <w:tcBorders>
              <w:top w:val="single" w:sz="4" w:space="0" w:color="auto"/>
              <w:bottom w:val="single" w:sz="4" w:space="0" w:color="auto"/>
            </w:tcBorders>
            <w:shd w:val="clear" w:color="auto" w:fill="auto"/>
          </w:tcPr>
          <w:p w14:paraId="4160EAF5" w14:textId="77777777" w:rsidR="004B55AB" w:rsidRPr="00694DF5" w:rsidRDefault="004B55AB" w:rsidP="00837084">
            <w:pPr>
              <w:jc w:val="both"/>
            </w:pPr>
            <w:r w:rsidRPr="00694DF5">
              <w:t xml:space="preserve">1.1. Sistema suformuoja </w:t>
            </w:r>
            <w:r>
              <w:t>pulto</w:t>
            </w:r>
            <w:r w:rsidRPr="00694DF5">
              <w:t xml:space="preserve"> langą</w:t>
            </w:r>
          </w:p>
        </w:tc>
      </w:tr>
      <w:tr w:rsidR="004B55AB" w:rsidRPr="00694DF5" w14:paraId="37C6127C" w14:textId="77777777" w:rsidTr="00837084">
        <w:tc>
          <w:tcPr>
            <w:tcW w:w="3634" w:type="dxa"/>
            <w:gridSpan w:val="2"/>
            <w:tcBorders>
              <w:top w:val="single" w:sz="4" w:space="0" w:color="auto"/>
              <w:bottom w:val="single" w:sz="4" w:space="0" w:color="auto"/>
            </w:tcBorders>
            <w:shd w:val="clear" w:color="auto" w:fill="auto"/>
          </w:tcPr>
          <w:p w14:paraId="4D3A933B" w14:textId="415A12B8" w:rsidR="004B55AB" w:rsidRPr="00694DF5" w:rsidRDefault="004B55AB" w:rsidP="00837084">
            <w:pPr>
              <w:jc w:val="both"/>
            </w:pPr>
            <w:r w:rsidRPr="00694DF5">
              <w:t xml:space="preserve">2. Operatorius </w:t>
            </w:r>
            <w:r>
              <w:t>įveda bloką kurį nori atidaryti/uždaryti</w:t>
            </w:r>
            <w:r w:rsidRPr="00694DF5">
              <w:t xml:space="preserve"> </w:t>
            </w:r>
          </w:p>
        </w:tc>
        <w:tc>
          <w:tcPr>
            <w:tcW w:w="4642" w:type="dxa"/>
            <w:gridSpan w:val="2"/>
            <w:tcBorders>
              <w:top w:val="single" w:sz="4" w:space="0" w:color="auto"/>
              <w:bottom w:val="single" w:sz="4" w:space="0" w:color="auto"/>
            </w:tcBorders>
            <w:shd w:val="clear" w:color="auto" w:fill="auto"/>
          </w:tcPr>
          <w:p w14:paraId="5B2F11AD" w14:textId="1C14A822" w:rsidR="004B55AB" w:rsidRPr="00694DF5" w:rsidRDefault="004B55AB" w:rsidP="00837084">
            <w:pPr>
              <w:jc w:val="both"/>
            </w:pPr>
            <w:r w:rsidRPr="00694DF5">
              <w:t xml:space="preserve">2.1. </w:t>
            </w:r>
            <w:r>
              <w:t>Sistema atidaro/uždaro visas bloko kameras</w:t>
            </w:r>
          </w:p>
        </w:tc>
      </w:tr>
      <w:tr w:rsidR="004B55AB" w:rsidRPr="00694DF5" w14:paraId="7901415F" w14:textId="77777777" w:rsidTr="00837084">
        <w:tc>
          <w:tcPr>
            <w:tcW w:w="3634" w:type="dxa"/>
            <w:gridSpan w:val="2"/>
            <w:tcBorders>
              <w:top w:val="single" w:sz="4" w:space="0" w:color="auto"/>
              <w:bottom w:val="single" w:sz="4" w:space="0" w:color="auto"/>
            </w:tcBorders>
            <w:shd w:val="clear" w:color="auto" w:fill="auto"/>
          </w:tcPr>
          <w:p w14:paraId="44BFE375" w14:textId="77777777" w:rsidR="004B55AB" w:rsidRPr="00694DF5" w:rsidRDefault="004B55AB" w:rsidP="00837084">
            <w:pPr>
              <w:jc w:val="both"/>
              <w:rPr>
                <w:b/>
              </w:rPr>
            </w:pPr>
            <w:r w:rsidRPr="00694DF5">
              <w:rPr>
                <w:b/>
              </w:rPr>
              <w:t>Po sąlyga</w:t>
            </w:r>
          </w:p>
        </w:tc>
        <w:tc>
          <w:tcPr>
            <w:tcW w:w="4642" w:type="dxa"/>
            <w:gridSpan w:val="2"/>
            <w:tcBorders>
              <w:top w:val="single" w:sz="4" w:space="0" w:color="auto"/>
              <w:bottom w:val="single" w:sz="4" w:space="0" w:color="auto"/>
            </w:tcBorders>
            <w:shd w:val="clear" w:color="auto" w:fill="auto"/>
          </w:tcPr>
          <w:p w14:paraId="1085D321" w14:textId="52DFE99B" w:rsidR="004B55AB" w:rsidRPr="00694DF5" w:rsidRDefault="004B55AB" w:rsidP="00837084">
            <w:pPr>
              <w:jc w:val="both"/>
            </w:pPr>
            <w:r>
              <w:t>Atidarytos/uždarytos visos bloko kameros</w:t>
            </w:r>
          </w:p>
        </w:tc>
      </w:tr>
      <w:tr w:rsidR="00F449CE" w:rsidRPr="00694DF5" w14:paraId="037A6BE4" w14:textId="77777777" w:rsidTr="00F449CE">
        <w:tc>
          <w:tcPr>
            <w:tcW w:w="8276" w:type="dxa"/>
            <w:gridSpan w:val="4"/>
            <w:tcBorders>
              <w:top w:val="single" w:sz="4" w:space="0" w:color="auto"/>
              <w:bottom w:val="single" w:sz="4" w:space="0" w:color="auto"/>
            </w:tcBorders>
            <w:shd w:val="clear" w:color="auto" w:fill="auto"/>
          </w:tcPr>
          <w:p w14:paraId="7E00E5BC" w14:textId="77777777" w:rsidR="00F449CE" w:rsidRPr="00694DF5" w:rsidRDefault="00F449CE" w:rsidP="00837084">
            <w:pPr>
              <w:jc w:val="both"/>
            </w:pPr>
            <w:r w:rsidRPr="00694DF5">
              <w:rPr>
                <w:b/>
              </w:rPr>
              <w:t>Alternatyvūs scenarijai</w:t>
            </w:r>
          </w:p>
        </w:tc>
      </w:tr>
      <w:tr w:rsidR="00F449CE" w:rsidRPr="00694DF5" w14:paraId="789F9FEB" w14:textId="77777777" w:rsidTr="00F449CE">
        <w:tc>
          <w:tcPr>
            <w:tcW w:w="3641" w:type="dxa"/>
            <w:gridSpan w:val="3"/>
            <w:tcBorders>
              <w:top w:val="single" w:sz="4" w:space="0" w:color="auto"/>
              <w:bottom w:val="double" w:sz="4" w:space="0" w:color="auto"/>
            </w:tcBorders>
            <w:shd w:val="clear" w:color="auto" w:fill="auto"/>
          </w:tcPr>
          <w:p w14:paraId="0A89B06B" w14:textId="154F46CF" w:rsidR="00F449CE" w:rsidRPr="00694DF5" w:rsidRDefault="00F449CE" w:rsidP="00837084">
            <w:pPr>
              <w:jc w:val="both"/>
            </w:pPr>
            <w:r w:rsidRPr="00694DF5">
              <w:t xml:space="preserve">2a. </w:t>
            </w:r>
            <w:r>
              <w:t>įvedamas neteisingas kodas</w:t>
            </w:r>
          </w:p>
        </w:tc>
        <w:tc>
          <w:tcPr>
            <w:tcW w:w="4635" w:type="dxa"/>
            <w:tcBorders>
              <w:top w:val="single" w:sz="4" w:space="0" w:color="auto"/>
              <w:bottom w:val="double" w:sz="4" w:space="0" w:color="auto"/>
            </w:tcBorders>
            <w:shd w:val="clear" w:color="auto" w:fill="auto"/>
          </w:tcPr>
          <w:p w14:paraId="5F41C140" w14:textId="679CC3D0" w:rsidR="00F449CE" w:rsidRPr="00694DF5" w:rsidRDefault="00F449CE" w:rsidP="002E000D">
            <w:pPr>
              <w:keepNext/>
              <w:jc w:val="both"/>
            </w:pPr>
            <w:r w:rsidRPr="00694DF5">
              <w:t xml:space="preserve">2a.1. </w:t>
            </w:r>
            <w:r>
              <w:t>Išvedamas klaidos pranešimas</w:t>
            </w:r>
          </w:p>
        </w:tc>
      </w:tr>
    </w:tbl>
    <w:p w14:paraId="396B2E82" w14:textId="78247E55" w:rsidR="004B55AB"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17</w:t>
        </w:r>
      </w:fldSimple>
      <w:r>
        <w:t xml:space="preserve"> bloko vartų atidarymas</w:t>
      </w:r>
    </w:p>
    <w:p w14:paraId="10CCF451" w14:textId="77777777" w:rsidR="0039147F" w:rsidRDefault="004B55AB">
      <w:r>
        <w:br w:type="page"/>
      </w:r>
    </w:p>
    <w:p w14:paraId="0831B4FE" w14:textId="0CB0AAC5"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19</w:t>
        </w:r>
      </w:fldSimple>
      <w:r>
        <w:t xml:space="preserve"> informacijos apie kalinius gavimas</w:t>
      </w:r>
    </w:p>
    <w:p w14:paraId="3075FCAD" w14:textId="67BBD95F" w:rsidR="0039147F" w:rsidRDefault="0039147F">
      <w:r>
        <w:rPr>
          <w:noProof/>
        </w:rPr>
        <w:drawing>
          <wp:inline distT="0" distB="0" distL="0" distR="0" wp14:anchorId="78F7DDCA" wp14:editId="69A34370">
            <wp:extent cx="5274310" cy="23729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7299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39147F" w:rsidRPr="00694DF5" w14:paraId="00B121A3" w14:textId="77777777" w:rsidTr="0039147F">
        <w:tc>
          <w:tcPr>
            <w:tcW w:w="8276" w:type="dxa"/>
            <w:gridSpan w:val="3"/>
            <w:tcBorders>
              <w:top w:val="double" w:sz="4" w:space="0" w:color="auto"/>
              <w:bottom w:val="single" w:sz="4" w:space="0" w:color="auto"/>
            </w:tcBorders>
            <w:shd w:val="clear" w:color="auto" w:fill="auto"/>
          </w:tcPr>
          <w:p w14:paraId="322997CB" w14:textId="4869D354" w:rsidR="0039147F" w:rsidRPr="00694DF5" w:rsidRDefault="0039147F" w:rsidP="002E000D">
            <w:pPr>
              <w:jc w:val="both"/>
              <w:rPr>
                <w:b/>
              </w:rPr>
            </w:pPr>
            <w:r w:rsidRPr="00694DF5">
              <w:rPr>
                <w:b/>
              </w:rPr>
              <w:t>Panaudojimo atvejis „</w:t>
            </w:r>
            <w:r>
              <w:rPr>
                <w:b/>
              </w:rPr>
              <w:t>Gauti informaciją apie kalinius</w:t>
            </w:r>
            <w:r w:rsidRPr="00694DF5">
              <w:rPr>
                <w:b/>
              </w:rPr>
              <w:t>“</w:t>
            </w:r>
          </w:p>
        </w:tc>
      </w:tr>
      <w:tr w:rsidR="0039147F" w:rsidRPr="00694DF5" w14:paraId="4CE67CDF" w14:textId="77777777" w:rsidTr="0039147F">
        <w:tc>
          <w:tcPr>
            <w:tcW w:w="3641" w:type="dxa"/>
            <w:gridSpan w:val="2"/>
            <w:tcBorders>
              <w:top w:val="single" w:sz="4" w:space="0" w:color="auto"/>
              <w:bottom w:val="single" w:sz="4" w:space="0" w:color="auto"/>
            </w:tcBorders>
            <w:shd w:val="clear" w:color="auto" w:fill="auto"/>
          </w:tcPr>
          <w:p w14:paraId="26642A5B" w14:textId="77777777" w:rsidR="0039147F" w:rsidRPr="00694DF5" w:rsidRDefault="0039147F" w:rsidP="002E000D">
            <w:pPr>
              <w:jc w:val="both"/>
              <w:rPr>
                <w:b/>
              </w:rPr>
            </w:pPr>
            <w:r w:rsidRPr="00694DF5">
              <w:rPr>
                <w:b/>
              </w:rPr>
              <w:t>Aktorius</w:t>
            </w:r>
          </w:p>
        </w:tc>
        <w:tc>
          <w:tcPr>
            <w:tcW w:w="4635" w:type="dxa"/>
            <w:tcBorders>
              <w:top w:val="single" w:sz="4" w:space="0" w:color="auto"/>
              <w:bottom w:val="single" w:sz="4" w:space="0" w:color="auto"/>
            </w:tcBorders>
            <w:shd w:val="clear" w:color="auto" w:fill="auto"/>
          </w:tcPr>
          <w:p w14:paraId="6BB9AB1E" w14:textId="77777777" w:rsidR="0039147F" w:rsidRPr="00694DF5" w:rsidRDefault="0039147F" w:rsidP="002E000D">
            <w:pPr>
              <w:jc w:val="both"/>
            </w:pPr>
            <w:r w:rsidRPr="00694DF5">
              <w:t>Operatorius</w:t>
            </w:r>
          </w:p>
        </w:tc>
      </w:tr>
      <w:tr w:rsidR="0039147F" w:rsidRPr="00694DF5" w14:paraId="4A0EE520" w14:textId="77777777" w:rsidTr="0039147F">
        <w:tc>
          <w:tcPr>
            <w:tcW w:w="3641" w:type="dxa"/>
            <w:gridSpan w:val="2"/>
            <w:tcBorders>
              <w:top w:val="single" w:sz="4" w:space="0" w:color="auto"/>
              <w:bottom w:val="single" w:sz="4" w:space="0" w:color="auto"/>
            </w:tcBorders>
            <w:shd w:val="clear" w:color="auto" w:fill="auto"/>
          </w:tcPr>
          <w:p w14:paraId="41514683" w14:textId="77777777" w:rsidR="0039147F" w:rsidRPr="00694DF5" w:rsidRDefault="0039147F" w:rsidP="002E000D">
            <w:pPr>
              <w:jc w:val="both"/>
              <w:rPr>
                <w:b/>
              </w:rPr>
            </w:pPr>
            <w:r w:rsidRPr="00694DF5">
              <w:rPr>
                <w:b/>
              </w:rPr>
              <w:t>Prieš sąlyga</w:t>
            </w:r>
          </w:p>
        </w:tc>
        <w:tc>
          <w:tcPr>
            <w:tcW w:w="4635" w:type="dxa"/>
            <w:tcBorders>
              <w:top w:val="single" w:sz="4" w:space="0" w:color="auto"/>
              <w:bottom w:val="single" w:sz="4" w:space="0" w:color="auto"/>
            </w:tcBorders>
            <w:shd w:val="clear" w:color="auto" w:fill="auto"/>
          </w:tcPr>
          <w:p w14:paraId="660ADEB6" w14:textId="77777777" w:rsidR="0039147F" w:rsidRPr="00694DF5" w:rsidRDefault="0039147F" w:rsidP="002E000D">
            <w:pPr>
              <w:jc w:val="both"/>
            </w:pPr>
            <w:r w:rsidRPr="00694DF5">
              <w:t xml:space="preserve">Operatorius turi būti prisijungęs prie sistemos </w:t>
            </w:r>
          </w:p>
        </w:tc>
      </w:tr>
      <w:tr w:rsidR="0039147F" w:rsidRPr="00694DF5" w14:paraId="540FD5BC" w14:textId="77777777" w:rsidTr="0039147F">
        <w:tc>
          <w:tcPr>
            <w:tcW w:w="3641" w:type="dxa"/>
            <w:gridSpan w:val="2"/>
            <w:tcBorders>
              <w:top w:val="single" w:sz="4" w:space="0" w:color="auto"/>
              <w:bottom w:val="single" w:sz="4" w:space="0" w:color="auto"/>
            </w:tcBorders>
            <w:shd w:val="clear" w:color="auto" w:fill="auto"/>
          </w:tcPr>
          <w:p w14:paraId="3878E3E1" w14:textId="77777777" w:rsidR="0039147F" w:rsidRPr="00694DF5" w:rsidRDefault="0039147F" w:rsidP="002E000D">
            <w:pPr>
              <w:jc w:val="both"/>
              <w:rPr>
                <w:b/>
              </w:rPr>
            </w:pPr>
            <w:r w:rsidRPr="00694DF5">
              <w:rPr>
                <w:b/>
              </w:rPr>
              <w:t>Sužadinimo sąlyga</w:t>
            </w:r>
          </w:p>
        </w:tc>
        <w:tc>
          <w:tcPr>
            <w:tcW w:w="4635" w:type="dxa"/>
            <w:tcBorders>
              <w:top w:val="single" w:sz="4" w:space="0" w:color="auto"/>
              <w:bottom w:val="single" w:sz="4" w:space="0" w:color="auto"/>
            </w:tcBorders>
            <w:shd w:val="clear" w:color="auto" w:fill="auto"/>
          </w:tcPr>
          <w:p w14:paraId="10CAEDC2" w14:textId="3E7AFE00" w:rsidR="0039147F" w:rsidRPr="00694DF5" w:rsidRDefault="0039147F" w:rsidP="002E000D">
            <w:pPr>
              <w:jc w:val="both"/>
            </w:pPr>
            <w:r w:rsidRPr="00694DF5">
              <w:t xml:space="preserve">Operatorius nori </w:t>
            </w:r>
            <w:r>
              <w:t>sužinoti apie kalinius</w:t>
            </w:r>
          </w:p>
        </w:tc>
      </w:tr>
      <w:tr w:rsidR="0039147F" w:rsidRPr="00694DF5" w14:paraId="2D3BC542" w14:textId="77777777" w:rsidTr="0039147F">
        <w:tc>
          <w:tcPr>
            <w:tcW w:w="1615" w:type="dxa"/>
            <w:vMerge w:val="restart"/>
            <w:tcBorders>
              <w:top w:val="single" w:sz="4" w:space="0" w:color="auto"/>
              <w:bottom w:val="single" w:sz="4" w:space="0" w:color="auto"/>
            </w:tcBorders>
            <w:shd w:val="clear" w:color="auto" w:fill="auto"/>
          </w:tcPr>
          <w:p w14:paraId="7E877837" w14:textId="77777777" w:rsidR="0039147F" w:rsidRPr="00694DF5" w:rsidRDefault="0039147F" w:rsidP="002E000D">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2E1BDDE7" w14:textId="77777777" w:rsidR="0039147F" w:rsidRPr="00694DF5" w:rsidRDefault="0039147F" w:rsidP="002E000D">
            <w:pPr>
              <w:jc w:val="both"/>
              <w:rPr>
                <w:b/>
              </w:rPr>
            </w:pPr>
            <w:r w:rsidRPr="00694DF5">
              <w:rPr>
                <w:b/>
              </w:rPr>
              <w:t>Išplečia PA</w:t>
            </w:r>
          </w:p>
        </w:tc>
        <w:tc>
          <w:tcPr>
            <w:tcW w:w="4635" w:type="dxa"/>
            <w:tcBorders>
              <w:top w:val="single" w:sz="4" w:space="0" w:color="auto"/>
              <w:bottom w:val="single" w:sz="4" w:space="0" w:color="auto"/>
            </w:tcBorders>
            <w:shd w:val="clear" w:color="auto" w:fill="auto"/>
          </w:tcPr>
          <w:p w14:paraId="7E1CAD92" w14:textId="77777777" w:rsidR="0039147F" w:rsidRPr="00694DF5" w:rsidRDefault="0039147F" w:rsidP="002E000D">
            <w:pPr>
              <w:jc w:val="both"/>
            </w:pPr>
            <w:r>
              <w:t>-</w:t>
            </w:r>
          </w:p>
        </w:tc>
      </w:tr>
      <w:tr w:rsidR="0039147F" w:rsidRPr="00694DF5" w14:paraId="21BA990A" w14:textId="77777777" w:rsidTr="0039147F">
        <w:tc>
          <w:tcPr>
            <w:tcW w:w="1615" w:type="dxa"/>
            <w:vMerge/>
            <w:tcBorders>
              <w:top w:val="single" w:sz="4" w:space="0" w:color="auto"/>
              <w:bottom w:val="single" w:sz="4" w:space="0" w:color="auto"/>
            </w:tcBorders>
            <w:shd w:val="clear" w:color="auto" w:fill="auto"/>
          </w:tcPr>
          <w:p w14:paraId="690B3B55" w14:textId="77777777" w:rsidR="0039147F" w:rsidRPr="00694DF5" w:rsidRDefault="0039147F" w:rsidP="002E000D">
            <w:pPr>
              <w:jc w:val="both"/>
            </w:pPr>
          </w:p>
        </w:tc>
        <w:tc>
          <w:tcPr>
            <w:tcW w:w="2026" w:type="dxa"/>
            <w:tcBorders>
              <w:top w:val="single" w:sz="4" w:space="0" w:color="auto"/>
              <w:bottom w:val="single" w:sz="4" w:space="0" w:color="auto"/>
            </w:tcBorders>
            <w:shd w:val="clear" w:color="auto" w:fill="auto"/>
          </w:tcPr>
          <w:p w14:paraId="6EF01B38" w14:textId="77777777" w:rsidR="0039147F" w:rsidRPr="00694DF5" w:rsidRDefault="0039147F" w:rsidP="002E000D">
            <w:pPr>
              <w:jc w:val="both"/>
              <w:rPr>
                <w:b/>
              </w:rPr>
            </w:pPr>
            <w:r w:rsidRPr="00694DF5">
              <w:rPr>
                <w:b/>
              </w:rPr>
              <w:t>Apima PA</w:t>
            </w:r>
          </w:p>
        </w:tc>
        <w:tc>
          <w:tcPr>
            <w:tcW w:w="4635" w:type="dxa"/>
            <w:tcBorders>
              <w:top w:val="single" w:sz="4" w:space="0" w:color="auto"/>
              <w:bottom w:val="single" w:sz="4" w:space="0" w:color="auto"/>
            </w:tcBorders>
            <w:shd w:val="clear" w:color="auto" w:fill="auto"/>
          </w:tcPr>
          <w:p w14:paraId="0C513067" w14:textId="77777777" w:rsidR="0039147F" w:rsidRPr="00694DF5" w:rsidRDefault="0039147F" w:rsidP="002E000D">
            <w:pPr>
              <w:jc w:val="both"/>
            </w:pPr>
            <w:r w:rsidRPr="00694DF5">
              <w:t>-</w:t>
            </w:r>
          </w:p>
        </w:tc>
      </w:tr>
      <w:tr w:rsidR="0039147F" w:rsidRPr="00694DF5" w14:paraId="21655B11" w14:textId="77777777" w:rsidTr="0039147F">
        <w:tc>
          <w:tcPr>
            <w:tcW w:w="1615" w:type="dxa"/>
            <w:vMerge/>
            <w:tcBorders>
              <w:top w:val="single" w:sz="4" w:space="0" w:color="auto"/>
              <w:bottom w:val="single" w:sz="4" w:space="0" w:color="auto"/>
            </w:tcBorders>
            <w:shd w:val="clear" w:color="auto" w:fill="auto"/>
          </w:tcPr>
          <w:p w14:paraId="0E8DE243" w14:textId="77777777" w:rsidR="0039147F" w:rsidRPr="00694DF5" w:rsidRDefault="0039147F" w:rsidP="002E000D">
            <w:pPr>
              <w:jc w:val="both"/>
            </w:pPr>
          </w:p>
        </w:tc>
        <w:tc>
          <w:tcPr>
            <w:tcW w:w="2026" w:type="dxa"/>
            <w:tcBorders>
              <w:top w:val="single" w:sz="4" w:space="0" w:color="auto"/>
              <w:bottom w:val="single" w:sz="4" w:space="0" w:color="auto"/>
            </w:tcBorders>
            <w:shd w:val="clear" w:color="auto" w:fill="auto"/>
          </w:tcPr>
          <w:p w14:paraId="742DDEB5" w14:textId="77777777" w:rsidR="0039147F" w:rsidRPr="00694DF5" w:rsidRDefault="0039147F" w:rsidP="002E000D">
            <w:pPr>
              <w:jc w:val="both"/>
              <w:rPr>
                <w:b/>
              </w:rPr>
            </w:pPr>
            <w:r w:rsidRPr="00694DF5">
              <w:rPr>
                <w:b/>
              </w:rPr>
              <w:t>Specializuoja PA</w:t>
            </w:r>
          </w:p>
        </w:tc>
        <w:tc>
          <w:tcPr>
            <w:tcW w:w="4635" w:type="dxa"/>
            <w:tcBorders>
              <w:top w:val="single" w:sz="4" w:space="0" w:color="auto"/>
              <w:bottom w:val="single" w:sz="4" w:space="0" w:color="auto"/>
            </w:tcBorders>
            <w:shd w:val="clear" w:color="auto" w:fill="auto"/>
          </w:tcPr>
          <w:p w14:paraId="1EC5B2B4" w14:textId="77777777" w:rsidR="0039147F" w:rsidRPr="00694DF5" w:rsidRDefault="0039147F" w:rsidP="002E000D">
            <w:pPr>
              <w:jc w:val="both"/>
            </w:pPr>
            <w:r>
              <w:t>-Gauti informaciją apie kalinius</w:t>
            </w:r>
          </w:p>
        </w:tc>
      </w:tr>
      <w:tr w:rsidR="0039147F" w:rsidRPr="00694DF5" w14:paraId="62B0E94A" w14:textId="77777777" w:rsidTr="0039147F">
        <w:tc>
          <w:tcPr>
            <w:tcW w:w="3641" w:type="dxa"/>
            <w:gridSpan w:val="2"/>
            <w:tcBorders>
              <w:top w:val="single" w:sz="4" w:space="0" w:color="auto"/>
              <w:bottom w:val="single" w:sz="4" w:space="0" w:color="auto"/>
            </w:tcBorders>
            <w:shd w:val="clear" w:color="auto" w:fill="auto"/>
          </w:tcPr>
          <w:p w14:paraId="48634D14" w14:textId="77777777" w:rsidR="0039147F" w:rsidRPr="00694DF5" w:rsidRDefault="0039147F" w:rsidP="002E000D">
            <w:pPr>
              <w:jc w:val="both"/>
              <w:rPr>
                <w:b/>
              </w:rPr>
            </w:pPr>
            <w:r w:rsidRPr="00694DF5">
              <w:rPr>
                <w:b/>
              </w:rPr>
              <w:t>Pagrindinis įvykių srautas</w:t>
            </w:r>
          </w:p>
        </w:tc>
        <w:tc>
          <w:tcPr>
            <w:tcW w:w="4635" w:type="dxa"/>
            <w:tcBorders>
              <w:top w:val="single" w:sz="4" w:space="0" w:color="auto"/>
              <w:bottom w:val="single" w:sz="4" w:space="0" w:color="auto"/>
            </w:tcBorders>
            <w:shd w:val="clear" w:color="auto" w:fill="auto"/>
          </w:tcPr>
          <w:p w14:paraId="2490D10F" w14:textId="77777777" w:rsidR="0039147F" w:rsidRPr="00694DF5" w:rsidRDefault="0039147F" w:rsidP="002E000D">
            <w:pPr>
              <w:jc w:val="both"/>
              <w:rPr>
                <w:b/>
              </w:rPr>
            </w:pPr>
            <w:r w:rsidRPr="00694DF5">
              <w:rPr>
                <w:b/>
              </w:rPr>
              <w:t>Sistemos reakcija ir sprendimai</w:t>
            </w:r>
          </w:p>
        </w:tc>
      </w:tr>
      <w:tr w:rsidR="0039147F" w:rsidRPr="00694DF5" w14:paraId="3B2CEC93" w14:textId="77777777" w:rsidTr="0039147F">
        <w:tc>
          <w:tcPr>
            <w:tcW w:w="3641" w:type="dxa"/>
            <w:gridSpan w:val="2"/>
            <w:tcBorders>
              <w:top w:val="single" w:sz="4" w:space="0" w:color="auto"/>
              <w:bottom w:val="single" w:sz="4" w:space="0" w:color="auto"/>
            </w:tcBorders>
            <w:shd w:val="clear" w:color="auto" w:fill="auto"/>
          </w:tcPr>
          <w:p w14:paraId="37F2A89B" w14:textId="77777777" w:rsidR="0039147F" w:rsidRPr="00694DF5" w:rsidRDefault="0039147F" w:rsidP="002E000D">
            <w:pPr>
              <w:jc w:val="both"/>
            </w:pPr>
            <w:r w:rsidRPr="00694DF5">
              <w:t>1. Operatorius paspaudžia mygtuką „</w:t>
            </w:r>
            <w:r>
              <w:t>Gauti informaciją</w:t>
            </w:r>
            <w:r w:rsidRPr="00694DF5">
              <w:t>“</w:t>
            </w:r>
          </w:p>
        </w:tc>
        <w:tc>
          <w:tcPr>
            <w:tcW w:w="4635" w:type="dxa"/>
            <w:tcBorders>
              <w:top w:val="single" w:sz="4" w:space="0" w:color="auto"/>
              <w:bottom w:val="single" w:sz="4" w:space="0" w:color="auto"/>
            </w:tcBorders>
            <w:shd w:val="clear" w:color="auto" w:fill="auto"/>
          </w:tcPr>
          <w:p w14:paraId="733B0B49" w14:textId="015A9372" w:rsidR="0039147F" w:rsidRPr="00694DF5" w:rsidRDefault="0039147F" w:rsidP="002E000D">
            <w:pPr>
              <w:jc w:val="both"/>
            </w:pPr>
            <w:r w:rsidRPr="00694DF5">
              <w:t xml:space="preserve">1.1. Sistema </w:t>
            </w:r>
            <w:r>
              <w:t>nukreipia į informacijos langą su visų kalinių informacija</w:t>
            </w:r>
          </w:p>
        </w:tc>
      </w:tr>
      <w:tr w:rsidR="0039147F" w:rsidRPr="00694DF5" w14:paraId="04187DBC" w14:textId="77777777" w:rsidTr="0039147F">
        <w:tc>
          <w:tcPr>
            <w:tcW w:w="3641" w:type="dxa"/>
            <w:gridSpan w:val="2"/>
            <w:tcBorders>
              <w:top w:val="single" w:sz="4" w:space="0" w:color="auto"/>
              <w:bottom w:val="single" w:sz="4" w:space="0" w:color="auto"/>
            </w:tcBorders>
            <w:shd w:val="clear" w:color="auto" w:fill="auto"/>
          </w:tcPr>
          <w:p w14:paraId="1D006E71" w14:textId="77777777" w:rsidR="0039147F" w:rsidRPr="00694DF5" w:rsidRDefault="0039147F" w:rsidP="002E000D">
            <w:pPr>
              <w:jc w:val="both"/>
              <w:rPr>
                <w:b/>
              </w:rPr>
            </w:pPr>
            <w:r w:rsidRPr="00694DF5">
              <w:rPr>
                <w:b/>
              </w:rPr>
              <w:t>Po sąlyga</w:t>
            </w:r>
          </w:p>
        </w:tc>
        <w:tc>
          <w:tcPr>
            <w:tcW w:w="4635" w:type="dxa"/>
            <w:tcBorders>
              <w:top w:val="single" w:sz="4" w:space="0" w:color="auto"/>
              <w:bottom w:val="single" w:sz="4" w:space="0" w:color="auto"/>
            </w:tcBorders>
            <w:shd w:val="clear" w:color="auto" w:fill="auto"/>
          </w:tcPr>
          <w:p w14:paraId="34999C93" w14:textId="77777777" w:rsidR="0039147F" w:rsidRPr="00694DF5" w:rsidRDefault="0039147F" w:rsidP="002E000D">
            <w:pPr>
              <w:jc w:val="both"/>
            </w:pPr>
            <w:r w:rsidRPr="00694DF5">
              <w:t>Sukurta nauja</w:t>
            </w:r>
            <w:r>
              <w:t xml:space="preserve"> lentelė</w:t>
            </w:r>
          </w:p>
        </w:tc>
      </w:tr>
      <w:tr w:rsidR="0039147F" w:rsidRPr="00694DF5" w14:paraId="19B49930" w14:textId="77777777" w:rsidTr="0039147F">
        <w:tc>
          <w:tcPr>
            <w:tcW w:w="8276" w:type="dxa"/>
            <w:gridSpan w:val="3"/>
            <w:tcBorders>
              <w:top w:val="single" w:sz="4" w:space="0" w:color="auto"/>
              <w:bottom w:val="single" w:sz="4" w:space="0" w:color="auto"/>
            </w:tcBorders>
            <w:shd w:val="clear" w:color="auto" w:fill="auto"/>
          </w:tcPr>
          <w:p w14:paraId="3A9C4FF7" w14:textId="77777777" w:rsidR="0039147F" w:rsidRPr="00694DF5" w:rsidRDefault="0039147F" w:rsidP="002E000D">
            <w:pPr>
              <w:jc w:val="both"/>
            </w:pPr>
            <w:r w:rsidRPr="00694DF5">
              <w:rPr>
                <w:b/>
              </w:rPr>
              <w:t>Alternatyvūs scenarijai</w:t>
            </w:r>
          </w:p>
        </w:tc>
      </w:tr>
      <w:tr w:rsidR="0039147F" w:rsidRPr="00694DF5" w14:paraId="634425C5" w14:textId="77777777" w:rsidTr="0039147F">
        <w:tc>
          <w:tcPr>
            <w:tcW w:w="3641" w:type="dxa"/>
            <w:gridSpan w:val="2"/>
            <w:tcBorders>
              <w:top w:val="single" w:sz="4" w:space="0" w:color="auto"/>
              <w:bottom w:val="double" w:sz="4" w:space="0" w:color="auto"/>
            </w:tcBorders>
            <w:shd w:val="clear" w:color="auto" w:fill="auto"/>
          </w:tcPr>
          <w:p w14:paraId="406593D7" w14:textId="79E82B6F" w:rsidR="0039147F" w:rsidRPr="00694DF5" w:rsidRDefault="0039147F" w:rsidP="002E000D">
            <w:pPr>
              <w:jc w:val="both"/>
            </w:pPr>
            <w:r>
              <w:t>-</w:t>
            </w:r>
          </w:p>
        </w:tc>
        <w:tc>
          <w:tcPr>
            <w:tcW w:w="4635" w:type="dxa"/>
            <w:tcBorders>
              <w:top w:val="single" w:sz="4" w:space="0" w:color="auto"/>
              <w:bottom w:val="double" w:sz="4" w:space="0" w:color="auto"/>
            </w:tcBorders>
            <w:shd w:val="clear" w:color="auto" w:fill="auto"/>
          </w:tcPr>
          <w:p w14:paraId="13E56AF0" w14:textId="0C0CDB85" w:rsidR="0039147F" w:rsidRPr="00694DF5" w:rsidRDefault="0039147F" w:rsidP="002E000D">
            <w:pPr>
              <w:keepNext/>
              <w:jc w:val="both"/>
            </w:pPr>
            <w:r>
              <w:t>-</w:t>
            </w:r>
          </w:p>
        </w:tc>
      </w:tr>
    </w:tbl>
    <w:p w14:paraId="2C8EF026" w14:textId="627FAF8F" w:rsidR="0039147F"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18</w:t>
        </w:r>
      </w:fldSimple>
      <w:r>
        <w:t xml:space="preserve"> informacijos apie kalinius gavimas</w:t>
      </w:r>
    </w:p>
    <w:p w14:paraId="49ED7ABD" w14:textId="21C57DC0" w:rsidR="0039147F" w:rsidRDefault="0039147F">
      <w:r>
        <w:br w:type="page"/>
      </w:r>
    </w:p>
    <w:p w14:paraId="5331CA13" w14:textId="77777777" w:rsidR="004B55AB" w:rsidRDefault="004B55AB"/>
    <w:p w14:paraId="7B0AB7B5" w14:textId="63F9FCE7" w:rsidR="002E000D" w:rsidRDefault="002E000D" w:rsidP="002E000D">
      <w:pPr>
        <w:pStyle w:val="Antrat"/>
        <w:keepNext/>
      </w:pPr>
      <w:r>
        <w:t xml:space="preserve">pav. </w:t>
      </w:r>
      <w:fldSimple w:instr=" STYLEREF 1 \s ">
        <w:r w:rsidR="00356BC7">
          <w:rPr>
            <w:noProof/>
          </w:rPr>
          <w:t>2</w:t>
        </w:r>
      </w:fldSimple>
      <w:r w:rsidR="00356BC7">
        <w:t>.</w:t>
      </w:r>
      <w:fldSimple w:instr=" SEQ pav. \* ARABIC \s 1 ">
        <w:r w:rsidR="00356BC7">
          <w:rPr>
            <w:noProof/>
          </w:rPr>
          <w:t>20</w:t>
        </w:r>
      </w:fldSimple>
      <w:r>
        <w:t xml:space="preserve"> informacijos apie </w:t>
      </w:r>
      <w:proofErr w:type="spellStart"/>
      <w:r>
        <w:t>kamertą</w:t>
      </w:r>
      <w:proofErr w:type="spellEnd"/>
      <w:r>
        <w:t xml:space="preserve"> gavimas</w:t>
      </w:r>
    </w:p>
    <w:p w14:paraId="4AF72DB5" w14:textId="72F8F52E" w:rsidR="00634724" w:rsidRDefault="00634724" w:rsidP="004F01B7">
      <w:r>
        <w:rPr>
          <w:noProof/>
        </w:rPr>
        <w:drawing>
          <wp:inline distT="0" distB="0" distL="0" distR="0" wp14:anchorId="483B06DB" wp14:editId="0565D84D">
            <wp:extent cx="5274310" cy="3771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712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4B55AB" w:rsidRPr="00694DF5" w14:paraId="1FC3A3FB" w14:textId="77777777" w:rsidTr="00837084">
        <w:tc>
          <w:tcPr>
            <w:tcW w:w="8568" w:type="dxa"/>
            <w:gridSpan w:val="3"/>
            <w:tcBorders>
              <w:top w:val="double" w:sz="4" w:space="0" w:color="auto"/>
              <w:bottom w:val="single" w:sz="4" w:space="0" w:color="auto"/>
            </w:tcBorders>
            <w:shd w:val="clear" w:color="auto" w:fill="auto"/>
          </w:tcPr>
          <w:p w14:paraId="3EAA2113" w14:textId="1931D783" w:rsidR="004B55AB" w:rsidRPr="00694DF5" w:rsidRDefault="004B55AB" w:rsidP="00837084">
            <w:pPr>
              <w:jc w:val="both"/>
              <w:rPr>
                <w:b/>
              </w:rPr>
            </w:pPr>
            <w:r w:rsidRPr="00694DF5">
              <w:rPr>
                <w:b/>
              </w:rPr>
              <w:t>Panaudojimo atvejis „</w:t>
            </w:r>
            <w:r>
              <w:rPr>
                <w:b/>
              </w:rPr>
              <w:t>Gauti informaciją apie kalinius</w:t>
            </w:r>
            <w:r w:rsidR="00F449CE">
              <w:rPr>
                <w:b/>
              </w:rPr>
              <w:t xml:space="preserve"> kameroje</w:t>
            </w:r>
            <w:r w:rsidRPr="00694DF5">
              <w:rPr>
                <w:b/>
              </w:rPr>
              <w:t>“</w:t>
            </w:r>
          </w:p>
        </w:tc>
      </w:tr>
      <w:tr w:rsidR="004B55AB" w:rsidRPr="00694DF5" w14:paraId="1218EA7B" w14:textId="77777777" w:rsidTr="00837084">
        <w:tc>
          <w:tcPr>
            <w:tcW w:w="3708" w:type="dxa"/>
            <w:gridSpan w:val="2"/>
            <w:tcBorders>
              <w:top w:val="single" w:sz="4" w:space="0" w:color="auto"/>
              <w:bottom w:val="single" w:sz="4" w:space="0" w:color="auto"/>
            </w:tcBorders>
            <w:shd w:val="clear" w:color="auto" w:fill="auto"/>
          </w:tcPr>
          <w:p w14:paraId="2F769200" w14:textId="77777777" w:rsidR="004B55AB" w:rsidRPr="00694DF5" w:rsidRDefault="004B55AB"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72CBDE37" w14:textId="77777777" w:rsidR="004B55AB" w:rsidRPr="00694DF5" w:rsidRDefault="004B55AB" w:rsidP="00837084">
            <w:pPr>
              <w:jc w:val="both"/>
            </w:pPr>
            <w:r w:rsidRPr="00694DF5">
              <w:t>Operatorius</w:t>
            </w:r>
          </w:p>
        </w:tc>
      </w:tr>
      <w:tr w:rsidR="004B55AB" w:rsidRPr="00694DF5" w14:paraId="6CFC2370" w14:textId="77777777" w:rsidTr="00837084">
        <w:tc>
          <w:tcPr>
            <w:tcW w:w="3708" w:type="dxa"/>
            <w:gridSpan w:val="2"/>
            <w:tcBorders>
              <w:top w:val="single" w:sz="4" w:space="0" w:color="auto"/>
              <w:bottom w:val="single" w:sz="4" w:space="0" w:color="auto"/>
            </w:tcBorders>
            <w:shd w:val="clear" w:color="auto" w:fill="auto"/>
          </w:tcPr>
          <w:p w14:paraId="60E825F5" w14:textId="77777777" w:rsidR="004B55AB" w:rsidRPr="00694DF5" w:rsidRDefault="004B55AB"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45050776" w14:textId="77777777" w:rsidR="004B55AB" w:rsidRPr="00694DF5" w:rsidRDefault="004B55AB" w:rsidP="00837084">
            <w:pPr>
              <w:jc w:val="both"/>
            </w:pPr>
            <w:r w:rsidRPr="00694DF5">
              <w:t xml:space="preserve">Operatorius turi būti prisijungęs prie sistemos </w:t>
            </w:r>
          </w:p>
        </w:tc>
      </w:tr>
      <w:tr w:rsidR="004B55AB" w:rsidRPr="00694DF5" w14:paraId="5547D0B7" w14:textId="77777777" w:rsidTr="00837084">
        <w:tc>
          <w:tcPr>
            <w:tcW w:w="3708" w:type="dxa"/>
            <w:gridSpan w:val="2"/>
            <w:tcBorders>
              <w:top w:val="single" w:sz="4" w:space="0" w:color="auto"/>
              <w:bottom w:val="single" w:sz="4" w:space="0" w:color="auto"/>
            </w:tcBorders>
            <w:shd w:val="clear" w:color="auto" w:fill="auto"/>
          </w:tcPr>
          <w:p w14:paraId="1FE87D45" w14:textId="77777777" w:rsidR="004B55AB" w:rsidRPr="00694DF5" w:rsidRDefault="004B55AB"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351A8407" w14:textId="3811BB5F" w:rsidR="004B55AB" w:rsidRPr="00694DF5" w:rsidRDefault="004B55AB" w:rsidP="00837084">
            <w:pPr>
              <w:jc w:val="both"/>
            </w:pPr>
            <w:r w:rsidRPr="00694DF5">
              <w:t xml:space="preserve">Operatorius nori </w:t>
            </w:r>
            <w:r>
              <w:t xml:space="preserve">sužinoti apie </w:t>
            </w:r>
            <w:r w:rsidR="00F449CE">
              <w:t xml:space="preserve">kameroje </w:t>
            </w:r>
            <w:r>
              <w:t>gyvenančius žmone</w:t>
            </w:r>
            <w:r w:rsidR="00F449CE">
              <w:t>s</w:t>
            </w:r>
          </w:p>
        </w:tc>
      </w:tr>
      <w:tr w:rsidR="004B55AB" w:rsidRPr="00694DF5" w14:paraId="7F0E801A" w14:textId="77777777" w:rsidTr="00837084">
        <w:tc>
          <w:tcPr>
            <w:tcW w:w="1634" w:type="dxa"/>
            <w:vMerge w:val="restart"/>
            <w:tcBorders>
              <w:top w:val="single" w:sz="4" w:space="0" w:color="auto"/>
              <w:bottom w:val="single" w:sz="4" w:space="0" w:color="auto"/>
            </w:tcBorders>
            <w:shd w:val="clear" w:color="auto" w:fill="auto"/>
          </w:tcPr>
          <w:p w14:paraId="3F1EE3F5" w14:textId="77777777" w:rsidR="004B55AB" w:rsidRPr="00694DF5" w:rsidRDefault="004B55AB"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F1C01ED" w14:textId="77777777" w:rsidR="004B55AB" w:rsidRPr="00694DF5" w:rsidRDefault="004B55AB"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1082A55C" w14:textId="77777777" w:rsidR="004B55AB" w:rsidRPr="00694DF5" w:rsidRDefault="004B55AB" w:rsidP="00837084">
            <w:pPr>
              <w:jc w:val="both"/>
            </w:pPr>
            <w:r>
              <w:t>-</w:t>
            </w:r>
          </w:p>
        </w:tc>
      </w:tr>
      <w:tr w:rsidR="004B55AB" w:rsidRPr="00694DF5" w14:paraId="22066A08" w14:textId="77777777" w:rsidTr="00837084">
        <w:tc>
          <w:tcPr>
            <w:tcW w:w="1634" w:type="dxa"/>
            <w:vMerge/>
            <w:tcBorders>
              <w:top w:val="single" w:sz="4" w:space="0" w:color="auto"/>
              <w:bottom w:val="single" w:sz="4" w:space="0" w:color="auto"/>
            </w:tcBorders>
            <w:shd w:val="clear" w:color="auto" w:fill="auto"/>
          </w:tcPr>
          <w:p w14:paraId="6A5562CC" w14:textId="77777777" w:rsidR="004B55AB" w:rsidRPr="00694DF5" w:rsidRDefault="004B55AB" w:rsidP="00837084">
            <w:pPr>
              <w:jc w:val="both"/>
            </w:pPr>
          </w:p>
        </w:tc>
        <w:tc>
          <w:tcPr>
            <w:tcW w:w="2074" w:type="dxa"/>
            <w:tcBorders>
              <w:top w:val="single" w:sz="4" w:space="0" w:color="auto"/>
              <w:bottom w:val="single" w:sz="4" w:space="0" w:color="auto"/>
            </w:tcBorders>
            <w:shd w:val="clear" w:color="auto" w:fill="auto"/>
          </w:tcPr>
          <w:p w14:paraId="68BC27F7" w14:textId="77777777" w:rsidR="004B55AB" w:rsidRPr="00694DF5" w:rsidRDefault="004B55AB"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1556123D" w14:textId="77777777" w:rsidR="004B55AB" w:rsidRPr="00694DF5" w:rsidRDefault="004B55AB" w:rsidP="00837084">
            <w:pPr>
              <w:jc w:val="both"/>
            </w:pPr>
            <w:r w:rsidRPr="00694DF5">
              <w:t>-</w:t>
            </w:r>
          </w:p>
        </w:tc>
      </w:tr>
      <w:tr w:rsidR="004B55AB" w:rsidRPr="00694DF5" w14:paraId="2D13B2F9" w14:textId="77777777" w:rsidTr="00837084">
        <w:tc>
          <w:tcPr>
            <w:tcW w:w="1634" w:type="dxa"/>
            <w:vMerge/>
            <w:tcBorders>
              <w:top w:val="single" w:sz="4" w:space="0" w:color="auto"/>
              <w:bottom w:val="single" w:sz="4" w:space="0" w:color="auto"/>
            </w:tcBorders>
            <w:shd w:val="clear" w:color="auto" w:fill="auto"/>
          </w:tcPr>
          <w:p w14:paraId="6B1E6D66" w14:textId="77777777" w:rsidR="004B55AB" w:rsidRPr="00694DF5" w:rsidRDefault="004B55AB" w:rsidP="00837084">
            <w:pPr>
              <w:jc w:val="both"/>
            </w:pPr>
          </w:p>
        </w:tc>
        <w:tc>
          <w:tcPr>
            <w:tcW w:w="2074" w:type="dxa"/>
            <w:tcBorders>
              <w:top w:val="single" w:sz="4" w:space="0" w:color="auto"/>
              <w:bottom w:val="single" w:sz="4" w:space="0" w:color="auto"/>
            </w:tcBorders>
            <w:shd w:val="clear" w:color="auto" w:fill="auto"/>
          </w:tcPr>
          <w:p w14:paraId="0957E09D" w14:textId="77777777" w:rsidR="004B55AB" w:rsidRPr="00694DF5" w:rsidRDefault="004B55AB"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509292" w14:textId="3FDC1257" w:rsidR="004B55AB" w:rsidRPr="00694DF5" w:rsidRDefault="004B55AB" w:rsidP="00837084">
            <w:pPr>
              <w:jc w:val="both"/>
            </w:pPr>
            <w:r>
              <w:t>-</w:t>
            </w:r>
            <w:r w:rsidR="00F449CE">
              <w:t>Gauti informaciją apie kalinius</w:t>
            </w:r>
          </w:p>
        </w:tc>
      </w:tr>
      <w:tr w:rsidR="004B55AB" w:rsidRPr="00694DF5" w14:paraId="6693FB88" w14:textId="77777777" w:rsidTr="00837084">
        <w:tc>
          <w:tcPr>
            <w:tcW w:w="3708" w:type="dxa"/>
            <w:gridSpan w:val="2"/>
            <w:tcBorders>
              <w:top w:val="single" w:sz="4" w:space="0" w:color="auto"/>
              <w:bottom w:val="single" w:sz="4" w:space="0" w:color="auto"/>
            </w:tcBorders>
            <w:shd w:val="clear" w:color="auto" w:fill="auto"/>
          </w:tcPr>
          <w:p w14:paraId="67C5BC51" w14:textId="77777777" w:rsidR="004B55AB" w:rsidRPr="00694DF5" w:rsidRDefault="004B55AB"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27D662AB" w14:textId="77777777" w:rsidR="004B55AB" w:rsidRPr="00694DF5" w:rsidRDefault="004B55AB" w:rsidP="00837084">
            <w:pPr>
              <w:jc w:val="both"/>
              <w:rPr>
                <w:b/>
              </w:rPr>
            </w:pPr>
            <w:r w:rsidRPr="00694DF5">
              <w:rPr>
                <w:b/>
              </w:rPr>
              <w:t>Sistemos reakcija ir sprendimai</w:t>
            </w:r>
          </w:p>
        </w:tc>
      </w:tr>
      <w:tr w:rsidR="004B55AB" w:rsidRPr="00694DF5" w14:paraId="4F3DAD4D" w14:textId="77777777" w:rsidTr="00837084">
        <w:tc>
          <w:tcPr>
            <w:tcW w:w="3708" w:type="dxa"/>
            <w:gridSpan w:val="2"/>
            <w:tcBorders>
              <w:top w:val="single" w:sz="4" w:space="0" w:color="auto"/>
              <w:bottom w:val="single" w:sz="4" w:space="0" w:color="auto"/>
            </w:tcBorders>
            <w:shd w:val="clear" w:color="auto" w:fill="auto"/>
          </w:tcPr>
          <w:p w14:paraId="56258033" w14:textId="39CC1911" w:rsidR="004B55AB" w:rsidRPr="00694DF5" w:rsidRDefault="004B55AB" w:rsidP="00837084">
            <w:pPr>
              <w:jc w:val="both"/>
            </w:pPr>
            <w:r w:rsidRPr="00694DF5">
              <w:t>1. Operatorius paspaudžia mygtuką „</w:t>
            </w:r>
            <w:r w:rsidR="00F449CE">
              <w:t>Gauti informaciją</w:t>
            </w:r>
            <w:r w:rsidRPr="00694DF5">
              <w:t>“</w:t>
            </w:r>
          </w:p>
        </w:tc>
        <w:tc>
          <w:tcPr>
            <w:tcW w:w="4860" w:type="dxa"/>
            <w:tcBorders>
              <w:top w:val="single" w:sz="4" w:space="0" w:color="auto"/>
              <w:bottom w:val="single" w:sz="4" w:space="0" w:color="auto"/>
            </w:tcBorders>
            <w:shd w:val="clear" w:color="auto" w:fill="auto"/>
          </w:tcPr>
          <w:p w14:paraId="77B3FEAA" w14:textId="34CD44EC" w:rsidR="004B55AB" w:rsidRPr="00694DF5" w:rsidRDefault="004B55AB" w:rsidP="00837084">
            <w:pPr>
              <w:jc w:val="both"/>
            </w:pPr>
            <w:r w:rsidRPr="00694DF5">
              <w:t xml:space="preserve">1.1. Sistema suformuoja </w:t>
            </w:r>
            <w:r w:rsidR="00F449CE">
              <w:t>ieškojimo</w:t>
            </w:r>
            <w:r w:rsidRPr="00694DF5">
              <w:t xml:space="preserve"> langą</w:t>
            </w:r>
          </w:p>
        </w:tc>
      </w:tr>
      <w:tr w:rsidR="004B55AB" w:rsidRPr="00694DF5" w14:paraId="076EFCB3" w14:textId="77777777" w:rsidTr="00837084">
        <w:tc>
          <w:tcPr>
            <w:tcW w:w="3708" w:type="dxa"/>
            <w:gridSpan w:val="2"/>
            <w:tcBorders>
              <w:top w:val="single" w:sz="4" w:space="0" w:color="auto"/>
              <w:bottom w:val="single" w:sz="4" w:space="0" w:color="auto"/>
            </w:tcBorders>
            <w:shd w:val="clear" w:color="auto" w:fill="auto"/>
          </w:tcPr>
          <w:p w14:paraId="0C2E5265" w14:textId="283D72F5" w:rsidR="004B55AB" w:rsidRPr="00694DF5" w:rsidRDefault="004B55AB" w:rsidP="00837084">
            <w:pPr>
              <w:jc w:val="both"/>
            </w:pPr>
            <w:r w:rsidRPr="00694DF5">
              <w:t xml:space="preserve">2. Operatorius įveda </w:t>
            </w:r>
            <w:r w:rsidR="00F449CE">
              <w:t>kamerą apie kurios gyventojus nori sužinoti</w:t>
            </w:r>
            <w:r w:rsidRPr="00694DF5">
              <w:t xml:space="preserve"> </w:t>
            </w:r>
          </w:p>
        </w:tc>
        <w:tc>
          <w:tcPr>
            <w:tcW w:w="4860" w:type="dxa"/>
            <w:tcBorders>
              <w:top w:val="single" w:sz="4" w:space="0" w:color="auto"/>
              <w:bottom w:val="single" w:sz="4" w:space="0" w:color="auto"/>
            </w:tcBorders>
            <w:shd w:val="clear" w:color="auto" w:fill="auto"/>
          </w:tcPr>
          <w:p w14:paraId="681BA3FD" w14:textId="5596202D" w:rsidR="004B55AB" w:rsidRPr="00694DF5" w:rsidRDefault="004B55AB" w:rsidP="00837084">
            <w:pPr>
              <w:jc w:val="both"/>
            </w:pPr>
            <w:r w:rsidRPr="00694DF5">
              <w:t xml:space="preserve">2.1. Sistema pagal </w:t>
            </w:r>
            <w:r w:rsidR="00F449CE">
              <w:t>kameros kodą suranda jos gyventojus ir išveda į ekraną lentele</w:t>
            </w:r>
          </w:p>
        </w:tc>
      </w:tr>
      <w:tr w:rsidR="004B55AB" w:rsidRPr="00694DF5" w14:paraId="313E46A0" w14:textId="77777777" w:rsidTr="00837084">
        <w:tc>
          <w:tcPr>
            <w:tcW w:w="3708" w:type="dxa"/>
            <w:gridSpan w:val="2"/>
            <w:tcBorders>
              <w:top w:val="single" w:sz="4" w:space="0" w:color="auto"/>
              <w:bottom w:val="single" w:sz="4" w:space="0" w:color="auto"/>
            </w:tcBorders>
            <w:shd w:val="clear" w:color="auto" w:fill="auto"/>
          </w:tcPr>
          <w:p w14:paraId="47E1260F" w14:textId="77777777" w:rsidR="004B55AB" w:rsidRPr="00694DF5" w:rsidRDefault="004B55AB"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37DEEC8" w14:textId="7119FD36" w:rsidR="004B55AB" w:rsidRPr="00694DF5" w:rsidRDefault="004B55AB" w:rsidP="00837084">
            <w:pPr>
              <w:jc w:val="both"/>
            </w:pPr>
            <w:r w:rsidRPr="00694DF5">
              <w:t>Sukurta nauja</w:t>
            </w:r>
            <w:r w:rsidR="00F449CE">
              <w:t xml:space="preserve"> lentelė</w:t>
            </w:r>
          </w:p>
        </w:tc>
      </w:tr>
      <w:tr w:rsidR="004B55AB" w:rsidRPr="00694DF5" w14:paraId="4821E452" w14:textId="77777777" w:rsidTr="00837084">
        <w:tc>
          <w:tcPr>
            <w:tcW w:w="8568" w:type="dxa"/>
            <w:gridSpan w:val="3"/>
            <w:tcBorders>
              <w:top w:val="single" w:sz="4" w:space="0" w:color="auto"/>
              <w:bottom w:val="single" w:sz="4" w:space="0" w:color="auto"/>
            </w:tcBorders>
            <w:shd w:val="clear" w:color="auto" w:fill="auto"/>
          </w:tcPr>
          <w:p w14:paraId="3D28250B" w14:textId="77777777" w:rsidR="004B55AB" w:rsidRPr="00694DF5" w:rsidRDefault="004B55AB" w:rsidP="00837084">
            <w:pPr>
              <w:jc w:val="both"/>
            </w:pPr>
            <w:r w:rsidRPr="00694DF5">
              <w:rPr>
                <w:b/>
              </w:rPr>
              <w:t>Alternatyvūs scenarijai</w:t>
            </w:r>
          </w:p>
        </w:tc>
      </w:tr>
      <w:tr w:rsidR="004B55AB" w:rsidRPr="00694DF5" w14:paraId="2497CDEB" w14:textId="77777777" w:rsidTr="00837084">
        <w:tc>
          <w:tcPr>
            <w:tcW w:w="3708" w:type="dxa"/>
            <w:gridSpan w:val="2"/>
            <w:tcBorders>
              <w:top w:val="single" w:sz="4" w:space="0" w:color="auto"/>
              <w:bottom w:val="double" w:sz="4" w:space="0" w:color="auto"/>
            </w:tcBorders>
            <w:shd w:val="clear" w:color="auto" w:fill="auto"/>
          </w:tcPr>
          <w:p w14:paraId="57410903" w14:textId="56CD481F" w:rsidR="004B55AB" w:rsidRPr="00694DF5" w:rsidRDefault="004B55AB" w:rsidP="00837084">
            <w:pPr>
              <w:jc w:val="both"/>
            </w:pPr>
            <w:r w:rsidRPr="00694DF5">
              <w:t xml:space="preserve">2a. Operatorius </w:t>
            </w:r>
            <w:r w:rsidR="00F449CE">
              <w:t>įvedė neteisingą kodą</w:t>
            </w:r>
          </w:p>
        </w:tc>
        <w:tc>
          <w:tcPr>
            <w:tcW w:w="4860" w:type="dxa"/>
            <w:tcBorders>
              <w:top w:val="single" w:sz="4" w:space="0" w:color="auto"/>
              <w:bottom w:val="double" w:sz="4" w:space="0" w:color="auto"/>
            </w:tcBorders>
            <w:shd w:val="clear" w:color="auto" w:fill="auto"/>
          </w:tcPr>
          <w:p w14:paraId="75038F27" w14:textId="1C54C334" w:rsidR="004B55AB" w:rsidRPr="00694DF5" w:rsidRDefault="004B55AB" w:rsidP="002E000D">
            <w:pPr>
              <w:keepNext/>
              <w:jc w:val="both"/>
            </w:pPr>
            <w:r w:rsidRPr="00694DF5">
              <w:t xml:space="preserve">2a.1. Sistema suformuoja klaidos pranešimą </w:t>
            </w:r>
          </w:p>
        </w:tc>
      </w:tr>
    </w:tbl>
    <w:p w14:paraId="53E2CB9D" w14:textId="57EDF841" w:rsidR="004B55AB"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19</w:t>
        </w:r>
      </w:fldSimple>
      <w:r>
        <w:t xml:space="preserve"> </w:t>
      </w:r>
      <w:proofErr w:type="spellStart"/>
      <w:r>
        <w:t>informacijso</w:t>
      </w:r>
      <w:proofErr w:type="spellEnd"/>
      <w:r>
        <w:t xml:space="preserve"> apie kamerą gavimas</w:t>
      </w:r>
    </w:p>
    <w:p w14:paraId="285242A6" w14:textId="105D1665" w:rsidR="00F449CE" w:rsidRDefault="00F449CE">
      <w:r>
        <w:br w:type="page"/>
      </w:r>
    </w:p>
    <w:p w14:paraId="28B02C52" w14:textId="4266F44C"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21</w:t>
        </w:r>
      </w:fldSimple>
      <w:r>
        <w:t xml:space="preserve"> informacijos apie </w:t>
      </w:r>
      <w:proofErr w:type="spellStart"/>
      <w:r>
        <w:t>kallinius</w:t>
      </w:r>
      <w:proofErr w:type="spellEnd"/>
      <w:r>
        <w:t xml:space="preserve"> bloke gavimas</w:t>
      </w:r>
    </w:p>
    <w:p w14:paraId="5E30DB82" w14:textId="4AB28411" w:rsidR="00F449CE" w:rsidRDefault="00F449CE">
      <w:r>
        <w:rPr>
          <w:noProof/>
        </w:rPr>
        <w:drawing>
          <wp:inline distT="0" distB="0" distL="0" distR="0" wp14:anchorId="26D44CD8" wp14:editId="05669017">
            <wp:extent cx="5274310" cy="2951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5148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5"/>
        <w:gridCol w:w="2026"/>
        <w:gridCol w:w="4635"/>
      </w:tblGrid>
      <w:tr w:rsidR="00F449CE" w:rsidRPr="00694DF5" w14:paraId="58A0BC55" w14:textId="77777777" w:rsidTr="00837084">
        <w:tc>
          <w:tcPr>
            <w:tcW w:w="8568" w:type="dxa"/>
            <w:gridSpan w:val="3"/>
            <w:tcBorders>
              <w:top w:val="double" w:sz="4" w:space="0" w:color="auto"/>
              <w:bottom w:val="single" w:sz="4" w:space="0" w:color="auto"/>
            </w:tcBorders>
            <w:shd w:val="clear" w:color="auto" w:fill="auto"/>
          </w:tcPr>
          <w:p w14:paraId="49C2FE40" w14:textId="16CBCB1C" w:rsidR="00F449CE" w:rsidRPr="00694DF5" w:rsidRDefault="00F449CE" w:rsidP="00837084">
            <w:pPr>
              <w:jc w:val="both"/>
              <w:rPr>
                <w:b/>
              </w:rPr>
            </w:pPr>
            <w:r w:rsidRPr="00694DF5">
              <w:rPr>
                <w:b/>
              </w:rPr>
              <w:t>Panaudojimo atvejis „</w:t>
            </w:r>
            <w:r>
              <w:rPr>
                <w:b/>
              </w:rPr>
              <w:t>Gauti informaciją apie kalinius bloke</w:t>
            </w:r>
            <w:r w:rsidRPr="00694DF5">
              <w:rPr>
                <w:b/>
              </w:rPr>
              <w:t>“</w:t>
            </w:r>
          </w:p>
        </w:tc>
      </w:tr>
      <w:tr w:rsidR="00F449CE" w:rsidRPr="00694DF5" w14:paraId="032DB53F" w14:textId="77777777" w:rsidTr="00837084">
        <w:tc>
          <w:tcPr>
            <w:tcW w:w="3708" w:type="dxa"/>
            <w:gridSpan w:val="2"/>
            <w:tcBorders>
              <w:top w:val="single" w:sz="4" w:space="0" w:color="auto"/>
              <w:bottom w:val="single" w:sz="4" w:space="0" w:color="auto"/>
            </w:tcBorders>
            <w:shd w:val="clear" w:color="auto" w:fill="auto"/>
          </w:tcPr>
          <w:p w14:paraId="2965F5FA" w14:textId="77777777" w:rsidR="00F449CE" w:rsidRPr="00694DF5" w:rsidRDefault="00F449CE"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479A3D47" w14:textId="77777777" w:rsidR="00F449CE" w:rsidRPr="00694DF5" w:rsidRDefault="00F449CE" w:rsidP="00837084">
            <w:pPr>
              <w:jc w:val="both"/>
            </w:pPr>
            <w:r w:rsidRPr="00694DF5">
              <w:t>Operatorius</w:t>
            </w:r>
          </w:p>
        </w:tc>
      </w:tr>
      <w:tr w:rsidR="00F449CE" w:rsidRPr="00694DF5" w14:paraId="02E73B4D" w14:textId="77777777" w:rsidTr="00837084">
        <w:tc>
          <w:tcPr>
            <w:tcW w:w="3708" w:type="dxa"/>
            <w:gridSpan w:val="2"/>
            <w:tcBorders>
              <w:top w:val="single" w:sz="4" w:space="0" w:color="auto"/>
              <w:bottom w:val="single" w:sz="4" w:space="0" w:color="auto"/>
            </w:tcBorders>
            <w:shd w:val="clear" w:color="auto" w:fill="auto"/>
          </w:tcPr>
          <w:p w14:paraId="0B8EED4F" w14:textId="77777777" w:rsidR="00F449CE" w:rsidRPr="00694DF5" w:rsidRDefault="00F449CE"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0532A4C1" w14:textId="77777777" w:rsidR="00F449CE" w:rsidRPr="00694DF5" w:rsidRDefault="00F449CE" w:rsidP="00837084">
            <w:pPr>
              <w:jc w:val="both"/>
            </w:pPr>
            <w:r w:rsidRPr="00694DF5">
              <w:t xml:space="preserve">Operatorius turi būti prisijungęs prie sistemos </w:t>
            </w:r>
          </w:p>
        </w:tc>
      </w:tr>
      <w:tr w:rsidR="00F449CE" w:rsidRPr="00694DF5" w14:paraId="21BF0789" w14:textId="77777777" w:rsidTr="00837084">
        <w:tc>
          <w:tcPr>
            <w:tcW w:w="3708" w:type="dxa"/>
            <w:gridSpan w:val="2"/>
            <w:tcBorders>
              <w:top w:val="single" w:sz="4" w:space="0" w:color="auto"/>
              <w:bottom w:val="single" w:sz="4" w:space="0" w:color="auto"/>
            </w:tcBorders>
            <w:shd w:val="clear" w:color="auto" w:fill="auto"/>
          </w:tcPr>
          <w:p w14:paraId="7BDAB038" w14:textId="77777777" w:rsidR="00F449CE" w:rsidRPr="00694DF5" w:rsidRDefault="00F449CE"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0FA756F1" w14:textId="0F5F280B" w:rsidR="00F449CE" w:rsidRPr="00694DF5" w:rsidRDefault="00F449CE" w:rsidP="00837084">
            <w:pPr>
              <w:jc w:val="both"/>
            </w:pPr>
            <w:r w:rsidRPr="00694DF5">
              <w:t xml:space="preserve">Operatorius nori </w:t>
            </w:r>
            <w:r>
              <w:t>sužinoti apie bloke gyvenančius žmones</w:t>
            </w:r>
          </w:p>
        </w:tc>
      </w:tr>
      <w:tr w:rsidR="00F449CE" w:rsidRPr="00694DF5" w14:paraId="01E74384" w14:textId="77777777" w:rsidTr="00837084">
        <w:tc>
          <w:tcPr>
            <w:tcW w:w="1634" w:type="dxa"/>
            <w:vMerge w:val="restart"/>
            <w:tcBorders>
              <w:top w:val="single" w:sz="4" w:space="0" w:color="auto"/>
              <w:bottom w:val="single" w:sz="4" w:space="0" w:color="auto"/>
            </w:tcBorders>
            <w:shd w:val="clear" w:color="auto" w:fill="auto"/>
          </w:tcPr>
          <w:p w14:paraId="3890DE26" w14:textId="77777777" w:rsidR="00F449CE" w:rsidRPr="00694DF5" w:rsidRDefault="00F449CE"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28A7274E" w14:textId="77777777" w:rsidR="00F449CE" w:rsidRPr="00694DF5" w:rsidRDefault="00F449CE"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2F9BAA76" w14:textId="77777777" w:rsidR="00F449CE" w:rsidRPr="00694DF5" w:rsidRDefault="00F449CE" w:rsidP="00837084">
            <w:pPr>
              <w:jc w:val="both"/>
            </w:pPr>
            <w:r>
              <w:t>-</w:t>
            </w:r>
          </w:p>
        </w:tc>
      </w:tr>
      <w:tr w:rsidR="00F449CE" w:rsidRPr="00694DF5" w14:paraId="6D78D457" w14:textId="77777777" w:rsidTr="00837084">
        <w:tc>
          <w:tcPr>
            <w:tcW w:w="1634" w:type="dxa"/>
            <w:vMerge/>
            <w:tcBorders>
              <w:top w:val="single" w:sz="4" w:space="0" w:color="auto"/>
              <w:bottom w:val="single" w:sz="4" w:space="0" w:color="auto"/>
            </w:tcBorders>
            <w:shd w:val="clear" w:color="auto" w:fill="auto"/>
          </w:tcPr>
          <w:p w14:paraId="2015DFD8" w14:textId="77777777" w:rsidR="00F449CE" w:rsidRPr="00694DF5" w:rsidRDefault="00F449CE" w:rsidP="00837084">
            <w:pPr>
              <w:jc w:val="both"/>
            </w:pPr>
          </w:p>
        </w:tc>
        <w:tc>
          <w:tcPr>
            <w:tcW w:w="2074" w:type="dxa"/>
            <w:tcBorders>
              <w:top w:val="single" w:sz="4" w:space="0" w:color="auto"/>
              <w:bottom w:val="single" w:sz="4" w:space="0" w:color="auto"/>
            </w:tcBorders>
            <w:shd w:val="clear" w:color="auto" w:fill="auto"/>
          </w:tcPr>
          <w:p w14:paraId="0239207D" w14:textId="77777777" w:rsidR="00F449CE" w:rsidRPr="00694DF5" w:rsidRDefault="00F449CE"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64A01CAC" w14:textId="77777777" w:rsidR="00F449CE" w:rsidRPr="00694DF5" w:rsidRDefault="00F449CE" w:rsidP="00837084">
            <w:pPr>
              <w:jc w:val="both"/>
            </w:pPr>
            <w:r w:rsidRPr="00694DF5">
              <w:t>-</w:t>
            </w:r>
          </w:p>
        </w:tc>
      </w:tr>
      <w:tr w:rsidR="00F449CE" w:rsidRPr="00694DF5" w14:paraId="4FC6B631" w14:textId="77777777" w:rsidTr="00837084">
        <w:tc>
          <w:tcPr>
            <w:tcW w:w="1634" w:type="dxa"/>
            <w:vMerge/>
            <w:tcBorders>
              <w:top w:val="single" w:sz="4" w:space="0" w:color="auto"/>
              <w:bottom w:val="single" w:sz="4" w:space="0" w:color="auto"/>
            </w:tcBorders>
            <w:shd w:val="clear" w:color="auto" w:fill="auto"/>
          </w:tcPr>
          <w:p w14:paraId="4F7706FD" w14:textId="77777777" w:rsidR="00F449CE" w:rsidRPr="00694DF5" w:rsidRDefault="00F449CE" w:rsidP="00837084">
            <w:pPr>
              <w:jc w:val="both"/>
            </w:pPr>
          </w:p>
        </w:tc>
        <w:tc>
          <w:tcPr>
            <w:tcW w:w="2074" w:type="dxa"/>
            <w:tcBorders>
              <w:top w:val="single" w:sz="4" w:space="0" w:color="auto"/>
              <w:bottom w:val="single" w:sz="4" w:space="0" w:color="auto"/>
            </w:tcBorders>
            <w:shd w:val="clear" w:color="auto" w:fill="auto"/>
          </w:tcPr>
          <w:p w14:paraId="2453FBA4" w14:textId="77777777" w:rsidR="00F449CE" w:rsidRPr="00694DF5" w:rsidRDefault="00F449CE"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44E9935A" w14:textId="77777777" w:rsidR="00F449CE" w:rsidRPr="00694DF5" w:rsidRDefault="00F449CE" w:rsidP="00837084">
            <w:pPr>
              <w:jc w:val="both"/>
            </w:pPr>
            <w:r>
              <w:t>-Gauti informaciją apie kalinius</w:t>
            </w:r>
          </w:p>
        </w:tc>
      </w:tr>
      <w:tr w:rsidR="00F449CE" w:rsidRPr="00694DF5" w14:paraId="09D64369" w14:textId="77777777" w:rsidTr="00837084">
        <w:tc>
          <w:tcPr>
            <w:tcW w:w="3708" w:type="dxa"/>
            <w:gridSpan w:val="2"/>
            <w:tcBorders>
              <w:top w:val="single" w:sz="4" w:space="0" w:color="auto"/>
              <w:bottom w:val="single" w:sz="4" w:space="0" w:color="auto"/>
            </w:tcBorders>
            <w:shd w:val="clear" w:color="auto" w:fill="auto"/>
          </w:tcPr>
          <w:p w14:paraId="15484F1E" w14:textId="77777777" w:rsidR="00F449CE" w:rsidRPr="00694DF5" w:rsidRDefault="00F449CE"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120FF929" w14:textId="77777777" w:rsidR="00F449CE" w:rsidRPr="00694DF5" w:rsidRDefault="00F449CE" w:rsidP="00837084">
            <w:pPr>
              <w:jc w:val="both"/>
              <w:rPr>
                <w:b/>
              </w:rPr>
            </w:pPr>
            <w:r w:rsidRPr="00694DF5">
              <w:rPr>
                <w:b/>
              </w:rPr>
              <w:t>Sistemos reakcija ir sprendimai</w:t>
            </w:r>
          </w:p>
        </w:tc>
      </w:tr>
      <w:tr w:rsidR="00F449CE" w:rsidRPr="00694DF5" w14:paraId="76764B7C" w14:textId="77777777" w:rsidTr="00837084">
        <w:tc>
          <w:tcPr>
            <w:tcW w:w="3708" w:type="dxa"/>
            <w:gridSpan w:val="2"/>
            <w:tcBorders>
              <w:top w:val="single" w:sz="4" w:space="0" w:color="auto"/>
              <w:bottom w:val="single" w:sz="4" w:space="0" w:color="auto"/>
            </w:tcBorders>
            <w:shd w:val="clear" w:color="auto" w:fill="auto"/>
          </w:tcPr>
          <w:p w14:paraId="7BE4B861" w14:textId="77777777" w:rsidR="00F449CE" w:rsidRPr="00694DF5" w:rsidRDefault="00F449CE" w:rsidP="00837084">
            <w:pPr>
              <w:jc w:val="both"/>
            </w:pPr>
            <w:r w:rsidRPr="00694DF5">
              <w:t>1. Operatorius paspaudžia mygtuką „</w:t>
            </w:r>
            <w:r>
              <w:t>Gauti informaciją</w:t>
            </w:r>
            <w:r w:rsidRPr="00694DF5">
              <w:t>“</w:t>
            </w:r>
          </w:p>
        </w:tc>
        <w:tc>
          <w:tcPr>
            <w:tcW w:w="4860" w:type="dxa"/>
            <w:tcBorders>
              <w:top w:val="single" w:sz="4" w:space="0" w:color="auto"/>
              <w:bottom w:val="single" w:sz="4" w:space="0" w:color="auto"/>
            </w:tcBorders>
            <w:shd w:val="clear" w:color="auto" w:fill="auto"/>
          </w:tcPr>
          <w:p w14:paraId="10826C02" w14:textId="77777777" w:rsidR="00F449CE" w:rsidRPr="00694DF5" w:rsidRDefault="00F449CE" w:rsidP="00837084">
            <w:pPr>
              <w:jc w:val="both"/>
            </w:pPr>
            <w:r w:rsidRPr="00694DF5">
              <w:t xml:space="preserve">1.1. Sistema suformuoja </w:t>
            </w:r>
            <w:r>
              <w:t>ieškojimo</w:t>
            </w:r>
            <w:r w:rsidRPr="00694DF5">
              <w:t xml:space="preserve"> langą</w:t>
            </w:r>
          </w:p>
        </w:tc>
      </w:tr>
      <w:tr w:rsidR="00F449CE" w:rsidRPr="00694DF5" w14:paraId="3536B1B9" w14:textId="77777777" w:rsidTr="00837084">
        <w:tc>
          <w:tcPr>
            <w:tcW w:w="3708" w:type="dxa"/>
            <w:gridSpan w:val="2"/>
            <w:tcBorders>
              <w:top w:val="single" w:sz="4" w:space="0" w:color="auto"/>
              <w:bottom w:val="single" w:sz="4" w:space="0" w:color="auto"/>
            </w:tcBorders>
            <w:shd w:val="clear" w:color="auto" w:fill="auto"/>
          </w:tcPr>
          <w:p w14:paraId="333ACE2E" w14:textId="60D686E0" w:rsidR="00F449CE" w:rsidRPr="00694DF5" w:rsidRDefault="00F449CE" w:rsidP="00837084">
            <w:pPr>
              <w:jc w:val="both"/>
            </w:pPr>
            <w:r w:rsidRPr="00694DF5">
              <w:t xml:space="preserve">2. Operatorius įveda </w:t>
            </w:r>
            <w:r>
              <w:t>bloką apie kurios gyventojus nori sužinoti</w:t>
            </w:r>
            <w:r w:rsidRPr="00694DF5">
              <w:t xml:space="preserve"> </w:t>
            </w:r>
          </w:p>
        </w:tc>
        <w:tc>
          <w:tcPr>
            <w:tcW w:w="4860" w:type="dxa"/>
            <w:tcBorders>
              <w:top w:val="single" w:sz="4" w:space="0" w:color="auto"/>
              <w:bottom w:val="single" w:sz="4" w:space="0" w:color="auto"/>
            </w:tcBorders>
            <w:shd w:val="clear" w:color="auto" w:fill="auto"/>
          </w:tcPr>
          <w:p w14:paraId="7204978B" w14:textId="4F966DD8" w:rsidR="00F449CE" w:rsidRPr="00694DF5" w:rsidRDefault="00F449CE" w:rsidP="00837084">
            <w:pPr>
              <w:jc w:val="both"/>
            </w:pPr>
            <w:r w:rsidRPr="00694DF5">
              <w:t xml:space="preserve">2.1. Sistema pagal </w:t>
            </w:r>
            <w:r>
              <w:t>bloko kodą suranda jo gyventojus ir išveda į ekraną lentele</w:t>
            </w:r>
          </w:p>
        </w:tc>
      </w:tr>
      <w:tr w:rsidR="00F449CE" w:rsidRPr="00694DF5" w14:paraId="03A4CB5B" w14:textId="77777777" w:rsidTr="00837084">
        <w:tc>
          <w:tcPr>
            <w:tcW w:w="3708" w:type="dxa"/>
            <w:gridSpan w:val="2"/>
            <w:tcBorders>
              <w:top w:val="single" w:sz="4" w:space="0" w:color="auto"/>
              <w:bottom w:val="single" w:sz="4" w:space="0" w:color="auto"/>
            </w:tcBorders>
            <w:shd w:val="clear" w:color="auto" w:fill="auto"/>
          </w:tcPr>
          <w:p w14:paraId="0E4CD45C" w14:textId="77777777" w:rsidR="00F449CE" w:rsidRPr="00694DF5" w:rsidRDefault="00F449CE"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347B9235" w14:textId="77777777" w:rsidR="00F449CE" w:rsidRPr="00694DF5" w:rsidRDefault="00F449CE" w:rsidP="00837084">
            <w:pPr>
              <w:jc w:val="both"/>
            </w:pPr>
            <w:r w:rsidRPr="00694DF5">
              <w:t>Sukurta nauja</w:t>
            </w:r>
            <w:r>
              <w:t xml:space="preserve"> lentelė</w:t>
            </w:r>
          </w:p>
        </w:tc>
      </w:tr>
      <w:tr w:rsidR="00F449CE" w:rsidRPr="00694DF5" w14:paraId="58B8CEEE" w14:textId="77777777" w:rsidTr="00837084">
        <w:tc>
          <w:tcPr>
            <w:tcW w:w="8568" w:type="dxa"/>
            <w:gridSpan w:val="3"/>
            <w:tcBorders>
              <w:top w:val="single" w:sz="4" w:space="0" w:color="auto"/>
              <w:bottom w:val="single" w:sz="4" w:space="0" w:color="auto"/>
            </w:tcBorders>
            <w:shd w:val="clear" w:color="auto" w:fill="auto"/>
          </w:tcPr>
          <w:p w14:paraId="641A1C33" w14:textId="77777777" w:rsidR="00F449CE" w:rsidRPr="00694DF5" w:rsidRDefault="00F449CE" w:rsidP="00837084">
            <w:pPr>
              <w:jc w:val="both"/>
            </w:pPr>
            <w:r w:rsidRPr="00694DF5">
              <w:rPr>
                <w:b/>
              </w:rPr>
              <w:t>Alternatyvūs scenarijai</w:t>
            </w:r>
          </w:p>
        </w:tc>
      </w:tr>
      <w:tr w:rsidR="00F449CE" w:rsidRPr="00694DF5" w14:paraId="73D4E262" w14:textId="77777777" w:rsidTr="00837084">
        <w:tc>
          <w:tcPr>
            <w:tcW w:w="3708" w:type="dxa"/>
            <w:gridSpan w:val="2"/>
            <w:tcBorders>
              <w:top w:val="single" w:sz="4" w:space="0" w:color="auto"/>
              <w:bottom w:val="double" w:sz="4" w:space="0" w:color="auto"/>
            </w:tcBorders>
            <w:shd w:val="clear" w:color="auto" w:fill="auto"/>
          </w:tcPr>
          <w:p w14:paraId="44E76AB6" w14:textId="77777777" w:rsidR="00F449CE" w:rsidRPr="00694DF5" w:rsidRDefault="00F449CE" w:rsidP="00837084">
            <w:pPr>
              <w:jc w:val="both"/>
            </w:pPr>
            <w:r w:rsidRPr="00694DF5">
              <w:t xml:space="preserve">2a. Operatorius </w:t>
            </w:r>
            <w:r>
              <w:t>įvedė neteisingą kodą</w:t>
            </w:r>
          </w:p>
        </w:tc>
        <w:tc>
          <w:tcPr>
            <w:tcW w:w="4860" w:type="dxa"/>
            <w:tcBorders>
              <w:top w:val="single" w:sz="4" w:space="0" w:color="auto"/>
              <w:bottom w:val="double" w:sz="4" w:space="0" w:color="auto"/>
            </w:tcBorders>
            <w:shd w:val="clear" w:color="auto" w:fill="auto"/>
          </w:tcPr>
          <w:p w14:paraId="7CF59152" w14:textId="77777777" w:rsidR="00F449CE" w:rsidRPr="00694DF5" w:rsidRDefault="00F449CE" w:rsidP="002E000D">
            <w:pPr>
              <w:keepNext/>
              <w:jc w:val="both"/>
            </w:pPr>
            <w:r w:rsidRPr="00694DF5">
              <w:t xml:space="preserve">2a.1. Sistema suformuoja klaidos pranešimą </w:t>
            </w:r>
          </w:p>
        </w:tc>
      </w:tr>
    </w:tbl>
    <w:p w14:paraId="3D81657B" w14:textId="6577E043" w:rsidR="00F449CE"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20</w:t>
        </w:r>
      </w:fldSimple>
      <w:r>
        <w:t xml:space="preserve"> informacijos apie kalinius bloke gavimas</w:t>
      </w:r>
    </w:p>
    <w:p w14:paraId="30D86AEC" w14:textId="798AAC4F" w:rsidR="00F449CE" w:rsidRDefault="00F449CE">
      <w:r>
        <w:br w:type="page"/>
      </w:r>
    </w:p>
    <w:p w14:paraId="580144F7" w14:textId="77777777" w:rsidR="00F449CE" w:rsidRDefault="00F449CE"/>
    <w:p w14:paraId="5B3DB3AB" w14:textId="254D3002" w:rsidR="002E000D" w:rsidRDefault="002E000D" w:rsidP="002E000D">
      <w:pPr>
        <w:pStyle w:val="Antrat"/>
        <w:keepNext/>
      </w:pPr>
      <w:r>
        <w:t xml:space="preserve">pav. </w:t>
      </w:r>
      <w:fldSimple w:instr=" STYLEREF 1 \s ">
        <w:r w:rsidR="00356BC7">
          <w:rPr>
            <w:noProof/>
          </w:rPr>
          <w:t>2</w:t>
        </w:r>
      </w:fldSimple>
      <w:r w:rsidR="00356BC7">
        <w:t>.</w:t>
      </w:r>
      <w:fldSimple w:instr=" SEQ pav. \* ARABIC \s 1 ">
        <w:r w:rsidR="00356BC7">
          <w:rPr>
            <w:noProof/>
          </w:rPr>
          <w:t>22</w:t>
        </w:r>
      </w:fldSimple>
      <w:r>
        <w:t xml:space="preserve"> vartų atidarymas su kortele</w:t>
      </w:r>
    </w:p>
    <w:p w14:paraId="2E127666" w14:textId="5D9720BB" w:rsidR="00B41461" w:rsidRDefault="00B41461" w:rsidP="004F01B7">
      <w:r>
        <w:rPr>
          <w:noProof/>
        </w:rPr>
        <w:drawing>
          <wp:inline distT="0" distB="0" distL="0" distR="0" wp14:anchorId="3999541D" wp14:editId="3250B75C">
            <wp:extent cx="5274310" cy="36328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3283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4642"/>
      </w:tblGrid>
      <w:tr w:rsidR="00F449CE" w:rsidRPr="00694DF5" w14:paraId="27971176" w14:textId="77777777" w:rsidTr="007C5D1B">
        <w:tc>
          <w:tcPr>
            <w:tcW w:w="8276" w:type="dxa"/>
            <w:gridSpan w:val="3"/>
            <w:tcBorders>
              <w:top w:val="double" w:sz="4" w:space="0" w:color="auto"/>
              <w:bottom w:val="single" w:sz="4" w:space="0" w:color="auto"/>
            </w:tcBorders>
            <w:shd w:val="clear" w:color="auto" w:fill="auto"/>
          </w:tcPr>
          <w:p w14:paraId="7506F94E" w14:textId="0CE761B7" w:rsidR="00F449CE" w:rsidRPr="00694DF5" w:rsidRDefault="00F449CE" w:rsidP="00837084">
            <w:pPr>
              <w:jc w:val="both"/>
              <w:rPr>
                <w:b/>
              </w:rPr>
            </w:pPr>
            <w:r w:rsidRPr="00694DF5">
              <w:rPr>
                <w:b/>
              </w:rPr>
              <w:t>Panaudojimo atvejis „</w:t>
            </w:r>
            <w:r w:rsidR="00837084">
              <w:rPr>
                <w:b/>
              </w:rPr>
              <w:t>atidaryti vartus kortele</w:t>
            </w:r>
            <w:r w:rsidRPr="00694DF5">
              <w:rPr>
                <w:b/>
              </w:rPr>
              <w:t>“</w:t>
            </w:r>
          </w:p>
        </w:tc>
      </w:tr>
      <w:tr w:rsidR="007C5D1B" w:rsidRPr="00694DF5" w14:paraId="14953AD9" w14:textId="77777777" w:rsidTr="007C5D1B">
        <w:tc>
          <w:tcPr>
            <w:tcW w:w="3634" w:type="dxa"/>
            <w:gridSpan w:val="2"/>
            <w:tcBorders>
              <w:top w:val="single" w:sz="4" w:space="0" w:color="auto"/>
              <w:bottom w:val="single" w:sz="4" w:space="0" w:color="auto"/>
            </w:tcBorders>
            <w:shd w:val="clear" w:color="auto" w:fill="auto"/>
          </w:tcPr>
          <w:p w14:paraId="69859389" w14:textId="77777777" w:rsidR="00F449CE" w:rsidRPr="00694DF5" w:rsidRDefault="00F449CE" w:rsidP="00837084">
            <w:pPr>
              <w:jc w:val="both"/>
              <w:rPr>
                <w:b/>
              </w:rPr>
            </w:pPr>
            <w:r w:rsidRPr="00694DF5">
              <w:rPr>
                <w:b/>
              </w:rPr>
              <w:t>Aktorius</w:t>
            </w:r>
          </w:p>
        </w:tc>
        <w:tc>
          <w:tcPr>
            <w:tcW w:w="4642" w:type="dxa"/>
            <w:tcBorders>
              <w:top w:val="single" w:sz="4" w:space="0" w:color="auto"/>
              <w:bottom w:val="single" w:sz="4" w:space="0" w:color="auto"/>
            </w:tcBorders>
            <w:shd w:val="clear" w:color="auto" w:fill="auto"/>
          </w:tcPr>
          <w:p w14:paraId="4479ED66" w14:textId="77777777" w:rsidR="00F449CE" w:rsidRPr="00694DF5" w:rsidRDefault="00F449CE" w:rsidP="00837084">
            <w:pPr>
              <w:jc w:val="both"/>
            </w:pPr>
            <w:r w:rsidRPr="00694DF5">
              <w:t>Operatorius</w:t>
            </w:r>
          </w:p>
        </w:tc>
      </w:tr>
      <w:tr w:rsidR="007C5D1B" w:rsidRPr="00694DF5" w14:paraId="3F74EC3C" w14:textId="77777777" w:rsidTr="007C5D1B">
        <w:tc>
          <w:tcPr>
            <w:tcW w:w="3634" w:type="dxa"/>
            <w:gridSpan w:val="2"/>
            <w:tcBorders>
              <w:top w:val="single" w:sz="4" w:space="0" w:color="auto"/>
              <w:bottom w:val="single" w:sz="4" w:space="0" w:color="auto"/>
            </w:tcBorders>
            <w:shd w:val="clear" w:color="auto" w:fill="auto"/>
          </w:tcPr>
          <w:p w14:paraId="3BFF53AD" w14:textId="77777777" w:rsidR="00F449CE" w:rsidRPr="00694DF5" w:rsidRDefault="00F449CE" w:rsidP="00837084">
            <w:pPr>
              <w:jc w:val="both"/>
              <w:rPr>
                <w:b/>
              </w:rPr>
            </w:pPr>
            <w:r w:rsidRPr="00694DF5">
              <w:rPr>
                <w:b/>
              </w:rPr>
              <w:t>Prieš sąlyga</w:t>
            </w:r>
          </w:p>
        </w:tc>
        <w:tc>
          <w:tcPr>
            <w:tcW w:w="4642" w:type="dxa"/>
            <w:tcBorders>
              <w:top w:val="single" w:sz="4" w:space="0" w:color="auto"/>
              <w:bottom w:val="single" w:sz="4" w:space="0" w:color="auto"/>
            </w:tcBorders>
            <w:shd w:val="clear" w:color="auto" w:fill="auto"/>
          </w:tcPr>
          <w:p w14:paraId="4D39DA34" w14:textId="2FB1EDEA" w:rsidR="00F449CE" w:rsidRPr="00694DF5" w:rsidRDefault="00F449CE" w:rsidP="00837084">
            <w:pPr>
              <w:jc w:val="both"/>
            </w:pPr>
            <w:r w:rsidRPr="00694DF5">
              <w:t xml:space="preserve">Operatorius turi </w:t>
            </w:r>
            <w:r>
              <w:t>turėt kortelę</w:t>
            </w:r>
          </w:p>
        </w:tc>
      </w:tr>
      <w:tr w:rsidR="007C5D1B" w:rsidRPr="00694DF5" w14:paraId="4DE66F72" w14:textId="77777777" w:rsidTr="007C5D1B">
        <w:tc>
          <w:tcPr>
            <w:tcW w:w="3634" w:type="dxa"/>
            <w:gridSpan w:val="2"/>
            <w:tcBorders>
              <w:top w:val="single" w:sz="4" w:space="0" w:color="auto"/>
              <w:bottom w:val="single" w:sz="4" w:space="0" w:color="auto"/>
            </w:tcBorders>
            <w:shd w:val="clear" w:color="auto" w:fill="auto"/>
          </w:tcPr>
          <w:p w14:paraId="0397907E" w14:textId="77777777" w:rsidR="00F449CE" w:rsidRPr="00694DF5" w:rsidRDefault="00F449CE" w:rsidP="00837084">
            <w:pPr>
              <w:jc w:val="both"/>
              <w:rPr>
                <w:b/>
              </w:rPr>
            </w:pPr>
            <w:r w:rsidRPr="00694DF5">
              <w:rPr>
                <w:b/>
              </w:rPr>
              <w:t>Sužadinimo sąlyga</w:t>
            </w:r>
          </w:p>
        </w:tc>
        <w:tc>
          <w:tcPr>
            <w:tcW w:w="4642" w:type="dxa"/>
            <w:tcBorders>
              <w:top w:val="single" w:sz="4" w:space="0" w:color="auto"/>
              <w:bottom w:val="single" w:sz="4" w:space="0" w:color="auto"/>
            </w:tcBorders>
            <w:shd w:val="clear" w:color="auto" w:fill="auto"/>
          </w:tcPr>
          <w:p w14:paraId="688EEB51" w14:textId="2839EB92" w:rsidR="00F449CE" w:rsidRPr="00694DF5" w:rsidRDefault="00F449CE" w:rsidP="00837084">
            <w:pPr>
              <w:jc w:val="both"/>
            </w:pPr>
            <w:r w:rsidRPr="00694DF5">
              <w:t xml:space="preserve">Operatorius </w:t>
            </w:r>
            <w:r>
              <w:t>priliečia kortelę prie jutiklio</w:t>
            </w:r>
          </w:p>
        </w:tc>
      </w:tr>
      <w:tr w:rsidR="007C5D1B" w:rsidRPr="00694DF5" w14:paraId="13DC5CAF" w14:textId="77777777" w:rsidTr="007C5D1B">
        <w:tc>
          <w:tcPr>
            <w:tcW w:w="1613" w:type="dxa"/>
            <w:vMerge w:val="restart"/>
            <w:tcBorders>
              <w:top w:val="single" w:sz="4" w:space="0" w:color="auto"/>
              <w:bottom w:val="single" w:sz="4" w:space="0" w:color="auto"/>
            </w:tcBorders>
            <w:shd w:val="clear" w:color="auto" w:fill="auto"/>
          </w:tcPr>
          <w:p w14:paraId="1C4E4D45" w14:textId="77777777" w:rsidR="00F449CE" w:rsidRPr="00694DF5" w:rsidRDefault="00F449CE"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02F71647" w14:textId="77777777" w:rsidR="00F449CE" w:rsidRPr="00694DF5" w:rsidRDefault="00F449CE" w:rsidP="00837084">
            <w:pPr>
              <w:jc w:val="both"/>
              <w:rPr>
                <w:b/>
              </w:rPr>
            </w:pPr>
            <w:r w:rsidRPr="00694DF5">
              <w:rPr>
                <w:b/>
              </w:rPr>
              <w:t>Išplečia PA</w:t>
            </w:r>
          </w:p>
        </w:tc>
        <w:tc>
          <w:tcPr>
            <w:tcW w:w="4642" w:type="dxa"/>
            <w:tcBorders>
              <w:top w:val="single" w:sz="4" w:space="0" w:color="auto"/>
              <w:bottom w:val="single" w:sz="4" w:space="0" w:color="auto"/>
            </w:tcBorders>
            <w:shd w:val="clear" w:color="auto" w:fill="auto"/>
          </w:tcPr>
          <w:p w14:paraId="5C1E5CD6" w14:textId="77777777" w:rsidR="00F449CE" w:rsidRPr="00694DF5" w:rsidRDefault="00F449CE" w:rsidP="00837084">
            <w:pPr>
              <w:jc w:val="both"/>
            </w:pPr>
            <w:r>
              <w:t>-</w:t>
            </w:r>
          </w:p>
        </w:tc>
      </w:tr>
      <w:tr w:rsidR="007C5D1B" w:rsidRPr="00694DF5" w14:paraId="6AD225AE" w14:textId="77777777" w:rsidTr="007C5D1B">
        <w:tc>
          <w:tcPr>
            <w:tcW w:w="1613" w:type="dxa"/>
            <w:vMerge/>
            <w:tcBorders>
              <w:top w:val="single" w:sz="4" w:space="0" w:color="auto"/>
              <w:bottom w:val="single" w:sz="4" w:space="0" w:color="auto"/>
            </w:tcBorders>
            <w:shd w:val="clear" w:color="auto" w:fill="auto"/>
          </w:tcPr>
          <w:p w14:paraId="07DC4F03" w14:textId="77777777" w:rsidR="00F449CE" w:rsidRPr="00694DF5" w:rsidRDefault="00F449CE" w:rsidP="00837084">
            <w:pPr>
              <w:jc w:val="both"/>
            </w:pPr>
          </w:p>
        </w:tc>
        <w:tc>
          <w:tcPr>
            <w:tcW w:w="2021" w:type="dxa"/>
            <w:tcBorders>
              <w:top w:val="single" w:sz="4" w:space="0" w:color="auto"/>
              <w:bottom w:val="single" w:sz="4" w:space="0" w:color="auto"/>
            </w:tcBorders>
            <w:shd w:val="clear" w:color="auto" w:fill="auto"/>
          </w:tcPr>
          <w:p w14:paraId="29CFEABA" w14:textId="77777777" w:rsidR="00F449CE" w:rsidRPr="00694DF5" w:rsidRDefault="00F449CE" w:rsidP="00837084">
            <w:pPr>
              <w:jc w:val="both"/>
              <w:rPr>
                <w:b/>
              </w:rPr>
            </w:pPr>
            <w:r w:rsidRPr="00694DF5">
              <w:rPr>
                <w:b/>
              </w:rPr>
              <w:t>Apima PA</w:t>
            </w:r>
          </w:p>
        </w:tc>
        <w:tc>
          <w:tcPr>
            <w:tcW w:w="4642" w:type="dxa"/>
            <w:tcBorders>
              <w:top w:val="single" w:sz="4" w:space="0" w:color="auto"/>
              <w:bottom w:val="single" w:sz="4" w:space="0" w:color="auto"/>
            </w:tcBorders>
            <w:shd w:val="clear" w:color="auto" w:fill="auto"/>
          </w:tcPr>
          <w:p w14:paraId="286CA3BC" w14:textId="77777777" w:rsidR="00F449CE" w:rsidRPr="00694DF5" w:rsidRDefault="00F449CE" w:rsidP="00837084">
            <w:pPr>
              <w:jc w:val="both"/>
            </w:pPr>
            <w:r w:rsidRPr="00694DF5">
              <w:t>-</w:t>
            </w:r>
          </w:p>
        </w:tc>
      </w:tr>
      <w:tr w:rsidR="007C5D1B" w:rsidRPr="00694DF5" w14:paraId="3E1064AB" w14:textId="77777777" w:rsidTr="007C5D1B">
        <w:tc>
          <w:tcPr>
            <w:tcW w:w="1613" w:type="dxa"/>
            <w:vMerge/>
            <w:tcBorders>
              <w:top w:val="single" w:sz="4" w:space="0" w:color="auto"/>
              <w:bottom w:val="single" w:sz="4" w:space="0" w:color="auto"/>
            </w:tcBorders>
            <w:shd w:val="clear" w:color="auto" w:fill="auto"/>
          </w:tcPr>
          <w:p w14:paraId="1AFC81DE" w14:textId="77777777" w:rsidR="00F449CE" w:rsidRPr="00694DF5" w:rsidRDefault="00F449CE" w:rsidP="00837084">
            <w:pPr>
              <w:jc w:val="both"/>
            </w:pPr>
          </w:p>
        </w:tc>
        <w:tc>
          <w:tcPr>
            <w:tcW w:w="2021" w:type="dxa"/>
            <w:tcBorders>
              <w:top w:val="single" w:sz="4" w:space="0" w:color="auto"/>
              <w:bottom w:val="single" w:sz="4" w:space="0" w:color="auto"/>
            </w:tcBorders>
            <w:shd w:val="clear" w:color="auto" w:fill="auto"/>
          </w:tcPr>
          <w:p w14:paraId="640EECA6" w14:textId="77777777" w:rsidR="00F449CE" w:rsidRPr="00694DF5" w:rsidRDefault="00F449CE" w:rsidP="00837084">
            <w:pPr>
              <w:jc w:val="both"/>
              <w:rPr>
                <w:b/>
              </w:rPr>
            </w:pPr>
            <w:r w:rsidRPr="00694DF5">
              <w:rPr>
                <w:b/>
              </w:rPr>
              <w:t>Specializuoja PA</w:t>
            </w:r>
          </w:p>
        </w:tc>
        <w:tc>
          <w:tcPr>
            <w:tcW w:w="4642" w:type="dxa"/>
            <w:tcBorders>
              <w:top w:val="single" w:sz="4" w:space="0" w:color="auto"/>
              <w:bottom w:val="single" w:sz="4" w:space="0" w:color="auto"/>
            </w:tcBorders>
            <w:shd w:val="clear" w:color="auto" w:fill="auto"/>
          </w:tcPr>
          <w:p w14:paraId="2B9995B1" w14:textId="5801092A" w:rsidR="00F449CE" w:rsidRPr="00694DF5" w:rsidRDefault="00F449CE" w:rsidP="00837084">
            <w:pPr>
              <w:jc w:val="both"/>
            </w:pPr>
            <w:r>
              <w:t>-</w:t>
            </w:r>
          </w:p>
        </w:tc>
      </w:tr>
      <w:tr w:rsidR="007C5D1B" w:rsidRPr="00694DF5" w14:paraId="2CC8D441" w14:textId="77777777" w:rsidTr="007C5D1B">
        <w:tc>
          <w:tcPr>
            <w:tcW w:w="3634" w:type="dxa"/>
            <w:gridSpan w:val="2"/>
            <w:tcBorders>
              <w:top w:val="single" w:sz="4" w:space="0" w:color="auto"/>
              <w:bottom w:val="single" w:sz="4" w:space="0" w:color="auto"/>
            </w:tcBorders>
            <w:shd w:val="clear" w:color="auto" w:fill="auto"/>
          </w:tcPr>
          <w:p w14:paraId="15F2C4E6" w14:textId="77777777" w:rsidR="00F449CE" w:rsidRPr="00694DF5" w:rsidRDefault="00F449CE" w:rsidP="00837084">
            <w:pPr>
              <w:jc w:val="both"/>
              <w:rPr>
                <w:b/>
              </w:rPr>
            </w:pPr>
            <w:r w:rsidRPr="00694DF5">
              <w:rPr>
                <w:b/>
              </w:rPr>
              <w:t>Pagrindinis įvykių srautas</w:t>
            </w:r>
          </w:p>
        </w:tc>
        <w:tc>
          <w:tcPr>
            <w:tcW w:w="4642" w:type="dxa"/>
            <w:tcBorders>
              <w:top w:val="single" w:sz="4" w:space="0" w:color="auto"/>
              <w:bottom w:val="single" w:sz="4" w:space="0" w:color="auto"/>
            </w:tcBorders>
            <w:shd w:val="clear" w:color="auto" w:fill="auto"/>
          </w:tcPr>
          <w:p w14:paraId="1D7857B1" w14:textId="77777777" w:rsidR="00F449CE" w:rsidRPr="00694DF5" w:rsidRDefault="00F449CE" w:rsidP="00837084">
            <w:pPr>
              <w:jc w:val="both"/>
              <w:rPr>
                <w:b/>
              </w:rPr>
            </w:pPr>
            <w:r w:rsidRPr="00694DF5">
              <w:rPr>
                <w:b/>
              </w:rPr>
              <w:t>Sistemos reakcija ir sprendimai</w:t>
            </w:r>
          </w:p>
        </w:tc>
      </w:tr>
      <w:tr w:rsidR="007C5D1B" w:rsidRPr="00694DF5" w14:paraId="3943AA11" w14:textId="77777777" w:rsidTr="007C5D1B">
        <w:tc>
          <w:tcPr>
            <w:tcW w:w="3634" w:type="dxa"/>
            <w:gridSpan w:val="2"/>
            <w:tcBorders>
              <w:top w:val="single" w:sz="4" w:space="0" w:color="auto"/>
              <w:bottom w:val="single" w:sz="4" w:space="0" w:color="auto"/>
            </w:tcBorders>
            <w:shd w:val="clear" w:color="auto" w:fill="auto"/>
          </w:tcPr>
          <w:p w14:paraId="2F8388DF" w14:textId="52F0B5FB" w:rsidR="00F449CE" w:rsidRPr="00694DF5" w:rsidRDefault="00F449CE" w:rsidP="00837084">
            <w:pPr>
              <w:jc w:val="both"/>
            </w:pPr>
            <w:r w:rsidRPr="00694DF5">
              <w:t xml:space="preserve">1. Operatorius </w:t>
            </w:r>
            <w:r>
              <w:t>priliečia kortelę prie jutiklio</w:t>
            </w:r>
          </w:p>
        </w:tc>
        <w:tc>
          <w:tcPr>
            <w:tcW w:w="4642" w:type="dxa"/>
            <w:tcBorders>
              <w:top w:val="single" w:sz="4" w:space="0" w:color="auto"/>
              <w:bottom w:val="single" w:sz="4" w:space="0" w:color="auto"/>
            </w:tcBorders>
            <w:shd w:val="clear" w:color="auto" w:fill="auto"/>
          </w:tcPr>
          <w:p w14:paraId="15FB6AAD" w14:textId="77777777" w:rsidR="00F449CE" w:rsidRDefault="00F449CE" w:rsidP="00837084">
            <w:pPr>
              <w:jc w:val="both"/>
            </w:pPr>
            <w:r w:rsidRPr="00694DF5">
              <w:t xml:space="preserve">1.1. </w:t>
            </w:r>
            <w:r>
              <w:t>Jutiklis nuskaito kortelės kodą</w:t>
            </w:r>
          </w:p>
          <w:p w14:paraId="1AEAB583" w14:textId="03FF6C96" w:rsidR="007C5D1B" w:rsidRDefault="007C5D1B" w:rsidP="00837084">
            <w:pPr>
              <w:jc w:val="both"/>
            </w:pPr>
            <w:r>
              <w:t>1.2. Jutiklis patikrina kortelę ir šita kortelė gali atidaryti/uždaryti šias duris</w:t>
            </w:r>
          </w:p>
          <w:p w14:paraId="1256A246" w14:textId="77777777" w:rsidR="007C5D1B" w:rsidRDefault="007C5D1B" w:rsidP="00837084">
            <w:pPr>
              <w:jc w:val="both"/>
            </w:pPr>
            <w:r>
              <w:t>1.3. Durys atsidaro/užsidaro</w:t>
            </w:r>
          </w:p>
          <w:p w14:paraId="3FF1DCD3" w14:textId="77777777" w:rsidR="007C5D1B" w:rsidRDefault="007C5D1B" w:rsidP="00837084">
            <w:pPr>
              <w:jc w:val="both"/>
            </w:pPr>
            <w:r>
              <w:t>1.4. Užregistruojamas durų atidarymas</w:t>
            </w:r>
          </w:p>
          <w:p w14:paraId="6426A2E2" w14:textId="0A5C9C5D" w:rsidR="00837084" w:rsidRPr="00694DF5" w:rsidRDefault="00837084" w:rsidP="00837084">
            <w:pPr>
              <w:jc w:val="both"/>
            </w:pPr>
            <w:r>
              <w:t>1.5. Centinio pulto darbuotojo puslapis atnaujinamas</w:t>
            </w:r>
          </w:p>
        </w:tc>
      </w:tr>
      <w:tr w:rsidR="007C5D1B" w:rsidRPr="00694DF5" w14:paraId="49E4647B" w14:textId="77777777" w:rsidTr="007C5D1B">
        <w:tc>
          <w:tcPr>
            <w:tcW w:w="3634" w:type="dxa"/>
            <w:gridSpan w:val="2"/>
            <w:tcBorders>
              <w:top w:val="single" w:sz="4" w:space="0" w:color="auto"/>
              <w:bottom w:val="single" w:sz="4" w:space="0" w:color="auto"/>
            </w:tcBorders>
            <w:shd w:val="clear" w:color="auto" w:fill="auto"/>
          </w:tcPr>
          <w:p w14:paraId="35283037" w14:textId="77777777" w:rsidR="00F449CE" w:rsidRPr="00694DF5" w:rsidRDefault="00F449CE" w:rsidP="00837084">
            <w:pPr>
              <w:jc w:val="both"/>
              <w:rPr>
                <w:b/>
              </w:rPr>
            </w:pPr>
            <w:r w:rsidRPr="00694DF5">
              <w:rPr>
                <w:b/>
              </w:rPr>
              <w:t>Po sąlyga</w:t>
            </w:r>
          </w:p>
        </w:tc>
        <w:tc>
          <w:tcPr>
            <w:tcW w:w="4642" w:type="dxa"/>
            <w:tcBorders>
              <w:top w:val="single" w:sz="4" w:space="0" w:color="auto"/>
              <w:bottom w:val="single" w:sz="4" w:space="0" w:color="auto"/>
            </w:tcBorders>
            <w:shd w:val="clear" w:color="auto" w:fill="auto"/>
          </w:tcPr>
          <w:p w14:paraId="61CE7ED4" w14:textId="111438D5" w:rsidR="00F449CE" w:rsidRPr="00694DF5" w:rsidRDefault="007C5D1B" w:rsidP="00837084">
            <w:pPr>
              <w:jc w:val="both"/>
            </w:pPr>
            <w:r>
              <w:t>Durys atsidaro/užsidaro</w:t>
            </w:r>
          </w:p>
        </w:tc>
      </w:tr>
      <w:tr w:rsidR="00F449CE" w:rsidRPr="00694DF5" w14:paraId="57A25A5E" w14:textId="77777777" w:rsidTr="007C5D1B">
        <w:tc>
          <w:tcPr>
            <w:tcW w:w="8276" w:type="dxa"/>
            <w:gridSpan w:val="3"/>
            <w:tcBorders>
              <w:top w:val="single" w:sz="4" w:space="0" w:color="auto"/>
              <w:bottom w:val="single" w:sz="4" w:space="0" w:color="auto"/>
            </w:tcBorders>
            <w:shd w:val="clear" w:color="auto" w:fill="auto"/>
          </w:tcPr>
          <w:p w14:paraId="59EF97E0" w14:textId="77777777" w:rsidR="00F449CE" w:rsidRPr="00694DF5" w:rsidRDefault="00F449CE" w:rsidP="00837084">
            <w:pPr>
              <w:jc w:val="both"/>
            </w:pPr>
            <w:r w:rsidRPr="00694DF5">
              <w:rPr>
                <w:b/>
              </w:rPr>
              <w:t>Alternatyvūs scenarijai</w:t>
            </w:r>
          </w:p>
        </w:tc>
      </w:tr>
      <w:tr w:rsidR="007C5D1B" w:rsidRPr="00694DF5" w14:paraId="3DB8D938" w14:textId="77777777" w:rsidTr="007C5D1B">
        <w:tc>
          <w:tcPr>
            <w:tcW w:w="3634" w:type="dxa"/>
            <w:gridSpan w:val="2"/>
            <w:tcBorders>
              <w:top w:val="single" w:sz="4" w:space="0" w:color="auto"/>
              <w:bottom w:val="double" w:sz="4" w:space="0" w:color="auto"/>
            </w:tcBorders>
            <w:shd w:val="clear" w:color="auto" w:fill="auto"/>
          </w:tcPr>
          <w:p w14:paraId="0A71BADE" w14:textId="691239BD" w:rsidR="00F449CE" w:rsidRPr="00694DF5" w:rsidRDefault="00F449CE" w:rsidP="00837084">
            <w:pPr>
              <w:jc w:val="both"/>
            </w:pPr>
            <w:r w:rsidRPr="00694DF5">
              <w:t xml:space="preserve">2a. </w:t>
            </w:r>
            <w:r w:rsidR="007C5D1B">
              <w:t>Kortelė negali atidaryti durų</w:t>
            </w:r>
          </w:p>
        </w:tc>
        <w:tc>
          <w:tcPr>
            <w:tcW w:w="4642" w:type="dxa"/>
            <w:tcBorders>
              <w:top w:val="single" w:sz="4" w:space="0" w:color="auto"/>
              <w:bottom w:val="double" w:sz="4" w:space="0" w:color="auto"/>
            </w:tcBorders>
            <w:shd w:val="clear" w:color="auto" w:fill="auto"/>
          </w:tcPr>
          <w:p w14:paraId="481A8DA5" w14:textId="640096F3" w:rsidR="00F449CE" w:rsidRPr="00694DF5" w:rsidRDefault="00F449CE" w:rsidP="002E000D">
            <w:pPr>
              <w:keepNext/>
              <w:jc w:val="both"/>
            </w:pPr>
            <w:r w:rsidRPr="00694DF5">
              <w:t xml:space="preserve">2a.1. </w:t>
            </w:r>
            <w:r w:rsidR="007C5D1B">
              <w:t>Jutiklis išveda klaidos pranešimą</w:t>
            </w:r>
            <w:r w:rsidRPr="00694DF5">
              <w:t xml:space="preserve"> </w:t>
            </w:r>
          </w:p>
        </w:tc>
      </w:tr>
    </w:tbl>
    <w:p w14:paraId="09CF9DBF" w14:textId="7DA00399" w:rsidR="00B41461"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21</w:t>
        </w:r>
      </w:fldSimple>
      <w:r>
        <w:t xml:space="preserve"> atidarymas su kortele</w:t>
      </w:r>
    </w:p>
    <w:p w14:paraId="1882CB43" w14:textId="37197D3E" w:rsidR="00F449CE" w:rsidRDefault="00F449CE">
      <w:r>
        <w:br w:type="page"/>
      </w:r>
    </w:p>
    <w:p w14:paraId="3F0374DF" w14:textId="0411596F"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23</w:t>
        </w:r>
      </w:fldSimple>
      <w:r>
        <w:t xml:space="preserve"> kortelių rodymas</w:t>
      </w:r>
    </w:p>
    <w:p w14:paraId="188B52E4" w14:textId="05ABD7A0" w:rsidR="00B41461" w:rsidRDefault="00B41461" w:rsidP="004F01B7">
      <w:r>
        <w:rPr>
          <w:noProof/>
        </w:rPr>
        <w:drawing>
          <wp:inline distT="0" distB="0" distL="0" distR="0" wp14:anchorId="03A554FF" wp14:editId="60645AF7">
            <wp:extent cx="5274310" cy="2559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968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7C5D1B" w:rsidRPr="00694DF5" w14:paraId="1A2D2980" w14:textId="77777777" w:rsidTr="00837084">
        <w:tc>
          <w:tcPr>
            <w:tcW w:w="8276" w:type="dxa"/>
            <w:gridSpan w:val="3"/>
            <w:tcBorders>
              <w:top w:val="double" w:sz="4" w:space="0" w:color="auto"/>
              <w:bottom w:val="single" w:sz="4" w:space="0" w:color="auto"/>
            </w:tcBorders>
            <w:shd w:val="clear" w:color="auto" w:fill="auto"/>
          </w:tcPr>
          <w:p w14:paraId="2B0FDA0F" w14:textId="23326249" w:rsidR="007C5D1B" w:rsidRPr="00694DF5" w:rsidRDefault="007C5D1B" w:rsidP="00837084">
            <w:pPr>
              <w:jc w:val="both"/>
              <w:rPr>
                <w:b/>
              </w:rPr>
            </w:pPr>
            <w:r w:rsidRPr="00694DF5">
              <w:rPr>
                <w:b/>
              </w:rPr>
              <w:t>Panaudojimo atvejis „</w:t>
            </w:r>
            <w:r>
              <w:rPr>
                <w:b/>
              </w:rPr>
              <w:t>Matyt visas korteles</w:t>
            </w:r>
            <w:r w:rsidRPr="00694DF5">
              <w:rPr>
                <w:b/>
              </w:rPr>
              <w:t>“</w:t>
            </w:r>
          </w:p>
        </w:tc>
      </w:tr>
      <w:tr w:rsidR="007C5D1B" w:rsidRPr="00694DF5" w14:paraId="726E3898" w14:textId="77777777" w:rsidTr="00837084">
        <w:tc>
          <w:tcPr>
            <w:tcW w:w="3640" w:type="dxa"/>
            <w:gridSpan w:val="2"/>
            <w:tcBorders>
              <w:top w:val="single" w:sz="4" w:space="0" w:color="auto"/>
              <w:bottom w:val="single" w:sz="4" w:space="0" w:color="auto"/>
            </w:tcBorders>
            <w:shd w:val="clear" w:color="auto" w:fill="auto"/>
          </w:tcPr>
          <w:p w14:paraId="519DC1E1" w14:textId="77777777" w:rsidR="007C5D1B" w:rsidRPr="00694DF5" w:rsidRDefault="007C5D1B" w:rsidP="00837084">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2C23BF4A" w14:textId="77777777" w:rsidR="007C5D1B" w:rsidRPr="00694DF5" w:rsidRDefault="007C5D1B" w:rsidP="00837084">
            <w:pPr>
              <w:jc w:val="both"/>
            </w:pPr>
            <w:r w:rsidRPr="00694DF5">
              <w:t>Operatorius</w:t>
            </w:r>
          </w:p>
        </w:tc>
      </w:tr>
      <w:tr w:rsidR="007C5D1B" w:rsidRPr="00694DF5" w14:paraId="474EFCD0" w14:textId="77777777" w:rsidTr="00837084">
        <w:tc>
          <w:tcPr>
            <w:tcW w:w="3640" w:type="dxa"/>
            <w:gridSpan w:val="2"/>
            <w:tcBorders>
              <w:top w:val="single" w:sz="4" w:space="0" w:color="auto"/>
              <w:bottom w:val="single" w:sz="4" w:space="0" w:color="auto"/>
            </w:tcBorders>
            <w:shd w:val="clear" w:color="auto" w:fill="auto"/>
          </w:tcPr>
          <w:p w14:paraId="097E20B3" w14:textId="77777777" w:rsidR="007C5D1B" w:rsidRPr="00694DF5" w:rsidRDefault="007C5D1B" w:rsidP="00837084">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46B921B5" w14:textId="77777777" w:rsidR="007C5D1B" w:rsidRPr="00694DF5" w:rsidRDefault="007C5D1B" w:rsidP="00837084">
            <w:pPr>
              <w:jc w:val="both"/>
            </w:pPr>
            <w:r w:rsidRPr="00694DF5">
              <w:t xml:space="preserve">Operatorius turi būti prisijungęs prie sistemos </w:t>
            </w:r>
          </w:p>
        </w:tc>
      </w:tr>
      <w:tr w:rsidR="007C5D1B" w:rsidRPr="00694DF5" w14:paraId="5C64CD66" w14:textId="77777777" w:rsidTr="00837084">
        <w:tc>
          <w:tcPr>
            <w:tcW w:w="3640" w:type="dxa"/>
            <w:gridSpan w:val="2"/>
            <w:tcBorders>
              <w:top w:val="single" w:sz="4" w:space="0" w:color="auto"/>
              <w:bottom w:val="single" w:sz="4" w:space="0" w:color="auto"/>
            </w:tcBorders>
            <w:shd w:val="clear" w:color="auto" w:fill="auto"/>
          </w:tcPr>
          <w:p w14:paraId="3C458C28" w14:textId="77777777" w:rsidR="007C5D1B" w:rsidRPr="00694DF5" w:rsidRDefault="007C5D1B" w:rsidP="00837084">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531EB724" w14:textId="5F094862" w:rsidR="007C5D1B" w:rsidRPr="00694DF5" w:rsidRDefault="007C5D1B" w:rsidP="00837084">
            <w:pPr>
              <w:jc w:val="both"/>
            </w:pPr>
            <w:r w:rsidRPr="00694DF5">
              <w:t xml:space="preserve">Operatorius nori </w:t>
            </w:r>
            <w:r>
              <w:t>pamatyti visas korteles</w:t>
            </w:r>
          </w:p>
        </w:tc>
      </w:tr>
      <w:tr w:rsidR="007C5D1B" w:rsidRPr="00694DF5" w14:paraId="0B98607F" w14:textId="77777777" w:rsidTr="00837084">
        <w:tc>
          <w:tcPr>
            <w:tcW w:w="1614" w:type="dxa"/>
            <w:vMerge w:val="restart"/>
            <w:tcBorders>
              <w:top w:val="single" w:sz="4" w:space="0" w:color="auto"/>
              <w:bottom w:val="single" w:sz="4" w:space="0" w:color="auto"/>
            </w:tcBorders>
            <w:shd w:val="clear" w:color="auto" w:fill="auto"/>
          </w:tcPr>
          <w:p w14:paraId="22289C6C" w14:textId="77777777" w:rsidR="007C5D1B" w:rsidRPr="00694DF5" w:rsidRDefault="007C5D1B" w:rsidP="00837084">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0B0590F6" w14:textId="77777777" w:rsidR="007C5D1B" w:rsidRPr="00694DF5" w:rsidRDefault="007C5D1B" w:rsidP="00837084">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6F96E9E8" w14:textId="77777777" w:rsidR="007C5D1B" w:rsidRPr="00694DF5" w:rsidRDefault="007C5D1B" w:rsidP="00837084">
            <w:pPr>
              <w:jc w:val="both"/>
            </w:pPr>
            <w:r w:rsidRPr="00694DF5">
              <w:t>„Surasti dokumentą“</w:t>
            </w:r>
          </w:p>
        </w:tc>
      </w:tr>
      <w:tr w:rsidR="007C5D1B" w:rsidRPr="00694DF5" w14:paraId="5FA06C98" w14:textId="77777777" w:rsidTr="00837084">
        <w:tc>
          <w:tcPr>
            <w:tcW w:w="1614" w:type="dxa"/>
            <w:vMerge/>
            <w:tcBorders>
              <w:top w:val="single" w:sz="4" w:space="0" w:color="auto"/>
              <w:bottom w:val="single" w:sz="4" w:space="0" w:color="auto"/>
            </w:tcBorders>
            <w:shd w:val="clear" w:color="auto" w:fill="auto"/>
          </w:tcPr>
          <w:p w14:paraId="6FBA9B4F" w14:textId="77777777" w:rsidR="007C5D1B" w:rsidRPr="00694DF5" w:rsidRDefault="007C5D1B" w:rsidP="00837084">
            <w:pPr>
              <w:jc w:val="both"/>
            </w:pPr>
          </w:p>
        </w:tc>
        <w:tc>
          <w:tcPr>
            <w:tcW w:w="2026" w:type="dxa"/>
            <w:tcBorders>
              <w:top w:val="single" w:sz="4" w:space="0" w:color="auto"/>
              <w:bottom w:val="single" w:sz="4" w:space="0" w:color="auto"/>
            </w:tcBorders>
            <w:shd w:val="clear" w:color="auto" w:fill="auto"/>
          </w:tcPr>
          <w:p w14:paraId="64E52839" w14:textId="77777777" w:rsidR="007C5D1B" w:rsidRPr="00694DF5" w:rsidRDefault="007C5D1B" w:rsidP="00837084">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4644FCBB" w14:textId="77777777" w:rsidR="007C5D1B" w:rsidRPr="00694DF5" w:rsidRDefault="007C5D1B" w:rsidP="00837084">
            <w:pPr>
              <w:jc w:val="both"/>
            </w:pPr>
            <w:r w:rsidRPr="00694DF5">
              <w:t>-</w:t>
            </w:r>
          </w:p>
        </w:tc>
      </w:tr>
      <w:tr w:rsidR="007C5D1B" w:rsidRPr="00694DF5" w14:paraId="72523667" w14:textId="77777777" w:rsidTr="00837084">
        <w:tc>
          <w:tcPr>
            <w:tcW w:w="1614" w:type="dxa"/>
            <w:vMerge/>
            <w:tcBorders>
              <w:top w:val="single" w:sz="4" w:space="0" w:color="auto"/>
              <w:bottom w:val="single" w:sz="4" w:space="0" w:color="auto"/>
            </w:tcBorders>
            <w:shd w:val="clear" w:color="auto" w:fill="auto"/>
          </w:tcPr>
          <w:p w14:paraId="2872FB2E" w14:textId="77777777" w:rsidR="007C5D1B" w:rsidRPr="00694DF5" w:rsidRDefault="007C5D1B" w:rsidP="00837084">
            <w:pPr>
              <w:jc w:val="both"/>
            </w:pPr>
          </w:p>
        </w:tc>
        <w:tc>
          <w:tcPr>
            <w:tcW w:w="2026" w:type="dxa"/>
            <w:tcBorders>
              <w:top w:val="single" w:sz="4" w:space="0" w:color="auto"/>
              <w:bottom w:val="single" w:sz="4" w:space="0" w:color="auto"/>
            </w:tcBorders>
            <w:shd w:val="clear" w:color="auto" w:fill="auto"/>
          </w:tcPr>
          <w:p w14:paraId="5E1AE621" w14:textId="77777777" w:rsidR="007C5D1B" w:rsidRPr="00694DF5" w:rsidRDefault="007C5D1B" w:rsidP="00837084">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48FB78B3" w14:textId="77777777" w:rsidR="007C5D1B" w:rsidRPr="00694DF5" w:rsidRDefault="007C5D1B" w:rsidP="00837084">
            <w:pPr>
              <w:jc w:val="both"/>
            </w:pPr>
            <w:r w:rsidRPr="00694DF5">
              <w:t>-</w:t>
            </w:r>
          </w:p>
        </w:tc>
      </w:tr>
      <w:tr w:rsidR="007C5D1B" w:rsidRPr="00694DF5" w14:paraId="060A6CAD" w14:textId="77777777" w:rsidTr="00837084">
        <w:tc>
          <w:tcPr>
            <w:tcW w:w="3640" w:type="dxa"/>
            <w:gridSpan w:val="2"/>
            <w:tcBorders>
              <w:top w:val="single" w:sz="4" w:space="0" w:color="auto"/>
              <w:bottom w:val="single" w:sz="4" w:space="0" w:color="auto"/>
            </w:tcBorders>
            <w:shd w:val="clear" w:color="auto" w:fill="auto"/>
          </w:tcPr>
          <w:p w14:paraId="56FE0347" w14:textId="77777777" w:rsidR="007C5D1B" w:rsidRPr="00694DF5" w:rsidRDefault="007C5D1B" w:rsidP="00837084">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69D0B05A" w14:textId="77777777" w:rsidR="007C5D1B" w:rsidRPr="00694DF5" w:rsidRDefault="007C5D1B" w:rsidP="00837084">
            <w:pPr>
              <w:jc w:val="both"/>
              <w:rPr>
                <w:b/>
              </w:rPr>
            </w:pPr>
            <w:r w:rsidRPr="00694DF5">
              <w:rPr>
                <w:b/>
              </w:rPr>
              <w:t>Sistemos reakcija ir sprendimai</w:t>
            </w:r>
          </w:p>
        </w:tc>
      </w:tr>
      <w:tr w:rsidR="007C5D1B" w:rsidRPr="00694DF5" w14:paraId="19221B7D" w14:textId="77777777" w:rsidTr="00837084">
        <w:tc>
          <w:tcPr>
            <w:tcW w:w="3640" w:type="dxa"/>
            <w:gridSpan w:val="2"/>
            <w:tcBorders>
              <w:top w:val="single" w:sz="4" w:space="0" w:color="auto"/>
              <w:bottom w:val="single" w:sz="4" w:space="0" w:color="auto"/>
            </w:tcBorders>
            <w:shd w:val="clear" w:color="auto" w:fill="auto"/>
          </w:tcPr>
          <w:p w14:paraId="58F7E59D" w14:textId="1404C06B" w:rsidR="007C5D1B" w:rsidRPr="00694DF5" w:rsidRDefault="007C5D1B" w:rsidP="00837084">
            <w:pPr>
              <w:jc w:val="both"/>
            </w:pPr>
            <w:r w:rsidRPr="00694DF5">
              <w:t xml:space="preserve">1. Operatorius paspaudžia </w:t>
            </w:r>
            <w:r w:rsidR="00837084">
              <w:t>kortelės</w:t>
            </w:r>
          </w:p>
        </w:tc>
        <w:tc>
          <w:tcPr>
            <w:tcW w:w="4636" w:type="dxa"/>
            <w:tcBorders>
              <w:top w:val="single" w:sz="4" w:space="0" w:color="auto"/>
              <w:bottom w:val="single" w:sz="4" w:space="0" w:color="auto"/>
            </w:tcBorders>
            <w:shd w:val="clear" w:color="auto" w:fill="auto"/>
          </w:tcPr>
          <w:p w14:paraId="39309DCA" w14:textId="10C88AF5" w:rsidR="007C5D1B" w:rsidRPr="00694DF5" w:rsidRDefault="007C5D1B" w:rsidP="00837084">
            <w:pPr>
              <w:jc w:val="both"/>
            </w:pPr>
            <w:r w:rsidRPr="00694DF5">
              <w:t xml:space="preserve">1.1. Sistema suformuoja </w:t>
            </w:r>
            <w:r w:rsidR="00837084">
              <w:t>kortelių sąrašą</w:t>
            </w:r>
          </w:p>
        </w:tc>
      </w:tr>
      <w:tr w:rsidR="007C5D1B" w:rsidRPr="00694DF5" w14:paraId="76ACAB8D" w14:textId="77777777" w:rsidTr="00837084">
        <w:tc>
          <w:tcPr>
            <w:tcW w:w="3640" w:type="dxa"/>
            <w:gridSpan w:val="2"/>
            <w:tcBorders>
              <w:top w:val="single" w:sz="4" w:space="0" w:color="auto"/>
              <w:bottom w:val="single" w:sz="4" w:space="0" w:color="auto"/>
            </w:tcBorders>
            <w:shd w:val="clear" w:color="auto" w:fill="auto"/>
          </w:tcPr>
          <w:p w14:paraId="78370F80" w14:textId="77777777" w:rsidR="007C5D1B" w:rsidRPr="00694DF5" w:rsidRDefault="007C5D1B" w:rsidP="00837084">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735A9FAD" w14:textId="50CF96A3" w:rsidR="007C5D1B" w:rsidRPr="00694DF5" w:rsidRDefault="007C5D1B" w:rsidP="00837084">
            <w:pPr>
              <w:jc w:val="both"/>
            </w:pPr>
            <w:r w:rsidRPr="00694DF5">
              <w:t xml:space="preserve">Sukurtas </w:t>
            </w:r>
            <w:r w:rsidR="00837084">
              <w:t>langas su kortelių sąrašu</w:t>
            </w:r>
          </w:p>
        </w:tc>
      </w:tr>
      <w:tr w:rsidR="007C5D1B" w:rsidRPr="00694DF5" w14:paraId="43996E96" w14:textId="77777777" w:rsidTr="00837084">
        <w:tc>
          <w:tcPr>
            <w:tcW w:w="8276" w:type="dxa"/>
            <w:gridSpan w:val="3"/>
            <w:tcBorders>
              <w:top w:val="single" w:sz="4" w:space="0" w:color="auto"/>
              <w:bottom w:val="single" w:sz="4" w:space="0" w:color="auto"/>
            </w:tcBorders>
            <w:shd w:val="clear" w:color="auto" w:fill="auto"/>
          </w:tcPr>
          <w:p w14:paraId="593E3C3A" w14:textId="77777777" w:rsidR="007C5D1B" w:rsidRPr="00694DF5" w:rsidRDefault="007C5D1B" w:rsidP="00837084">
            <w:pPr>
              <w:jc w:val="both"/>
            </w:pPr>
            <w:r w:rsidRPr="00694DF5">
              <w:rPr>
                <w:b/>
              </w:rPr>
              <w:t>Alternatyvūs scenarijai</w:t>
            </w:r>
          </w:p>
        </w:tc>
      </w:tr>
      <w:tr w:rsidR="007C5D1B" w:rsidRPr="00694DF5" w14:paraId="144FF64E" w14:textId="77777777" w:rsidTr="00837084">
        <w:tc>
          <w:tcPr>
            <w:tcW w:w="3640" w:type="dxa"/>
            <w:gridSpan w:val="2"/>
            <w:tcBorders>
              <w:top w:val="single" w:sz="4" w:space="0" w:color="auto"/>
              <w:bottom w:val="double" w:sz="4" w:space="0" w:color="auto"/>
            </w:tcBorders>
            <w:shd w:val="clear" w:color="auto" w:fill="auto"/>
          </w:tcPr>
          <w:p w14:paraId="70345172" w14:textId="21DB195C" w:rsidR="007C5D1B" w:rsidRPr="00694DF5" w:rsidRDefault="00837084" w:rsidP="00837084">
            <w:pPr>
              <w:jc w:val="both"/>
            </w:pPr>
            <w:r>
              <w:t>-</w:t>
            </w:r>
          </w:p>
        </w:tc>
        <w:tc>
          <w:tcPr>
            <w:tcW w:w="4636" w:type="dxa"/>
            <w:tcBorders>
              <w:top w:val="single" w:sz="4" w:space="0" w:color="auto"/>
              <w:bottom w:val="double" w:sz="4" w:space="0" w:color="auto"/>
            </w:tcBorders>
            <w:shd w:val="clear" w:color="auto" w:fill="auto"/>
          </w:tcPr>
          <w:p w14:paraId="22258444" w14:textId="62135ACF" w:rsidR="007C5D1B" w:rsidRPr="00694DF5" w:rsidRDefault="00837084" w:rsidP="002E000D">
            <w:pPr>
              <w:keepNext/>
              <w:jc w:val="both"/>
            </w:pPr>
            <w:r>
              <w:t>-</w:t>
            </w:r>
          </w:p>
        </w:tc>
      </w:tr>
    </w:tbl>
    <w:p w14:paraId="2C7BC575" w14:textId="148A4556" w:rsidR="007C5D1B"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22</w:t>
        </w:r>
      </w:fldSimple>
      <w:r>
        <w:t xml:space="preserve"> kortelių rodymas</w:t>
      </w:r>
    </w:p>
    <w:p w14:paraId="3B776061" w14:textId="6DB94E17" w:rsidR="007C5D1B" w:rsidRDefault="007C5D1B">
      <w:r>
        <w:br w:type="page"/>
      </w:r>
    </w:p>
    <w:p w14:paraId="78F5B4EC" w14:textId="77777777" w:rsidR="007C5D1B" w:rsidRDefault="007C5D1B" w:rsidP="004F01B7"/>
    <w:p w14:paraId="7503FAD3" w14:textId="6BF053FA" w:rsidR="002E000D" w:rsidRDefault="002E000D" w:rsidP="002E000D">
      <w:pPr>
        <w:pStyle w:val="Antrat"/>
        <w:keepNext/>
      </w:pPr>
      <w:r>
        <w:t xml:space="preserve">pav. </w:t>
      </w:r>
      <w:fldSimple w:instr=" STYLEREF 1 \s ">
        <w:r w:rsidR="00356BC7">
          <w:rPr>
            <w:noProof/>
          </w:rPr>
          <w:t>2</w:t>
        </w:r>
      </w:fldSimple>
      <w:r w:rsidR="00356BC7">
        <w:t>.</w:t>
      </w:r>
      <w:fldSimple w:instr=" SEQ pav. \* ARABIC \s 1 ">
        <w:r w:rsidR="00356BC7">
          <w:rPr>
            <w:noProof/>
          </w:rPr>
          <w:t>24</w:t>
        </w:r>
      </w:fldSimple>
      <w:r>
        <w:t xml:space="preserve"> kortelių veiklos istorija</w:t>
      </w:r>
    </w:p>
    <w:p w14:paraId="51C2DDC0" w14:textId="1B8F996F" w:rsidR="00B41461" w:rsidRDefault="00B41461" w:rsidP="004F01B7">
      <w:r>
        <w:rPr>
          <w:noProof/>
        </w:rPr>
        <w:drawing>
          <wp:inline distT="0" distB="0" distL="0" distR="0" wp14:anchorId="64BE5F39" wp14:editId="3A9667E0">
            <wp:extent cx="5274310" cy="1942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424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1"/>
        <w:gridCol w:w="4642"/>
      </w:tblGrid>
      <w:tr w:rsidR="00837084" w:rsidRPr="00694DF5" w14:paraId="0B46C77B" w14:textId="77777777" w:rsidTr="00837084">
        <w:tc>
          <w:tcPr>
            <w:tcW w:w="8276" w:type="dxa"/>
            <w:gridSpan w:val="3"/>
            <w:tcBorders>
              <w:top w:val="double" w:sz="4" w:space="0" w:color="auto"/>
              <w:bottom w:val="single" w:sz="4" w:space="0" w:color="auto"/>
            </w:tcBorders>
            <w:shd w:val="clear" w:color="auto" w:fill="auto"/>
          </w:tcPr>
          <w:p w14:paraId="40A81552" w14:textId="1ABA6BD8" w:rsidR="00837084" w:rsidRPr="00694DF5" w:rsidRDefault="00837084" w:rsidP="00837084">
            <w:pPr>
              <w:jc w:val="both"/>
              <w:rPr>
                <w:b/>
              </w:rPr>
            </w:pPr>
            <w:r w:rsidRPr="00694DF5">
              <w:rPr>
                <w:b/>
              </w:rPr>
              <w:t>Panaudojimo atvejis „</w:t>
            </w:r>
            <w:r>
              <w:rPr>
                <w:b/>
              </w:rPr>
              <w:t>stebėti kortelių veiklos istoriją</w:t>
            </w:r>
            <w:r w:rsidRPr="00694DF5">
              <w:rPr>
                <w:b/>
              </w:rPr>
              <w:t>“</w:t>
            </w:r>
          </w:p>
        </w:tc>
      </w:tr>
      <w:tr w:rsidR="00837084" w:rsidRPr="00694DF5" w14:paraId="7233C272" w14:textId="77777777" w:rsidTr="00837084">
        <w:tc>
          <w:tcPr>
            <w:tcW w:w="3634" w:type="dxa"/>
            <w:gridSpan w:val="2"/>
            <w:tcBorders>
              <w:top w:val="single" w:sz="4" w:space="0" w:color="auto"/>
              <w:bottom w:val="single" w:sz="4" w:space="0" w:color="auto"/>
            </w:tcBorders>
            <w:shd w:val="clear" w:color="auto" w:fill="auto"/>
          </w:tcPr>
          <w:p w14:paraId="355F613F" w14:textId="77777777" w:rsidR="00837084" w:rsidRPr="00694DF5" w:rsidRDefault="00837084" w:rsidP="00837084">
            <w:pPr>
              <w:jc w:val="both"/>
              <w:rPr>
                <w:b/>
              </w:rPr>
            </w:pPr>
            <w:r w:rsidRPr="00694DF5">
              <w:rPr>
                <w:b/>
              </w:rPr>
              <w:t>Aktorius</w:t>
            </w:r>
          </w:p>
        </w:tc>
        <w:tc>
          <w:tcPr>
            <w:tcW w:w="4642" w:type="dxa"/>
            <w:tcBorders>
              <w:top w:val="single" w:sz="4" w:space="0" w:color="auto"/>
              <w:bottom w:val="single" w:sz="4" w:space="0" w:color="auto"/>
            </w:tcBorders>
            <w:shd w:val="clear" w:color="auto" w:fill="auto"/>
          </w:tcPr>
          <w:p w14:paraId="27228422" w14:textId="77777777" w:rsidR="00837084" w:rsidRPr="00694DF5" w:rsidRDefault="00837084" w:rsidP="00837084">
            <w:pPr>
              <w:jc w:val="both"/>
            </w:pPr>
            <w:r w:rsidRPr="00694DF5">
              <w:t>Operatorius</w:t>
            </w:r>
          </w:p>
        </w:tc>
      </w:tr>
      <w:tr w:rsidR="00837084" w:rsidRPr="00694DF5" w14:paraId="7E3B71B4" w14:textId="77777777" w:rsidTr="00837084">
        <w:tc>
          <w:tcPr>
            <w:tcW w:w="3634" w:type="dxa"/>
            <w:gridSpan w:val="2"/>
            <w:tcBorders>
              <w:top w:val="single" w:sz="4" w:space="0" w:color="auto"/>
              <w:bottom w:val="single" w:sz="4" w:space="0" w:color="auto"/>
            </w:tcBorders>
            <w:shd w:val="clear" w:color="auto" w:fill="auto"/>
          </w:tcPr>
          <w:p w14:paraId="46B79529" w14:textId="77777777" w:rsidR="00837084" w:rsidRPr="00694DF5" w:rsidRDefault="00837084" w:rsidP="00837084">
            <w:pPr>
              <w:jc w:val="both"/>
              <w:rPr>
                <w:b/>
              </w:rPr>
            </w:pPr>
            <w:r w:rsidRPr="00694DF5">
              <w:rPr>
                <w:b/>
              </w:rPr>
              <w:t>Prieš sąlyga</w:t>
            </w:r>
          </w:p>
        </w:tc>
        <w:tc>
          <w:tcPr>
            <w:tcW w:w="4642" w:type="dxa"/>
            <w:tcBorders>
              <w:top w:val="single" w:sz="4" w:space="0" w:color="auto"/>
              <w:bottom w:val="single" w:sz="4" w:space="0" w:color="auto"/>
            </w:tcBorders>
            <w:shd w:val="clear" w:color="auto" w:fill="auto"/>
          </w:tcPr>
          <w:p w14:paraId="0BE22894" w14:textId="763041C2" w:rsidR="00837084" w:rsidRPr="00694DF5" w:rsidRDefault="00837084" w:rsidP="00837084">
            <w:pPr>
              <w:jc w:val="both"/>
            </w:pPr>
            <w:r w:rsidRPr="00694DF5">
              <w:t xml:space="preserve">Operatorius turi </w:t>
            </w:r>
            <w:r>
              <w:t>būti prisijungęs prie sistemos</w:t>
            </w:r>
          </w:p>
        </w:tc>
      </w:tr>
      <w:tr w:rsidR="00837084" w:rsidRPr="00694DF5" w14:paraId="525B0098" w14:textId="77777777" w:rsidTr="00837084">
        <w:tc>
          <w:tcPr>
            <w:tcW w:w="3634" w:type="dxa"/>
            <w:gridSpan w:val="2"/>
            <w:tcBorders>
              <w:top w:val="single" w:sz="4" w:space="0" w:color="auto"/>
              <w:bottom w:val="single" w:sz="4" w:space="0" w:color="auto"/>
            </w:tcBorders>
            <w:shd w:val="clear" w:color="auto" w:fill="auto"/>
          </w:tcPr>
          <w:p w14:paraId="49861295" w14:textId="77777777" w:rsidR="00837084" w:rsidRPr="00694DF5" w:rsidRDefault="00837084" w:rsidP="00837084">
            <w:pPr>
              <w:jc w:val="both"/>
              <w:rPr>
                <w:b/>
              </w:rPr>
            </w:pPr>
            <w:r w:rsidRPr="00694DF5">
              <w:rPr>
                <w:b/>
              </w:rPr>
              <w:t>Sužadinimo sąlyga</w:t>
            </w:r>
          </w:p>
        </w:tc>
        <w:tc>
          <w:tcPr>
            <w:tcW w:w="4642" w:type="dxa"/>
            <w:tcBorders>
              <w:top w:val="single" w:sz="4" w:space="0" w:color="auto"/>
              <w:bottom w:val="single" w:sz="4" w:space="0" w:color="auto"/>
            </w:tcBorders>
            <w:shd w:val="clear" w:color="auto" w:fill="auto"/>
          </w:tcPr>
          <w:p w14:paraId="3783B246" w14:textId="013097DA" w:rsidR="00837084" w:rsidRPr="00694DF5" w:rsidRDefault="00837084" w:rsidP="00837084">
            <w:pPr>
              <w:jc w:val="both"/>
            </w:pPr>
            <w:r>
              <w:t>Paspaudžiamas mygtukas: kortelių istorija</w:t>
            </w:r>
          </w:p>
        </w:tc>
      </w:tr>
      <w:tr w:rsidR="00837084" w:rsidRPr="00694DF5" w14:paraId="019B88B7" w14:textId="77777777" w:rsidTr="00837084">
        <w:tc>
          <w:tcPr>
            <w:tcW w:w="1613" w:type="dxa"/>
            <w:vMerge w:val="restart"/>
            <w:tcBorders>
              <w:top w:val="single" w:sz="4" w:space="0" w:color="auto"/>
              <w:bottom w:val="single" w:sz="4" w:space="0" w:color="auto"/>
            </w:tcBorders>
            <w:shd w:val="clear" w:color="auto" w:fill="auto"/>
          </w:tcPr>
          <w:p w14:paraId="0832A6E8" w14:textId="77777777" w:rsidR="00837084" w:rsidRPr="00694DF5" w:rsidRDefault="00837084" w:rsidP="00837084">
            <w:pPr>
              <w:jc w:val="both"/>
              <w:rPr>
                <w:b/>
              </w:rPr>
            </w:pPr>
            <w:r w:rsidRPr="00694DF5">
              <w:rPr>
                <w:b/>
              </w:rPr>
              <w:t>Susiję panaudojimo atvejai</w:t>
            </w:r>
          </w:p>
        </w:tc>
        <w:tc>
          <w:tcPr>
            <w:tcW w:w="2021" w:type="dxa"/>
            <w:tcBorders>
              <w:top w:val="single" w:sz="4" w:space="0" w:color="auto"/>
              <w:bottom w:val="single" w:sz="4" w:space="0" w:color="auto"/>
            </w:tcBorders>
            <w:shd w:val="clear" w:color="auto" w:fill="auto"/>
          </w:tcPr>
          <w:p w14:paraId="1A39C409" w14:textId="77777777" w:rsidR="00837084" w:rsidRPr="00694DF5" w:rsidRDefault="00837084" w:rsidP="00837084">
            <w:pPr>
              <w:jc w:val="both"/>
              <w:rPr>
                <w:b/>
              </w:rPr>
            </w:pPr>
            <w:r w:rsidRPr="00694DF5">
              <w:rPr>
                <w:b/>
              </w:rPr>
              <w:t>Išplečia PA</w:t>
            </w:r>
          </w:p>
        </w:tc>
        <w:tc>
          <w:tcPr>
            <w:tcW w:w="4642" w:type="dxa"/>
            <w:tcBorders>
              <w:top w:val="single" w:sz="4" w:space="0" w:color="auto"/>
              <w:bottom w:val="single" w:sz="4" w:space="0" w:color="auto"/>
            </w:tcBorders>
            <w:shd w:val="clear" w:color="auto" w:fill="auto"/>
          </w:tcPr>
          <w:p w14:paraId="35225820" w14:textId="334B4933" w:rsidR="00837084" w:rsidRPr="00694DF5" w:rsidRDefault="00837084" w:rsidP="00837084">
            <w:pPr>
              <w:jc w:val="both"/>
            </w:pPr>
            <w:r>
              <w:t>„Matyti visas korteles“</w:t>
            </w:r>
          </w:p>
        </w:tc>
      </w:tr>
      <w:tr w:rsidR="00837084" w:rsidRPr="00694DF5" w14:paraId="74C980D9" w14:textId="77777777" w:rsidTr="00837084">
        <w:tc>
          <w:tcPr>
            <w:tcW w:w="1613" w:type="dxa"/>
            <w:vMerge/>
            <w:tcBorders>
              <w:top w:val="single" w:sz="4" w:space="0" w:color="auto"/>
              <w:bottom w:val="single" w:sz="4" w:space="0" w:color="auto"/>
            </w:tcBorders>
            <w:shd w:val="clear" w:color="auto" w:fill="auto"/>
          </w:tcPr>
          <w:p w14:paraId="46D873BA" w14:textId="77777777" w:rsidR="00837084" w:rsidRPr="00694DF5" w:rsidRDefault="00837084" w:rsidP="00837084">
            <w:pPr>
              <w:jc w:val="both"/>
            </w:pPr>
          </w:p>
        </w:tc>
        <w:tc>
          <w:tcPr>
            <w:tcW w:w="2021" w:type="dxa"/>
            <w:tcBorders>
              <w:top w:val="single" w:sz="4" w:space="0" w:color="auto"/>
              <w:bottom w:val="single" w:sz="4" w:space="0" w:color="auto"/>
            </w:tcBorders>
            <w:shd w:val="clear" w:color="auto" w:fill="auto"/>
          </w:tcPr>
          <w:p w14:paraId="78DC7697" w14:textId="77777777" w:rsidR="00837084" w:rsidRPr="00694DF5" w:rsidRDefault="00837084" w:rsidP="00837084">
            <w:pPr>
              <w:jc w:val="both"/>
              <w:rPr>
                <w:b/>
              </w:rPr>
            </w:pPr>
            <w:r w:rsidRPr="00694DF5">
              <w:rPr>
                <w:b/>
              </w:rPr>
              <w:t>Apima PA</w:t>
            </w:r>
          </w:p>
        </w:tc>
        <w:tc>
          <w:tcPr>
            <w:tcW w:w="4642" w:type="dxa"/>
            <w:tcBorders>
              <w:top w:val="single" w:sz="4" w:space="0" w:color="auto"/>
              <w:bottom w:val="single" w:sz="4" w:space="0" w:color="auto"/>
            </w:tcBorders>
            <w:shd w:val="clear" w:color="auto" w:fill="auto"/>
          </w:tcPr>
          <w:p w14:paraId="3CBE8A39" w14:textId="77777777" w:rsidR="00837084" w:rsidRPr="00694DF5" w:rsidRDefault="00837084" w:rsidP="00837084">
            <w:pPr>
              <w:jc w:val="both"/>
            </w:pPr>
            <w:r w:rsidRPr="00694DF5">
              <w:t>-</w:t>
            </w:r>
          </w:p>
        </w:tc>
      </w:tr>
      <w:tr w:rsidR="00837084" w:rsidRPr="00694DF5" w14:paraId="2A4D3E9B" w14:textId="77777777" w:rsidTr="00837084">
        <w:tc>
          <w:tcPr>
            <w:tcW w:w="1613" w:type="dxa"/>
            <w:vMerge/>
            <w:tcBorders>
              <w:top w:val="single" w:sz="4" w:space="0" w:color="auto"/>
              <w:bottom w:val="single" w:sz="4" w:space="0" w:color="auto"/>
            </w:tcBorders>
            <w:shd w:val="clear" w:color="auto" w:fill="auto"/>
          </w:tcPr>
          <w:p w14:paraId="7161045B" w14:textId="77777777" w:rsidR="00837084" w:rsidRPr="00694DF5" w:rsidRDefault="00837084" w:rsidP="00837084">
            <w:pPr>
              <w:jc w:val="both"/>
            </w:pPr>
          </w:p>
        </w:tc>
        <w:tc>
          <w:tcPr>
            <w:tcW w:w="2021" w:type="dxa"/>
            <w:tcBorders>
              <w:top w:val="single" w:sz="4" w:space="0" w:color="auto"/>
              <w:bottom w:val="single" w:sz="4" w:space="0" w:color="auto"/>
            </w:tcBorders>
            <w:shd w:val="clear" w:color="auto" w:fill="auto"/>
          </w:tcPr>
          <w:p w14:paraId="31F11D42" w14:textId="77777777" w:rsidR="00837084" w:rsidRPr="00694DF5" w:rsidRDefault="00837084" w:rsidP="00837084">
            <w:pPr>
              <w:jc w:val="both"/>
              <w:rPr>
                <w:b/>
              </w:rPr>
            </w:pPr>
            <w:r w:rsidRPr="00694DF5">
              <w:rPr>
                <w:b/>
              </w:rPr>
              <w:t>Specializuoja PA</w:t>
            </w:r>
          </w:p>
        </w:tc>
        <w:tc>
          <w:tcPr>
            <w:tcW w:w="4642" w:type="dxa"/>
            <w:tcBorders>
              <w:top w:val="single" w:sz="4" w:space="0" w:color="auto"/>
              <w:bottom w:val="single" w:sz="4" w:space="0" w:color="auto"/>
            </w:tcBorders>
            <w:shd w:val="clear" w:color="auto" w:fill="auto"/>
          </w:tcPr>
          <w:p w14:paraId="09FC2CBF" w14:textId="77777777" w:rsidR="00837084" w:rsidRPr="00694DF5" w:rsidRDefault="00837084" w:rsidP="00837084">
            <w:pPr>
              <w:jc w:val="both"/>
            </w:pPr>
            <w:r>
              <w:t>-</w:t>
            </w:r>
          </w:p>
        </w:tc>
      </w:tr>
      <w:tr w:rsidR="00837084" w:rsidRPr="00694DF5" w14:paraId="1FC371EB" w14:textId="77777777" w:rsidTr="00837084">
        <w:tc>
          <w:tcPr>
            <w:tcW w:w="3634" w:type="dxa"/>
            <w:gridSpan w:val="2"/>
            <w:tcBorders>
              <w:top w:val="single" w:sz="4" w:space="0" w:color="auto"/>
              <w:bottom w:val="single" w:sz="4" w:space="0" w:color="auto"/>
            </w:tcBorders>
            <w:shd w:val="clear" w:color="auto" w:fill="auto"/>
          </w:tcPr>
          <w:p w14:paraId="70678205" w14:textId="77777777" w:rsidR="00837084" w:rsidRPr="00694DF5" w:rsidRDefault="00837084" w:rsidP="00837084">
            <w:pPr>
              <w:jc w:val="both"/>
              <w:rPr>
                <w:b/>
              </w:rPr>
            </w:pPr>
            <w:r w:rsidRPr="00694DF5">
              <w:rPr>
                <w:b/>
              </w:rPr>
              <w:t>Pagrindinis įvykių srautas</w:t>
            </w:r>
          </w:p>
        </w:tc>
        <w:tc>
          <w:tcPr>
            <w:tcW w:w="4642" w:type="dxa"/>
            <w:tcBorders>
              <w:top w:val="single" w:sz="4" w:space="0" w:color="auto"/>
              <w:bottom w:val="single" w:sz="4" w:space="0" w:color="auto"/>
            </w:tcBorders>
            <w:shd w:val="clear" w:color="auto" w:fill="auto"/>
          </w:tcPr>
          <w:p w14:paraId="4DF3DF1E" w14:textId="77777777" w:rsidR="00837084" w:rsidRPr="00694DF5" w:rsidRDefault="00837084" w:rsidP="00837084">
            <w:pPr>
              <w:jc w:val="both"/>
              <w:rPr>
                <w:b/>
              </w:rPr>
            </w:pPr>
            <w:r w:rsidRPr="00694DF5">
              <w:rPr>
                <w:b/>
              </w:rPr>
              <w:t>Sistemos reakcija ir sprendimai</w:t>
            </w:r>
          </w:p>
        </w:tc>
      </w:tr>
      <w:tr w:rsidR="00837084" w:rsidRPr="00694DF5" w14:paraId="159FBB6D" w14:textId="77777777" w:rsidTr="00837084">
        <w:tc>
          <w:tcPr>
            <w:tcW w:w="3634" w:type="dxa"/>
            <w:gridSpan w:val="2"/>
            <w:tcBorders>
              <w:top w:val="single" w:sz="4" w:space="0" w:color="auto"/>
              <w:bottom w:val="single" w:sz="4" w:space="0" w:color="auto"/>
            </w:tcBorders>
            <w:shd w:val="clear" w:color="auto" w:fill="auto"/>
          </w:tcPr>
          <w:p w14:paraId="27F60D0E" w14:textId="2EE959E0" w:rsidR="00837084" w:rsidRPr="00694DF5" w:rsidRDefault="00837084" w:rsidP="00837084">
            <w:pPr>
              <w:jc w:val="both"/>
            </w:pPr>
            <w:r w:rsidRPr="00694DF5">
              <w:t xml:space="preserve">1. </w:t>
            </w:r>
            <w:r>
              <w:t>Operatorius pasirenka laiko tarpą kurio duomenis išvest ir paspaudžia mygtuką „Kortelių istorija“</w:t>
            </w:r>
          </w:p>
        </w:tc>
        <w:tc>
          <w:tcPr>
            <w:tcW w:w="4642" w:type="dxa"/>
            <w:tcBorders>
              <w:top w:val="single" w:sz="4" w:space="0" w:color="auto"/>
              <w:bottom w:val="single" w:sz="4" w:space="0" w:color="auto"/>
            </w:tcBorders>
            <w:shd w:val="clear" w:color="auto" w:fill="auto"/>
          </w:tcPr>
          <w:p w14:paraId="255F8CE8" w14:textId="36E928F6" w:rsidR="00837084" w:rsidRDefault="00837084" w:rsidP="00837084">
            <w:pPr>
              <w:jc w:val="both"/>
            </w:pPr>
            <w:r w:rsidRPr="00694DF5">
              <w:t xml:space="preserve">1.1. </w:t>
            </w:r>
            <w:r>
              <w:t>sistema išveda kortelių naudojimo istoriją pasirinktam laiko tarpui</w:t>
            </w:r>
          </w:p>
          <w:p w14:paraId="4A4A0B49" w14:textId="29BB4F2C" w:rsidR="00837084" w:rsidRPr="00694DF5" w:rsidRDefault="00837084" w:rsidP="00837084">
            <w:pPr>
              <w:jc w:val="both"/>
            </w:pPr>
          </w:p>
        </w:tc>
      </w:tr>
      <w:tr w:rsidR="00837084" w:rsidRPr="00694DF5" w14:paraId="78FDC4AE" w14:textId="77777777" w:rsidTr="00837084">
        <w:tc>
          <w:tcPr>
            <w:tcW w:w="3634" w:type="dxa"/>
            <w:gridSpan w:val="2"/>
            <w:tcBorders>
              <w:top w:val="single" w:sz="4" w:space="0" w:color="auto"/>
              <w:bottom w:val="single" w:sz="4" w:space="0" w:color="auto"/>
            </w:tcBorders>
            <w:shd w:val="clear" w:color="auto" w:fill="auto"/>
          </w:tcPr>
          <w:p w14:paraId="2BE5F826" w14:textId="77777777" w:rsidR="00837084" w:rsidRPr="00694DF5" w:rsidRDefault="00837084" w:rsidP="00837084">
            <w:pPr>
              <w:jc w:val="both"/>
              <w:rPr>
                <w:b/>
              </w:rPr>
            </w:pPr>
            <w:r w:rsidRPr="00694DF5">
              <w:rPr>
                <w:b/>
              </w:rPr>
              <w:t>Po sąlyga</w:t>
            </w:r>
          </w:p>
        </w:tc>
        <w:tc>
          <w:tcPr>
            <w:tcW w:w="4642" w:type="dxa"/>
            <w:tcBorders>
              <w:top w:val="single" w:sz="4" w:space="0" w:color="auto"/>
              <w:bottom w:val="single" w:sz="4" w:space="0" w:color="auto"/>
            </w:tcBorders>
            <w:shd w:val="clear" w:color="auto" w:fill="auto"/>
          </w:tcPr>
          <w:p w14:paraId="306DA272" w14:textId="564EEA8A" w:rsidR="00837084" w:rsidRPr="00694DF5" w:rsidRDefault="00837084" w:rsidP="00837084">
            <w:pPr>
              <w:jc w:val="both"/>
            </w:pPr>
            <w:r>
              <w:t>Gaunama lentelė su duomenimis</w:t>
            </w:r>
          </w:p>
        </w:tc>
      </w:tr>
      <w:tr w:rsidR="00837084" w:rsidRPr="00694DF5" w14:paraId="586452A7" w14:textId="77777777" w:rsidTr="00837084">
        <w:tc>
          <w:tcPr>
            <w:tcW w:w="8276" w:type="dxa"/>
            <w:gridSpan w:val="3"/>
            <w:tcBorders>
              <w:top w:val="single" w:sz="4" w:space="0" w:color="auto"/>
              <w:bottom w:val="single" w:sz="4" w:space="0" w:color="auto"/>
            </w:tcBorders>
            <w:shd w:val="clear" w:color="auto" w:fill="auto"/>
          </w:tcPr>
          <w:p w14:paraId="3A6F3C2D" w14:textId="77777777" w:rsidR="00837084" w:rsidRPr="00694DF5" w:rsidRDefault="00837084" w:rsidP="00837084">
            <w:pPr>
              <w:jc w:val="both"/>
            </w:pPr>
            <w:r w:rsidRPr="00694DF5">
              <w:rPr>
                <w:b/>
              </w:rPr>
              <w:t>Alternatyvūs scenarijai</w:t>
            </w:r>
          </w:p>
        </w:tc>
      </w:tr>
      <w:tr w:rsidR="00837084" w:rsidRPr="00694DF5" w14:paraId="4E376117" w14:textId="77777777" w:rsidTr="00837084">
        <w:tc>
          <w:tcPr>
            <w:tcW w:w="3634" w:type="dxa"/>
            <w:gridSpan w:val="2"/>
            <w:tcBorders>
              <w:top w:val="single" w:sz="4" w:space="0" w:color="auto"/>
              <w:bottom w:val="double" w:sz="4" w:space="0" w:color="auto"/>
            </w:tcBorders>
            <w:shd w:val="clear" w:color="auto" w:fill="auto"/>
          </w:tcPr>
          <w:p w14:paraId="1BC3B560" w14:textId="5AFFC85F" w:rsidR="00837084" w:rsidRPr="00694DF5" w:rsidRDefault="00837084" w:rsidP="00837084">
            <w:pPr>
              <w:jc w:val="both"/>
            </w:pPr>
            <w:r w:rsidRPr="00694DF5">
              <w:t xml:space="preserve">2a. </w:t>
            </w:r>
            <w:r>
              <w:t>Pasirinktas blogas laiko tarpas</w:t>
            </w:r>
          </w:p>
        </w:tc>
        <w:tc>
          <w:tcPr>
            <w:tcW w:w="4642" w:type="dxa"/>
            <w:tcBorders>
              <w:top w:val="single" w:sz="4" w:space="0" w:color="auto"/>
              <w:bottom w:val="double" w:sz="4" w:space="0" w:color="auto"/>
            </w:tcBorders>
            <w:shd w:val="clear" w:color="auto" w:fill="auto"/>
          </w:tcPr>
          <w:p w14:paraId="3E11DC26" w14:textId="35E88EB2" w:rsidR="00837084" w:rsidRPr="00694DF5" w:rsidRDefault="00837084" w:rsidP="002E000D">
            <w:pPr>
              <w:keepNext/>
              <w:jc w:val="both"/>
            </w:pPr>
            <w:r w:rsidRPr="00694DF5">
              <w:t xml:space="preserve">2a.1. </w:t>
            </w:r>
            <w:r>
              <w:t>išvedamas klaidos pranešimas</w:t>
            </w:r>
            <w:r w:rsidRPr="00694DF5">
              <w:t xml:space="preserve"> </w:t>
            </w:r>
          </w:p>
        </w:tc>
      </w:tr>
    </w:tbl>
    <w:p w14:paraId="6EFDEFD1" w14:textId="2976182A" w:rsidR="00837084"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23</w:t>
        </w:r>
      </w:fldSimple>
      <w:r>
        <w:t xml:space="preserve"> kortelių veiklos istorija</w:t>
      </w:r>
    </w:p>
    <w:p w14:paraId="3F1BAE80" w14:textId="4162744C" w:rsidR="00B41461" w:rsidRDefault="00837084" w:rsidP="004F01B7">
      <w:r>
        <w:br w:type="page"/>
      </w:r>
    </w:p>
    <w:p w14:paraId="17FBD0A7" w14:textId="2C2D87BF"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25</w:t>
        </w:r>
      </w:fldSimple>
      <w:r>
        <w:t xml:space="preserve"> kortelės redagavimas</w:t>
      </w:r>
    </w:p>
    <w:p w14:paraId="2B93FC63" w14:textId="3897E190" w:rsidR="00B41461" w:rsidRDefault="00B41461" w:rsidP="004F01B7">
      <w:r>
        <w:rPr>
          <w:noProof/>
        </w:rPr>
        <w:drawing>
          <wp:inline distT="0" distB="0" distL="0" distR="0" wp14:anchorId="6E9A6D88" wp14:editId="7E009F8D">
            <wp:extent cx="5274310" cy="3425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2519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837084" w:rsidRPr="00694DF5" w14:paraId="545B4395" w14:textId="77777777" w:rsidTr="00837084">
        <w:tc>
          <w:tcPr>
            <w:tcW w:w="8568" w:type="dxa"/>
            <w:gridSpan w:val="3"/>
            <w:tcBorders>
              <w:top w:val="double" w:sz="4" w:space="0" w:color="auto"/>
              <w:bottom w:val="single" w:sz="4" w:space="0" w:color="auto"/>
            </w:tcBorders>
            <w:shd w:val="clear" w:color="auto" w:fill="auto"/>
          </w:tcPr>
          <w:p w14:paraId="039709AF" w14:textId="2C26B676" w:rsidR="00837084" w:rsidRPr="00694DF5" w:rsidRDefault="00837084" w:rsidP="00837084">
            <w:pPr>
              <w:jc w:val="both"/>
              <w:rPr>
                <w:b/>
              </w:rPr>
            </w:pPr>
            <w:r w:rsidRPr="00694DF5">
              <w:rPr>
                <w:b/>
              </w:rPr>
              <w:t>Panaudojimo atvejis „</w:t>
            </w:r>
            <w:r>
              <w:rPr>
                <w:b/>
              </w:rPr>
              <w:t>Kortelės redagavimas</w:t>
            </w:r>
            <w:r w:rsidRPr="00694DF5">
              <w:rPr>
                <w:b/>
              </w:rPr>
              <w:t>“</w:t>
            </w:r>
          </w:p>
        </w:tc>
      </w:tr>
      <w:tr w:rsidR="00837084" w:rsidRPr="00694DF5" w14:paraId="1B87AD4E" w14:textId="77777777" w:rsidTr="00837084">
        <w:tc>
          <w:tcPr>
            <w:tcW w:w="3708" w:type="dxa"/>
            <w:gridSpan w:val="2"/>
            <w:tcBorders>
              <w:top w:val="single" w:sz="4" w:space="0" w:color="auto"/>
              <w:bottom w:val="single" w:sz="4" w:space="0" w:color="auto"/>
            </w:tcBorders>
            <w:shd w:val="clear" w:color="auto" w:fill="auto"/>
          </w:tcPr>
          <w:p w14:paraId="4C3C9022" w14:textId="77777777" w:rsidR="00837084" w:rsidRPr="00694DF5" w:rsidRDefault="00837084" w:rsidP="00837084">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4A723C7F" w14:textId="77777777" w:rsidR="00837084" w:rsidRPr="00694DF5" w:rsidRDefault="00837084" w:rsidP="00837084">
            <w:pPr>
              <w:jc w:val="both"/>
            </w:pPr>
            <w:r w:rsidRPr="00694DF5">
              <w:t>Operatorius</w:t>
            </w:r>
          </w:p>
        </w:tc>
      </w:tr>
      <w:tr w:rsidR="00837084" w:rsidRPr="00694DF5" w14:paraId="5F1E1FA8" w14:textId="77777777" w:rsidTr="00837084">
        <w:tc>
          <w:tcPr>
            <w:tcW w:w="3708" w:type="dxa"/>
            <w:gridSpan w:val="2"/>
            <w:tcBorders>
              <w:top w:val="single" w:sz="4" w:space="0" w:color="auto"/>
              <w:bottom w:val="single" w:sz="4" w:space="0" w:color="auto"/>
            </w:tcBorders>
            <w:shd w:val="clear" w:color="auto" w:fill="auto"/>
          </w:tcPr>
          <w:p w14:paraId="3F1042A8" w14:textId="77777777" w:rsidR="00837084" w:rsidRPr="00694DF5" w:rsidRDefault="00837084" w:rsidP="00837084">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6DD9FF25" w14:textId="77777777" w:rsidR="00837084" w:rsidRPr="00694DF5" w:rsidRDefault="00837084" w:rsidP="00837084">
            <w:pPr>
              <w:jc w:val="both"/>
            </w:pPr>
            <w:r w:rsidRPr="00694DF5">
              <w:t xml:space="preserve">Operatorius turi būti prisijungęs prie sistemos </w:t>
            </w:r>
          </w:p>
        </w:tc>
      </w:tr>
      <w:tr w:rsidR="00837084" w:rsidRPr="00694DF5" w14:paraId="4EDBCE29" w14:textId="77777777" w:rsidTr="00837084">
        <w:tc>
          <w:tcPr>
            <w:tcW w:w="3708" w:type="dxa"/>
            <w:gridSpan w:val="2"/>
            <w:tcBorders>
              <w:top w:val="single" w:sz="4" w:space="0" w:color="auto"/>
              <w:bottom w:val="single" w:sz="4" w:space="0" w:color="auto"/>
            </w:tcBorders>
            <w:shd w:val="clear" w:color="auto" w:fill="auto"/>
          </w:tcPr>
          <w:p w14:paraId="21B15B8E" w14:textId="77777777" w:rsidR="00837084" w:rsidRPr="00694DF5" w:rsidRDefault="00837084" w:rsidP="00837084">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2C12232A" w14:textId="69CE2437" w:rsidR="00837084" w:rsidRPr="00694DF5" w:rsidRDefault="00837084" w:rsidP="00837084">
            <w:pPr>
              <w:jc w:val="both"/>
            </w:pPr>
            <w:r w:rsidRPr="00694DF5">
              <w:t xml:space="preserve">Operatorius nori </w:t>
            </w:r>
            <w:r>
              <w:t>redaguoti kortelę</w:t>
            </w:r>
          </w:p>
        </w:tc>
      </w:tr>
      <w:tr w:rsidR="00837084" w:rsidRPr="00694DF5" w14:paraId="0E24937A" w14:textId="77777777" w:rsidTr="00837084">
        <w:tc>
          <w:tcPr>
            <w:tcW w:w="1634" w:type="dxa"/>
            <w:vMerge w:val="restart"/>
            <w:tcBorders>
              <w:top w:val="single" w:sz="4" w:space="0" w:color="auto"/>
              <w:bottom w:val="single" w:sz="4" w:space="0" w:color="auto"/>
            </w:tcBorders>
            <w:shd w:val="clear" w:color="auto" w:fill="auto"/>
          </w:tcPr>
          <w:p w14:paraId="6180D4CF" w14:textId="77777777" w:rsidR="00837084" w:rsidRPr="00694DF5" w:rsidRDefault="00837084" w:rsidP="00837084">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2670E1D7" w14:textId="77777777" w:rsidR="00837084" w:rsidRPr="00694DF5" w:rsidRDefault="00837084" w:rsidP="00837084">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5394CA5F" w14:textId="5EBF0461" w:rsidR="00837084" w:rsidRPr="00694DF5" w:rsidRDefault="00837084" w:rsidP="00837084">
            <w:pPr>
              <w:jc w:val="both"/>
            </w:pPr>
            <w:r>
              <w:t>„Matyti visas korteles“</w:t>
            </w:r>
          </w:p>
        </w:tc>
      </w:tr>
      <w:tr w:rsidR="00837084" w:rsidRPr="00694DF5" w14:paraId="603751C0" w14:textId="77777777" w:rsidTr="00837084">
        <w:tc>
          <w:tcPr>
            <w:tcW w:w="1634" w:type="dxa"/>
            <w:vMerge/>
            <w:tcBorders>
              <w:top w:val="single" w:sz="4" w:space="0" w:color="auto"/>
              <w:bottom w:val="single" w:sz="4" w:space="0" w:color="auto"/>
            </w:tcBorders>
            <w:shd w:val="clear" w:color="auto" w:fill="auto"/>
          </w:tcPr>
          <w:p w14:paraId="2C3A778D" w14:textId="77777777" w:rsidR="00837084" w:rsidRPr="00694DF5" w:rsidRDefault="00837084" w:rsidP="00837084">
            <w:pPr>
              <w:jc w:val="both"/>
            </w:pPr>
          </w:p>
        </w:tc>
        <w:tc>
          <w:tcPr>
            <w:tcW w:w="2074" w:type="dxa"/>
            <w:tcBorders>
              <w:top w:val="single" w:sz="4" w:space="0" w:color="auto"/>
              <w:bottom w:val="single" w:sz="4" w:space="0" w:color="auto"/>
            </w:tcBorders>
            <w:shd w:val="clear" w:color="auto" w:fill="auto"/>
          </w:tcPr>
          <w:p w14:paraId="5A0939F5" w14:textId="77777777" w:rsidR="00837084" w:rsidRPr="00694DF5" w:rsidRDefault="00837084" w:rsidP="00837084">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2F014EC3" w14:textId="77777777" w:rsidR="00837084" w:rsidRPr="00694DF5" w:rsidRDefault="00837084" w:rsidP="00837084">
            <w:pPr>
              <w:jc w:val="both"/>
            </w:pPr>
            <w:r w:rsidRPr="00694DF5">
              <w:t>-</w:t>
            </w:r>
          </w:p>
        </w:tc>
      </w:tr>
      <w:tr w:rsidR="00837084" w:rsidRPr="00694DF5" w14:paraId="492D57FD" w14:textId="77777777" w:rsidTr="00837084">
        <w:tc>
          <w:tcPr>
            <w:tcW w:w="1634" w:type="dxa"/>
            <w:vMerge/>
            <w:tcBorders>
              <w:top w:val="single" w:sz="4" w:space="0" w:color="auto"/>
              <w:bottom w:val="single" w:sz="4" w:space="0" w:color="auto"/>
            </w:tcBorders>
            <w:shd w:val="clear" w:color="auto" w:fill="auto"/>
          </w:tcPr>
          <w:p w14:paraId="45481475" w14:textId="77777777" w:rsidR="00837084" w:rsidRPr="00694DF5" w:rsidRDefault="00837084" w:rsidP="00837084">
            <w:pPr>
              <w:jc w:val="both"/>
            </w:pPr>
          </w:p>
        </w:tc>
        <w:tc>
          <w:tcPr>
            <w:tcW w:w="2074" w:type="dxa"/>
            <w:tcBorders>
              <w:top w:val="single" w:sz="4" w:space="0" w:color="auto"/>
              <w:bottom w:val="single" w:sz="4" w:space="0" w:color="auto"/>
            </w:tcBorders>
            <w:shd w:val="clear" w:color="auto" w:fill="auto"/>
          </w:tcPr>
          <w:p w14:paraId="7945A0F2" w14:textId="77777777" w:rsidR="00837084" w:rsidRPr="00694DF5" w:rsidRDefault="00837084" w:rsidP="00837084">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7F3C58F3" w14:textId="77777777" w:rsidR="00837084" w:rsidRPr="00694DF5" w:rsidRDefault="00837084" w:rsidP="00837084">
            <w:pPr>
              <w:jc w:val="both"/>
            </w:pPr>
            <w:r w:rsidRPr="00694DF5">
              <w:t>-</w:t>
            </w:r>
          </w:p>
        </w:tc>
      </w:tr>
      <w:tr w:rsidR="00837084" w:rsidRPr="00694DF5" w14:paraId="48EBCDA8" w14:textId="77777777" w:rsidTr="00837084">
        <w:tc>
          <w:tcPr>
            <w:tcW w:w="3708" w:type="dxa"/>
            <w:gridSpan w:val="2"/>
            <w:tcBorders>
              <w:top w:val="single" w:sz="4" w:space="0" w:color="auto"/>
              <w:bottom w:val="single" w:sz="4" w:space="0" w:color="auto"/>
            </w:tcBorders>
            <w:shd w:val="clear" w:color="auto" w:fill="auto"/>
          </w:tcPr>
          <w:p w14:paraId="6B956C89" w14:textId="77777777" w:rsidR="00837084" w:rsidRPr="00694DF5" w:rsidRDefault="00837084" w:rsidP="00837084">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E71A5A0" w14:textId="77777777" w:rsidR="00837084" w:rsidRPr="00694DF5" w:rsidRDefault="00837084" w:rsidP="00837084">
            <w:pPr>
              <w:jc w:val="both"/>
              <w:rPr>
                <w:b/>
              </w:rPr>
            </w:pPr>
            <w:r w:rsidRPr="00694DF5">
              <w:rPr>
                <w:b/>
              </w:rPr>
              <w:t>Sistemos reakcija ir sprendimai</w:t>
            </w:r>
          </w:p>
        </w:tc>
      </w:tr>
      <w:tr w:rsidR="00837084" w:rsidRPr="00694DF5" w14:paraId="5ED263F2" w14:textId="77777777" w:rsidTr="00837084">
        <w:tc>
          <w:tcPr>
            <w:tcW w:w="3708" w:type="dxa"/>
            <w:gridSpan w:val="2"/>
            <w:tcBorders>
              <w:top w:val="single" w:sz="4" w:space="0" w:color="auto"/>
              <w:bottom w:val="single" w:sz="4" w:space="0" w:color="auto"/>
            </w:tcBorders>
            <w:shd w:val="clear" w:color="auto" w:fill="auto"/>
          </w:tcPr>
          <w:p w14:paraId="193D7A67" w14:textId="1AE813D3" w:rsidR="00837084" w:rsidRPr="00694DF5" w:rsidRDefault="00837084" w:rsidP="00837084">
            <w:pPr>
              <w:jc w:val="both"/>
            </w:pPr>
            <w:r w:rsidRPr="00694DF5">
              <w:t>1. Operatorius paspaudžia mygtuką „</w:t>
            </w:r>
            <w:r>
              <w:t>Redaguoti</w:t>
            </w:r>
            <w:r w:rsidRPr="00694DF5">
              <w:t>s“</w:t>
            </w:r>
          </w:p>
        </w:tc>
        <w:tc>
          <w:tcPr>
            <w:tcW w:w="4860" w:type="dxa"/>
            <w:tcBorders>
              <w:top w:val="single" w:sz="4" w:space="0" w:color="auto"/>
              <w:bottom w:val="single" w:sz="4" w:space="0" w:color="auto"/>
            </w:tcBorders>
            <w:shd w:val="clear" w:color="auto" w:fill="auto"/>
          </w:tcPr>
          <w:p w14:paraId="668D891F" w14:textId="28BA8D15" w:rsidR="00837084" w:rsidRPr="00694DF5" w:rsidRDefault="00837084" w:rsidP="00837084">
            <w:pPr>
              <w:jc w:val="both"/>
            </w:pPr>
            <w:r w:rsidRPr="00694DF5">
              <w:t xml:space="preserve">1.1. Sistema suformuoja </w:t>
            </w:r>
            <w:r>
              <w:t>kortelės redagavimo langą</w:t>
            </w:r>
          </w:p>
        </w:tc>
      </w:tr>
      <w:tr w:rsidR="00837084" w:rsidRPr="00694DF5" w14:paraId="489C0649" w14:textId="77777777" w:rsidTr="00837084">
        <w:tc>
          <w:tcPr>
            <w:tcW w:w="3708" w:type="dxa"/>
            <w:gridSpan w:val="2"/>
            <w:tcBorders>
              <w:top w:val="single" w:sz="4" w:space="0" w:color="auto"/>
              <w:bottom w:val="single" w:sz="4" w:space="0" w:color="auto"/>
            </w:tcBorders>
            <w:shd w:val="clear" w:color="auto" w:fill="auto"/>
          </w:tcPr>
          <w:p w14:paraId="48511427" w14:textId="71FECE59" w:rsidR="00837084" w:rsidRPr="00694DF5" w:rsidRDefault="00837084" w:rsidP="00837084">
            <w:pPr>
              <w:jc w:val="both"/>
            </w:pPr>
            <w:r w:rsidRPr="00694DF5">
              <w:t xml:space="preserve">2. Operatorius įveda duomenis ir </w:t>
            </w:r>
            <w:r w:rsidR="00FA08EA">
              <w:t>išsaugo pakeitimus</w:t>
            </w:r>
            <w:r w:rsidRPr="00694DF5">
              <w:t xml:space="preserve"> </w:t>
            </w:r>
          </w:p>
        </w:tc>
        <w:tc>
          <w:tcPr>
            <w:tcW w:w="4860" w:type="dxa"/>
            <w:tcBorders>
              <w:top w:val="single" w:sz="4" w:space="0" w:color="auto"/>
              <w:bottom w:val="single" w:sz="4" w:space="0" w:color="auto"/>
            </w:tcBorders>
            <w:shd w:val="clear" w:color="auto" w:fill="auto"/>
          </w:tcPr>
          <w:p w14:paraId="697F02D1" w14:textId="22956536" w:rsidR="00837084" w:rsidRPr="00694DF5" w:rsidRDefault="00837084" w:rsidP="00837084">
            <w:pPr>
              <w:jc w:val="both"/>
            </w:pPr>
            <w:r w:rsidRPr="00694DF5">
              <w:t xml:space="preserve">2.1. Sistema pagal </w:t>
            </w:r>
            <w:r w:rsidR="00FA08EA">
              <w:t>išsaugo pakeitimus</w:t>
            </w:r>
          </w:p>
        </w:tc>
      </w:tr>
      <w:tr w:rsidR="00837084" w:rsidRPr="00694DF5" w14:paraId="34A5D06E" w14:textId="77777777" w:rsidTr="00837084">
        <w:tc>
          <w:tcPr>
            <w:tcW w:w="3708" w:type="dxa"/>
            <w:gridSpan w:val="2"/>
            <w:tcBorders>
              <w:top w:val="single" w:sz="4" w:space="0" w:color="auto"/>
              <w:bottom w:val="single" w:sz="4" w:space="0" w:color="auto"/>
            </w:tcBorders>
            <w:shd w:val="clear" w:color="auto" w:fill="auto"/>
          </w:tcPr>
          <w:p w14:paraId="24A9E9C0" w14:textId="77777777" w:rsidR="00837084" w:rsidRPr="00694DF5" w:rsidRDefault="00837084" w:rsidP="00837084">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5792C50" w14:textId="77777777" w:rsidR="00837084" w:rsidRPr="00694DF5" w:rsidRDefault="00837084" w:rsidP="00837084">
            <w:pPr>
              <w:jc w:val="both"/>
            </w:pPr>
            <w:r w:rsidRPr="00694DF5">
              <w:t>Sukurtas naujas dokumentas</w:t>
            </w:r>
          </w:p>
        </w:tc>
      </w:tr>
      <w:tr w:rsidR="00837084" w:rsidRPr="00694DF5" w14:paraId="3F0108DA" w14:textId="77777777" w:rsidTr="00837084">
        <w:tc>
          <w:tcPr>
            <w:tcW w:w="8568" w:type="dxa"/>
            <w:gridSpan w:val="3"/>
            <w:tcBorders>
              <w:top w:val="single" w:sz="4" w:space="0" w:color="auto"/>
              <w:bottom w:val="single" w:sz="4" w:space="0" w:color="auto"/>
            </w:tcBorders>
            <w:shd w:val="clear" w:color="auto" w:fill="auto"/>
          </w:tcPr>
          <w:p w14:paraId="5839DDDB" w14:textId="77777777" w:rsidR="00837084" w:rsidRPr="00694DF5" w:rsidRDefault="00837084" w:rsidP="00837084">
            <w:pPr>
              <w:jc w:val="both"/>
            </w:pPr>
            <w:r w:rsidRPr="00694DF5">
              <w:rPr>
                <w:b/>
              </w:rPr>
              <w:t>Alternatyvūs scenarijai</w:t>
            </w:r>
          </w:p>
        </w:tc>
      </w:tr>
      <w:tr w:rsidR="00837084" w:rsidRPr="00694DF5" w14:paraId="0C9538F3" w14:textId="77777777" w:rsidTr="00837084">
        <w:tc>
          <w:tcPr>
            <w:tcW w:w="3708" w:type="dxa"/>
            <w:gridSpan w:val="2"/>
            <w:tcBorders>
              <w:top w:val="single" w:sz="4" w:space="0" w:color="auto"/>
              <w:bottom w:val="double" w:sz="4" w:space="0" w:color="auto"/>
            </w:tcBorders>
            <w:shd w:val="clear" w:color="auto" w:fill="auto"/>
          </w:tcPr>
          <w:p w14:paraId="25BD7B6C" w14:textId="77777777" w:rsidR="00837084" w:rsidRPr="00694DF5" w:rsidRDefault="00837084" w:rsidP="00837084">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7134AB1C" w14:textId="58803527" w:rsidR="00837084" w:rsidRPr="00694DF5" w:rsidRDefault="00837084" w:rsidP="002E000D">
            <w:pPr>
              <w:keepNext/>
              <w:jc w:val="both"/>
            </w:pPr>
            <w:r w:rsidRPr="00694DF5">
              <w:t>2a.1. Sistema suformuoja klaidos pranešimą</w:t>
            </w:r>
          </w:p>
        </w:tc>
      </w:tr>
    </w:tbl>
    <w:p w14:paraId="35B533F5" w14:textId="59146CE6" w:rsidR="00837084"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24</w:t>
        </w:r>
      </w:fldSimple>
      <w:r>
        <w:t xml:space="preserve"> kortelės redagavimas</w:t>
      </w:r>
    </w:p>
    <w:p w14:paraId="4BDBDD66" w14:textId="4CC96C58" w:rsidR="00837084" w:rsidRDefault="00837084">
      <w:r>
        <w:br w:type="page"/>
      </w:r>
    </w:p>
    <w:p w14:paraId="66D26FA3" w14:textId="100BD4AB"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26</w:t>
        </w:r>
      </w:fldSimple>
      <w:r>
        <w:t xml:space="preserve"> kortelės kūrimas</w:t>
      </w:r>
    </w:p>
    <w:p w14:paraId="0F8A7DC6" w14:textId="4984019E" w:rsidR="00B41461" w:rsidRDefault="00B41461" w:rsidP="004F01B7">
      <w:r>
        <w:rPr>
          <w:noProof/>
        </w:rPr>
        <w:drawing>
          <wp:inline distT="0" distB="0" distL="0" distR="0" wp14:anchorId="76DC313E" wp14:editId="6357C884">
            <wp:extent cx="5274310" cy="32505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5056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FA08EA" w:rsidRPr="00694DF5" w14:paraId="0ADDBEE9" w14:textId="77777777" w:rsidTr="002E000D">
        <w:tc>
          <w:tcPr>
            <w:tcW w:w="8568" w:type="dxa"/>
            <w:gridSpan w:val="3"/>
            <w:tcBorders>
              <w:top w:val="double" w:sz="4" w:space="0" w:color="auto"/>
              <w:bottom w:val="single" w:sz="4" w:space="0" w:color="auto"/>
            </w:tcBorders>
            <w:shd w:val="clear" w:color="auto" w:fill="auto"/>
          </w:tcPr>
          <w:p w14:paraId="430AA80C" w14:textId="23E9ACD9" w:rsidR="00FA08EA" w:rsidRPr="00694DF5" w:rsidRDefault="00FA08EA" w:rsidP="002E000D">
            <w:pPr>
              <w:jc w:val="both"/>
              <w:rPr>
                <w:b/>
              </w:rPr>
            </w:pPr>
            <w:r w:rsidRPr="00694DF5">
              <w:rPr>
                <w:b/>
              </w:rPr>
              <w:t>Panaudojimo atvejis „</w:t>
            </w:r>
            <w:r>
              <w:rPr>
                <w:b/>
              </w:rPr>
              <w:t>Kortelės kūrimas</w:t>
            </w:r>
            <w:r w:rsidRPr="00694DF5">
              <w:rPr>
                <w:b/>
              </w:rPr>
              <w:t>“</w:t>
            </w:r>
          </w:p>
        </w:tc>
      </w:tr>
      <w:tr w:rsidR="00FA08EA" w:rsidRPr="00694DF5" w14:paraId="141C57D1" w14:textId="77777777" w:rsidTr="002E000D">
        <w:tc>
          <w:tcPr>
            <w:tcW w:w="3708" w:type="dxa"/>
            <w:gridSpan w:val="2"/>
            <w:tcBorders>
              <w:top w:val="single" w:sz="4" w:space="0" w:color="auto"/>
              <w:bottom w:val="single" w:sz="4" w:space="0" w:color="auto"/>
            </w:tcBorders>
            <w:shd w:val="clear" w:color="auto" w:fill="auto"/>
          </w:tcPr>
          <w:p w14:paraId="77F1AF5B" w14:textId="77777777" w:rsidR="00FA08EA" w:rsidRPr="00694DF5" w:rsidRDefault="00FA08EA" w:rsidP="002E000D">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0DE1378A" w14:textId="77777777" w:rsidR="00FA08EA" w:rsidRPr="00694DF5" w:rsidRDefault="00FA08EA" w:rsidP="002E000D">
            <w:pPr>
              <w:jc w:val="both"/>
            </w:pPr>
            <w:r w:rsidRPr="00694DF5">
              <w:t>Operatorius</w:t>
            </w:r>
          </w:p>
        </w:tc>
      </w:tr>
      <w:tr w:rsidR="00FA08EA" w:rsidRPr="00694DF5" w14:paraId="3494DDAC" w14:textId="77777777" w:rsidTr="002E000D">
        <w:tc>
          <w:tcPr>
            <w:tcW w:w="3708" w:type="dxa"/>
            <w:gridSpan w:val="2"/>
            <w:tcBorders>
              <w:top w:val="single" w:sz="4" w:space="0" w:color="auto"/>
              <w:bottom w:val="single" w:sz="4" w:space="0" w:color="auto"/>
            </w:tcBorders>
            <w:shd w:val="clear" w:color="auto" w:fill="auto"/>
          </w:tcPr>
          <w:p w14:paraId="1E61A69F" w14:textId="77777777" w:rsidR="00FA08EA" w:rsidRPr="00694DF5" w:rsidRDefault="00FA08EA" w:rsidP="002E000D">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2341F65C" w14:textId="77777777" w:rsidR="00FA08EA" w:rsidRPr="00694DF5" w:rsidRDefault="00FA08EA" w:rsidP="002E000D">
            <w:pPr>
              <w:jc w:val="both"/>
            </w:pPr>
            <w:r w:rsidRPr="00694DF5">
              <w:t xml:space="preserve">Operatorius turi būti prisijungęs prie sistemos </w:t>
            </w:r>
          </w:p>
        </w:tc>
      </w:tr>
      <w:tr w:rsidR="00FA08EA" w:rsidRPr="00694DF5" w14:paraId="55B2C998" w14:textId="77777777" w:rsidTr="002E000D">
        <w:tc>
          <w:tcPr>
            <w:tcW w:w="3708" w:type="dxa"/>
            <w:gridSpan w:val="2"/>
            <w:tcBorders>
              <w:top w:val="single" w:sz="4" w:space="0" w:color="auto"/>
              <w:bottom w:val="single" w:sz="4" w:space="0" w:color="auto"/>
            </w:tcBorders>
            <w:shd w:val="clear" w:color="auto" w:fill="auto"/>
          </w:tcPr>
          <w:p w14:paraId="4E08D671" w14:textId="77777777" w:rsidR="00FA08EA" w:rsidRPr="00694DF5" w:rsidRDefault="00FA08EA" w:rsidP="002E000D">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4417876A" w14:textId="14B44896" w:rsidR="00FA08EA" w:rsidRPr="00694DF5" w:rsidRDefault="00FA08EA" w:rsidP="002E000D">
            <w:pPr>
              <w:jc w:val="both"/>
            </w:pPr>
            <w:r w:rsidRPr="00694DF5">
              <w:t xml:space="preserve">Operatorius nori sukurti naują </w:t>
            </w:r>
            <w:r>
              <w:t>kortelę</w:t>
            </w:r>
          </w:p>
        </w:tc>
      </w:tr>
      <w:tr w:rsidR="00FA08EA" w:rsidRPr="00694DF5" w14:paraId="3BF71A6E" w14:textId="77777777" w:rsidTr="002E000D">
        <w:tc>
          <w:tcPr>
            <w:tcW w:w="1634" w:type="dxa"/>
            <w:vMerge w:val="restart"/>
            <w:tcBorders>
              <w:top w:val="single" w:sz="4" w:space="0" w:color="auto"/>
              <w:bottom w:val="single" w:sz="4" w:space="0" w:color="auto"/>
            </w:tcBorders>
            <w:shd w:val="clear" w:color="auto" w:fill="auto"/>
          </w:tcPr>
          <w:p w14:paraId="46ECAF20" w14:textId="77777777" w:rsidR="00FA08EA" w:rsidRPr="00694DF5" w:rsidRDefault="00FA08EA" w:rsidP="002E000D">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01072F7A" w14:textId="77777777" w:rsidR="00FA08EA" w:rsidRPr="00694DF5" w:rsidRDefault="00FA08EA" w:rsidP="002E000D">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BB50E6D" w14:textId="06A4CEE5" w:rsidR="00FA08EA" w:rsidRPr="00694DF5" w:rsidRDefault="00FA08EA" w:rsidP="002E000D">
            <w:pPr>
              <w:jc w:val="both"/>
            </w:pPr>
            <w:r>
              <w:t xml:space="preserve"> „Matyti visas korteles“</w:t>
            </w:r>
          </w:p>
        </w:tc>
      </w:tr>
      <w:tr w:rsidR="00FA08EA" w:rsidRPr="00694DF5" w14:paraId="1EA00B83" w14:textId="77777777" w:rsidTr="002E000D">
        <w:tc>
          <w:tcPr>
            <w:tcW w:w="1634" w:type="dxa"/>
            <w:vMerge/>
            <w:tcBorders>
              <w:top w:val="single" w:sz="4" w:space="0" w:color="auto"/>
              <w:bottom w:val="single" w:sz="4" w:space="0" w:color="auto"/>
            </w:tcBorders>
            <w:shd w:val="clear" w:color="auto" w:fill="auto"/>
          </w:tcPr>
          <w:p w14:paraId="11BDC119"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37A590AF" w14:textId="77777777" w:rsidR="00FA08EA" w:rsidRPr="00694DF5" w:rsidRDefault="00FA08EA" w:rsidP="002E000D">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65AC50AE" w14:textId="77777777" w:rsidR="00FA08EA" w:rsidRPr="00694DF5" w:rsidRDefault="00FA08EA" w:rsidP="002E000D">
            <w:pPr>
              <w:jc w:val="both"/>
            </w:pPr>
            <w:r w:rsidRPr="00694DF5">
              <w:t>-</w:t>
            </w:r>
          </w:p>
        </w:tc>
      </w:tr>
      <w:tr w:rsidR="00FA08EA" w:rsidRPr="00694DF5" w14:paraId="5F2A3F44" w14:textId="77777777" w:rsidTr="002E000D">
        <w:tc>
          <w:tcPr>
            <w:tcW w:w="1634" w:type="dxa"/>
            <w:vMerge/>
            <w:tcBorders>
              <w:top w:val="single" w:sz="4" w:space="0" w:color="auto"/>
              <w:bottom w:val="single" w:sz="4" w:space="0" w:color="auto"/>
            </w:tcBorders>
            <w:shd w:val="clear" w:color="auto" w:fill="auto"/>
          </w:tcPr>
          <w:p w14:paraId="7CE6746E"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300DA9FB" w14:textId="77777777" w:rsidR="00FA08EA" w:rsidRPr="00694DF5" w:rsidRDefault="00FA08EA" w:rsidP="002E000D">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173ECC24" w14:textId="77777777" w:rsidR="00FA08EA" w:rsidRPr="00694DF5" w:rsidRDefault="00FA08EA" w:rsidP="002E000D">
            <w:pPr>
              <w:jc w:val="both"/>
            </w:pPr>
            <w:r w:rsidRPr="00694DF5">
              <w:t>-</w:t>
            </w:r>
          </w:p>
        </w:tc>
      </w:tr>
      <w:tr w:rsidR="00FA08EA" w:rsidRPr="00694DF5" w14:paraId="7BB9FF5E" w14:textId="77777777" w:rsidTr="002E000D">
        <w:tc>
          <w:tcPr>
            <w:tcW w:w="3708" w:type="dxa"/>
            <w:gridSpan w:val="2"/>
            <w:tcBorders>
              <w:top w:val="single" w:sz="4" w:space="0" w:color="auto"/>
              <w:bottom w:val="single" w:sz="4" w:space="0" w:color="auto"/>
            </w:tcBorders>
            <w:shd w:val="clear" w:color="auto" w:fill="auto"/>
          </w:tcPr>
          <w:p w14:paraId="72CA0AC3" w14:textId="77777777" w:rsidR="00FA08EA" w:rsidRPr="00694DF5" w:rsidRDefault="00FA08EA" w:rsidP="002E000D">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4C0BCCBB" w14:textId="77777777" w:rsidR="00FA08EA" w:rsidRPr="00694DF5" w:rsidRDefault="00FA08EA" w:rsidP="002E000D">
            <w:pPr>
              <w:jc w:val="both"/>
              <w:rPr>
                <w:b/>
              </w:rPr>
            </w:pPr>
            <w:r w:rsidRPr="00694DF5">
              <w:rPr>
                <w:b/>
              </w:rPr>
              <w:t>Sistemos reakcija ir sprendimai</w:t>
            </w:r>
          </w:p>
        </w:tc>
      </w:tr>
      <w:tr w:rsidR="00FA08EA" w:rsidRPr="00694DF5" w14:paraId="78089FF0" w14:textId="77777777" w:rsidTr="002E000D">
        <w:tc>
          <w:tcPr>
            <w:tcW w:w="3708" w:type="dxa"/>
            <w:gridSpan w:val="2"/>
            <w:tcBorders>
              <w:top w:val="single" w:sz="4" w:space="0" w:color="auto"/>
              <w:bottom w:val="single" w:sz="4" w:space="0" w:color="auto"/>
            </w:tcBorders>
            <w:shd w:val="clear" w:color="auto" w:fill="auto"/>
          </w:tcPr>
          <w:p w14:paraId="2986A665" w14:textId="77777777" w:rsidR="00FA08EA" w:rsidRPr="00694DF5" w:rsidRDefault="00FA08EA" w:rsidP="002E000D">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2DAA443D" w14:textId="71B7D61A" w:rsidR="00FA08EA" w:rsidRPr="00694DF5" w:rsidRDefault="00FA08EA" w:rsidP="002E000D">
            <w:pPr>
              <w:jc w:val="both"/>
            </w:pPr>
            <w:r w:rsidRPr="00694DF5">
              <w:t>1.1. Sistema suformuoja naujo</w:t>
            </w:r>
            <w:r>
              <w:t>s</w:t>
            </w:r>
            <w:r w:rsidRPr="00694DF5">
              <w:t xml:space="preserve"> </w:t>
            </w:r>
            <w:r>
              <w:t>kortelės</w:t>
            </w:r>
            <w:r w:rsidRPr="00694DF5">
              <w:t xml:space="preserve"> langą</w:t>
            </w:r>
          </w:p>
        </w:tc>
      </w:tr>
      <w:tr w:rsidR="00FA08EA" w:rsidRPr="00694DF5" w14:paraId="149414AF" w14:textId="77777777" w:rsidTr="002E000D">
        <w:tc>
          <w:tcPr>
            <w:tcW w:w="3708" w:type="dxa"/>
            <w:gridSpan w:val="2"/>
            <w:tcBorders>
              <w:top w:val="single" w:sz="4" w:space="0" w:color="auto"/>
              <w:bottom w:val="single" w:sz="4" w:space="0" w:color="auto"/>
            </w:tcBorders>
            <w:shd w:val="clear" w:color="auto" w:fill="auto"/>
          </w:tcPr>
          <w:p w14:paraId="7DECBAD6" w14:textId="349DA838" w:rsidR="00FA08EA" w:rsidRPr="00694DF5" w:rsidRDefault="00FA08EA" w:rsidP="002E000D">
            <w:pPr>
              <w:jc w:val="both"/>
            </w:pPr>
            <w:r w:rsidRPr="00694DF5">
              <w:t xml:space="preserve">2. Operatorius įveda duomenis </w:t>
            </w:r>
          </w:p>
        </w:tc>
        <w:tc>
          <w:tcPr>
            <w:tcW w:w="4860" w:type="dxa"/>
            <w:tcBorders>
              <w:top w:val="single" w:sz="4" w:space="0" w:color="auto"/>
              <w:bottom w:val="single" w:sz="4" w:space="0" w:color="auto"/>
            </w:tcBorders>
            <w:shd w:val="clear" w:color="auto" w:fill="auto"/>
          </w:tcPr>
          <w:p w14:paraId="2D89D58A" w14:textId="07BEE2BF" w:rsidR="00FA08EA" w:rsidRDefault="00FA08EA" w:rsidP="002E000D">
            <w:pPr>
              <w:jc w:val="both"/>
            </w:pPr>
            <w:r w:rsidRPr="00694DF5">
              <w:t>2.1.</w:t>
            </w:r>
            <w:r>
              <w:t>Sistema kreipiasi į random.org API, kad jis sugeneruotų ID</w:t>
            </w:r>
          </w:p>
          <w:p w14:paraId="7DC89F4C" w14:textId="4BF68EBF" w:rsidR="00FA08EA" w:rsidRPr="00694DF5" w:rsidRDefault="00FA08EA" w:rsidP="002E000D">
            <w:pPr>
              <w:jc w:val="both"/>
            </w:pPr>
            <w:r>
              <w:t>2.2.</w:t>
            </w:r>
            <w:r w:rsidRPr="00694DF5">
              <w:t xml:space="preserve"> Sistema pagal </w:t>
            </w:r>
            <w:r>
              <w:t>duomenis sukuria kortelę</w:t>
            </w:r>
          </w:p>
        </w:tc>
      </w:tr>
      <w:tr w:rsidR="00FA08EA" w:rsidRPr="00694DF5" w14:paraId="08F7167D" w14:textId="77777777" w:rsidTr="002E000D">
        <w:tc>
          <w:tcPr>
            <w:tcW w:w="3708" w:type="dxa"/>
            <w:gridSpan w:val="2"/>
            <w:tcBorders>
              <w:top w:val="single" w:sz="4" w:space="0" w:color="auto"/>
              <w:bottom w:val="single" w:sz="4" w:space="0" w:color="auto"/>
            </w:tcBorders>
            <w:shd w:val="clear" w:color="auto" w:fill="auto"/>
          </w:tcPr>
          <w:p w14:paraId="0FEA2A9C" w14:textId="77777777" w:rsidR="00FA08EA" w:rsidRPr="00694DF5" w:rsidRDefault="00FA08EA" w:rsidP="002E000D">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25715C85" w14:textId="40C86DFC" w:rsidR="00FA08EA" w:rsidRPr="00694DF5" w:rsidRDefault="00FA08EA" w:rsidP="002E000D">
            <w:pPr>
              <w:jc w:val="both"/>
            </w:pPr>
            <w:r w:rsidRPr="00694DF5">
              <w:t>Sukurtas nauja</w:t>
            </w:r>
            <w:r>
              <w:t xml:space="preserve"> kortelė</w:t>
            </w:r>
          </w:p>
        </w:tc>
      </w:tr>
      <w:tr w:rsidR="00FA08EA" w:rsidRPr="00694DF5" w14:paraId="7E5A3B93" w14:textId="77777777" w:rsidTr="002E000D">
        <w:tc>
          <w:tcPr>
            <w:tcW w:w="8568" w:type="dxa"/>
            <w:gridSpan w:val="3"/>
            <w:tcBorders>
              <w:top w:val="single" w:sz="4" w:space="0" w:color="auto"/>
              <w:bottom w:val="single" w:sz="4" w:space="0" w:color="auto"/>
            </w:tcBorders>
            <w:shd w:val="clear" w:color="auto" w:fill="auto"/>
          </w:tcPr>
          <w:p w14:paraId="0A26676B" w14:textId="77777777" w:rsidR="00FA08EA" w:rsidRPr="00694DF5" w:rsidRDefault="00FA08EA" w:rsidP="002E000D">
            <w:pPr>
              <w:jc w:val="both"/>
            </w:pPr>
            <w:r w:rsidRPr="00694DF5">
              <w:rPr>
                <w:b/>
              </w:rPr>
              <w:t>Alternatyvūs scenarijai</w:t>
            </w:r>
          </w:p>
        </w:tc>
      </w:tr>
      <w:tr w:rsidR="00FA08EA" w:rsidRPr="00694DF5" w14:paraId="51851F16" w14:textId="77777777" w:rsidTr="002E000D">
        <w:tc>
          <w:tcPr>
            <w:tcW w:w="3708" w:type="dxa"/>
            <w:gridSpan w:val="2"/>
            <w:tcBorders>
              <w:top w:val="single" w:sz="4" w:space="0" w:color="auto"/>
              <w:bottom w:val="double" w:sz="4" w:space="0" w:color="auto"/>
            </w:tcBorders>
            <w:shd w:val="clear" w:color="auto" w:fill="auto"/>
          </w:tcPr>
          <w:p w14:paraId="26759EBA" w14:textId="77777777" w:rsidR="00FA08EA" w:rsidRDefault="00FA08EA" w:rsidP="002E000D">
            <w:pPr>
              <w:jc w:val="both"/>
            </w:pPr>
            <w:r w:rsidRPr="00694DF5">
              <w:t>2a. Operatorius įvesdamas duomenis padarė klaidų</w:t>
            </w:r>
          </w:p>
          <w:p w14:paraId="66AC7015" w14:textId="522208AF" w:rsidR="00FA08EA" w:rsidRPr="00694DF5" w:rsidRDefault="00FA08EA" w:rsidP="002E000D">
            <w:pPr>
              <w:jc w:val="both"/>
            </w:pPr>
            <w:r>
              <w:t>2b Sugeneruotas ID jau egzistuoja</w:t>
            </w:r>
          </w:p>
        </w:tc>
        <w:tc>
          <w:tcPr>
            <w:tcW w:w="4860" w:type="dxa"/>
            <w:tcBorders>
              <w:top w:val="single" w:sz="4" w:space="0" w:color="auto"/>
              <w:bottom w:val="double" w:sz="4" w:space="0" w:color="auto"/>
            </w:tcBorders>
            <w:shd w:val="clear" w:color="auto" w:fill="auto"/>
          </w:tcPr>
          <w:p w14:paraId="42BA4EE2" w14:textId="77777777" w:rsidR="00FA08EA" w:rsidRDefault="00FA08EA" w:rsidP="002E000D">
            <w:pPr>
              <w:jc w:val="both"/>
            </w:pPr>
            <w:r w:rsidRPr="00694DF5">
              <w:t>2a.1. Sistema suformuoja klaidos pranešimą ir neišsaugo duomenų</w:t>
            </w:r>
          </w:p>
          <w:p w14:paraId="0054D53C" w14:textId="48B7BD95" w:rsidR="00FA08EA" w:rsidRPr="00694DF5" w:rsidRDefault="00FA08EA" w:rsidP="002E000D">
            <w:pPr>
              <w:keepNext/>
              <w:jc w:val="both"/>
            </w:pPr>
            <w:r>
              <w:t>2b Siunčiama generuoti dar kartą</w:t>
            </w:r>
          </w:p>
        </w:tc>
      </w:tr>
    </w:tbl>
    <w:p w14:paraId="683EEC2D" w14:textId="1FFB48AC" w:rsidR="00FA08EA"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25</w:t>
        </w:r>
      </w:fldSimple>
      <w:r>
        <w:t xml:space="preserve"> kortelės kūrimas</w:t>
      </w:r>
    </w:p>
    <w:p w14:paraId="4161A22E" w14:textId="59978E49" w:rsidR="00FA08EA" w:rsidRDefault="00FA08EA">
      <w:r>
        <w:br w:type="page"/>
      </w:r>
    </w:p>
    <w:p w14:paraId="795C9BBC" w14:textId="482828E5"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27</w:t>
        </w:r>
      </w:fldSimple>
      <w:r>
        <w:t xml:space="preserve"> kortelės šalinimas</w:t>
      </w:r>
    </w:p>
    <w:p w14:paraId="044CF46F" w14:textId="4BF0D877" w:rsidR="00B41461" w:rsidRDefault="00B41461" w:rsidP="004F01B7">
      <w:r>
        <w:rPr>
          <w:noProof/>
        </w:rPr>
        <w:drawing>
          <wp:inline distT="0" distB="0" distL="0" distR="0" wp14:anchorId="1DD58BA9" wp14:editId="266C78D2">
            <wp:extent cx="5274310" cy="3037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3720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FA08EA" w:rsidRPr="00694DF5" w14:paraId="09D072A5" w14:textId="77777777" w:rsidTr="002E000D">
        <w:tc>
          <w:tcPr>
            <w:tcW w:w="8568" w:type="dxa"/>
            <w:gridSpan w:val="3"/>
            <w:tcBorders>
              <w:top w:val="double" w:sz="4" w:space="0" w:color="auto"/>
              <w:bottom w:val="single" w:sz="4" w:space="0" w:color="auto"/>
            </w:tcBorders>
            <w:shd w:val="clear" w:color="auto" w:fill="auto"/>
          </w:tcPr>
          <w:p w14:paraId="0E31066E" w14:textId="108EF3E5" w:rsidR="00FA08EA" w:rsidRPr="00694DF5" w:rsidRDefault="00FA08EA" w:rsidP="002E000D">
            <w:pPr>
              <w:jc w:val="both"/>
              <w:rPr>
                <w:b/>
              </w:rPr>
            </w:pPr>
            <w:r w:rsidRPr="00694DF5">
              <w:rPr>
                <w:b/>
              </w:rPr>
              <w:t>Panaudojimo atvejis „</w:t>
            </w:r>
            <w:r>
              <w:rPr>
                <w:b/>
              </w:rPr>
              <w:t>Kortelės šalinimas</w:t>
            </w:r>
            <w:r w:rsidRPr="00694DF5">
              <w:rPr>
                <w:b/>
              </w:rPr>
              <w:t>“</w:t>
            </w:r>
          </w:p>
        </w:tc>
      </w:tr>
      <w:tr w:rsidR="00FA08EA" w:rsidRPr="00694DF5" w14:paraId="38EB382C" w14:textId="77777777" w:rsidTr="002E000D">
        <w:tc>
          <w:tcPr>
            <w:tcW w:w="3708" w:type="dxa"/>
            <w:gridSpan w:val="2"/>
            <w:tcBorders>
              <w:top w:val="single" w:sz="4" w:space="0" w:color="auto"/>
              <w:bottom w:val="single" w:sz="4" w:space="0" w:color="auto"/>
            </w:tcBorders>
            <w:shd w:val="clear" w:color="auto" w:fill="auto"/>
          </w:tcPr>
          <w:p w14:paraId="1CCADEC3" w14:textId="77777777" w:rsidR="00FA08EA" w:rsidRPr="00694DF5" w:rsidRDefault="00FA08EA" w:rsidP="002E000D">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D0A8DF" w14:textId="77777777" w:rsidR="00FA08EA" w:rsidRPr="00694DF5" w:rsidRDefault="00FA08EA" w:rsidP="002E000D">
            <w:pPr>
              <w:jc w:val="both"/>
            </w:pPr>
            <w:r w:rsidRPr="00694DF5">
              <w:t>Operatorius</w:t>
            </w:r>
          </w:p>
        </w:tc>
      </w:tr>
      <w:tr w:rsidR="00FA08EA" w:rsidRPr="00694DF5" w14:paraId="483793E5" w14:textId="77777777" w:rsidTr="002E000D">
        <w:tc>
          <w:tcPr>
            <w:tcW w:w="3708" w:type="dxa"/>
            <w:gridSpan w:val="2"/>
            <w:tcBorders>
              <w:top w:val="single" w:sz="4" w:space="0" w:color="auto"/>
              <w:bottom w:val="single" w:sz="4" w:space="0" w:color="auto"/>
            </w:tcBorders>
            <w:shd w:val="clear" w:color="auto" w:fill="auto"/>
          </w:tcPr>
          <w:p w14:paraId="32D6BC90" w14:textId="77777777" w:rsidR="00FA08EA" w:rsidRPr="00694DF5" w:rsidRDefault="00FA08EA" w:rsidP="002E000D">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730CAC36" w14:textId="77777777" w:rsidR="00FA08EA" w:rsidRPr="00694DF5" w:rsidRDefault="00FA08EA" w:rsidP="002E000D">
            <w:pPr>
              <w:jc w:val="both"/>
            </w:pPr>
            <w:r w:rsidRPr="00694DF5">
              <w:t xml:space="preserve">Operatorius turi būti prisijungęs prie sistemos </w:t>
            </w:r>
          </w:p>
        </w:tc>
      </w:tr>
      <w:tr w:rsidR="00FA08EA" w:rsidRPr="00694DF5" w14:paraId="5C217EE7" w14:textId="77777777" w:rsidTr="002E000D">
        <w:tc>
          <w:tcPr>
            <w:tcW w:w="3708" w:type="dxa"/>
            <w:gridSpan w:val="2"/>
            <w:tcBorders>
              <w:top w:val="single" w:sz="4" w:space="0" w:color="auto"/>
              <w:bottom w:val="single" w:sz="4" w:space="0" w:color="auto"/>
            </w:tcBorders>
            <w:shd w:val="clear" w:color="auto" w:fill="auto"/>
          </w:tcPr>
          <w:p w14:paraId="173190D6" w14:textId="77777777" w:rsidR="00FA08EA" w:rsidRPr="00694DF5" w:rsidRDefault="00FA08EA" w:rsidP="002E000D">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E10A5" w14:textId="77777777" w:rsidR="00FA08EA" w:rsidRPr="00694DF5" w:rsidRDefault="00FA08EA" w:rsidP="002E000D">
            <w:pPr>
              <w:jc w:val="both"/>
            </w:pPr>
            <w:r w:rsidRPr="00694DF5">
              <w:t xml:space="preserve">Operatorius nori </w:t>
            </w:r>
            <w:r>
              <w:t>redaguoti kortelę</w:t>
            </w:r>
          </w:p>
        </w:tc>
      </w:tr>
      <w:tr w:rsidR="00FA08EA" w:rsidRPr="00694DF5" w14:paraId="432CC88E" w14:textId="77777777" w:rsidTr="002E000D">
        <w:tc>
          <w:tcPr>
            <w:tcW w:w="1634" w:type="dxa"/>
            <w:vMerge w:val="restart"/>
            <w:tcBorders>
              <w:top w:val="single" w:sz="4" w:space="0" w:color="auto"/>
              <w:bottom w:val="single" w:sz="4" w:space="0" w:color="auto"/>
            </w:tcBorders>
            <w:shd w:val="clear" w:color="auto" w:fill="auto"/>
          </w:tcPr>
          <w:p w14:paraId="0C0E5284" w14:textId="77777777" w:rsidR="00FA08EA" w:rsidRPr="00694DF5" w:rsidRDefault="00FA08EA" w:rsidP="002E000D">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C804954" w14:textId="77777777" w:rsidR="00FA08EA" w:rsidRPr="00694DF5" w:rsidRDefault="00FA08EA" w:rsidP="002E000D">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089D7E9" w14:textId="77777777" w:rsidR="00FA08EA" w:rsidRPr="00694DF5" w:rsidRDefault="00FA08EA" w:rsidP="002E000D">
            <w:pPr>
              <w:jc w:val="both"/>
            </w:pPr>
            <w:r>
              <w:t>„Matyti visas korteles“</w:t>
            </w:r>
          </w:p>
        </w:tc>
      </w:tr>
      <w:tr w:rsidR="00FA08EA" w:rsidRPr="00694DF5" w14:paraId="4F35814A" w14:textId="77777777" w:rsidTr="002E000D">
        <w:tc>
          <w:tcPr>
            <w:tcW w:w="1634" w:type="dxa"/>
            <w:vMerge/>
            <w:tcBorders>
              <w:top w:val="single" w:sz="4" w:space="0" w:color="auto"/>
              <w:bottom w:val="single" w:sz="4" w:space="0" w:color="auto"/>
            </w:tcBorders>
            <w:shd w:val="clear" w:color="auto" w:fill="auto"/>
          </w:tcPr>
          <w:p w14:paraId="2816D14C"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0E680A28" w14:textId="77777777" w:rsidR="00FA08EA" w:rsidRPr="00694DF5" w:rsidRDefault="00FA08EA" w:rsidP="002E000D">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485A6730" w14:textId="77777777" w:rsidR="00FA08EA" w:rsidRPr="00694DF5" w:rsidRDefault="00FA08EA" w:rsidP="002E000D">
            <w:pPr>
              <w:jc w:val="both"/>
            </w:pPr>
            <w:r w:rsidRPr="00694DF5">
              <w:t>-</w:t>
            </w:r>
          </w:p>
        </w:tc>
      </w:tr>
      <w:tr w:rsidR="00FA08EA" w:rsidRPr="00694DF5" w14:paraId="304C1AFB" w14:textId="77777777" w:rsidTr="002E000D">
        <w:tc>
          <w:tcPr>
            <w:tcW w:w="1634" w:type="dxa"/>
            <w:vMerge/>
            <w:tcBorders>
              <w:top w:val="single" w:sz="4" w:space="0" w:color="auto"/>
              <w:bottom w:val="single" w:sz="4" w:space="0" w:color="auto"/>
            </w:tcBorders>
            <w:shd w:val="clear" w:color="auto" w:fill="auto"/>
          </w:tcPr>
          <w:p w14:paraId="52ADE074" w14:textId="77777777" w:rsidR="00FA08EA" w:rsidRPr="00694DF5" w:rsidRDefault="00FA08EA" w:rsidP="002E000D">
            <w:pPr>
              <w:jc w:val="both"/>
            </w:pPr>
          </w:p>
        </w:tc>
        <w:tc>
          <w:tcPr>
            <w:tcW w:w="2074" w:type="dxa"/>
            <w:tcBorders>
              <w:top w:val="single" w:sz="4" w:space="0" w:color="auto"/>
              <w:bottom w:val="single" w:sz="4" w:space="0" w:color="auto"/>
            </w:tcBorders>
            <w:shd w:val="clear" w:color="auto" w:fill="auto"/>
          </w:tcPr>
          <w:p w14:paraId="7388A38B" w14:textId="77777777" w:rsidR="00FA08EA" w:rsidRPr="00694DF5" w:rsidRDefault="00FA08EA" w:rsidP="002E000D">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5BF710CB" w14:textId="77777777" w:rsidR="00FA08EA" w:rsidRPr="00694DF5" w:rsidRDefault="00FA08EA" w:rsidP="002E000D">
            <w:pPr>
              <w:jc w:val="both"/>
            </w:pPr>
            <w:r w:rsidRPr="00694DF5">
              <w:t>-</w:t>
            </w:r>
          </w:p>
        </w:tc>
      </w:tr>
      <w:tr w:rsidR="00FA08EA" w:rsidRPr="00694DF5" w14:paraId="789F6633" w14:textId="77777777" w:rsidTr="002E000D">
        <w:tc>
          <w:tcPr>
            <w:tcW w:w="3708" w:type="dxa"/>
            <w:gridSpan w:val="2"/>
            <w:tcBorders>
              <w:top w:val="single" w:sz="4" w:space="0" w:color="auto"/>
              <w:bottom w:val="single" w:sz="4" w:space="0" w:color="auto"/>
            </w:tcBorders>
            <w:shd w:val="clear" w:color="auto" w:fill="auto"/>
          </w:tcPr>
          <w:p w14:paraId="72B3E3DA" w14:textId="77777777" w:rsidR="00FA08EA" w:rsidRPr="00694DF5" w:rsidRDefault="00FA08EA" w:rsidP="002E000D">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7A3905C6" w14:textId="77777777" w:rsidR="00FA08EA" w:rsidRPr="00694DF5" w:rsidRDefault="00FA08EA" w:rsidP="002E000D">
            <w:pPr>
              <w:jc w:val="both"/>
              <w:rPr>
                <w:b/>
              </w:rPr>
            </w:pPr>
            <w:r w:rsidRPr="00694DF5">
              <w:rPr>
                <w:b/>
              </w:rPr>
              <w:t>Sistemos reakcija ir sprendimai</w:t>
            </w:r>
          </w:p>
        </w:tc>
      </w:tr>
      <w:tr w:rsidR="00FA08EA" w:rsidRPr="00694DF5" w14:paraId="0324A8FC" w14:textId="77777777" w:rsidTr="002E000D">
        <w:tc>
          <w:tcPr>
            <w:tcW w:w="3708" w:type="dxa"/>
            <w:gridSpan w:val="2"/>
            <w:tcBorders>
              <w:top w:val="single" w:sz="4" w:space="0" w:color="auto"/>
              <w:bottom w:val="single" w:sz="4" w:space="0" w:color="auto"/>
            </w:tcBorders>
            <w:shd w:val="clear" w:color="auto" w:fill="auto"/>
          </w:tcPr>
          <w:p w14:paraId="1620BAAD" w14:textId="77777777" w:rsidR="00FA08EA" w:rsidRPr="00694DF5" w:rsidRDefault="00FA08EA" w:rsidP="002E000D">
            <w:pPr>
              <w:jc w:val="both"/>
            </w:pPr>
            <w:r w:rsidRPr="00694DF5">
              <w:t>1. Operatorius paspaudžia mygtuką „</w:t>
            </w:r>
            <w:r>
              <w:t>Redaguoti</w:t>
            </w:r>
            <w:r w:rsidRPr="00694DF5">
              <w:t>s“</w:t>
            </w:r>
          </w:p>
        </w:tc>
        <w:tc>
          <w:tcPr>
            <w:tcW w:w="4860" w:type="dxa"/>
            <w:tcBorders>
              <w:top w:val="single" w:sz="4" w:space="0" w:color="auto"/>
              <w:bottom w:val="single" w:sz="4" w:space="0" w:color="auto"/>
            </w:tcBorders>
            <w:shd w:val="clear" w:color="auto" w:fill="auto"/>
          </w:tcPr>
          <w:p w14:paraId="00A633FA" w14:textId="77777777" w:rsidR="00FA08EA" w:rsidRPr="00694DF5" w:rsidRDefault="00FA08EA" w:rsidP="002E000D">
            <w:pPr>
              <w:jc w:val="both"/>
            </w:pPr>
            <w:r w:rsidRPr="00694DF5">
              <w:t xml:space="preserve">1.1. Sistema suformuoja </w:t>
            </w:r>
            <w:r>
              <w:t>kortelės redagavimo langą</w:t>
            </w:r>
          </w:p>
        </w:tc>
      </w:tr>
      <w:tr w:rsidR="00FA08EA" w:rsidRPr="00694DF5" w14:paraId="55AE70B9" w14:textId="77777777" w:rsidTr="002E000D">
        <w:tc>
          <w:tcPr>
            <w:tcW w:w="3708" w:type="dxa"/>
            <w:gridSpan w:val="2"/>
            <w:tcBorders>
              <w:top w:val="single" w:sz="4" w:space="0" w:color="auto"/>
              <w:bottom w:val="single" w:sz="4" w:space="0" w:color="auto"/>
            </w:tcBorders>
            <w:shd w:val="clear" w:color="auto" w:fill="auto"/>
          </w:tcPr>
          <w:p w14:paraId="307370A4" w14:textId="77777777" w:rsidR="00FA08EA" w:rsidRPr="00694DF5" w:rsidRDefault="00FA08EA" w:rsidP="002E000D">
            <w:pPr>
              <w:jc w:val="both"/>
            </w:pPr>
            <w:r w:rsidRPr="00694DF5">
              <w:t xml:space="preserve">2. Operatorius įveda duomenis ir </w:t>
            </w:r>
            <w:r>
              <w:t>išsaugo pakeitimus</w:t>
            </w:r>
            <w:r w:rsidRPr="00694DF5">
              <w:t xml:space="preserve"> </w:t>
            </w:r>
          </w:p>
        </w:tc>
        <w:tc>
          <w:tcPr>
            <w:tcW w:w="4860" w:type="dxa"/>
            <w:tcBorders>
              <w:top w:val="single" w:sz="4" w:space="0" w:color="auto"/>
              <w:bottom w:val="single" w:sz="4" w:space="0" w:color="auto"/>
            </w:tcBorders>
            <w:shd w:val="clear" w:color="auto" w:fill="auto"/>
          </w:tcPr>
          <w:p w14:paraId="57B4FF2E" w14:textId="77777777" w:rsidR="00FA08EA" w:rsidRPr="00694DF5" w:rsidRDefault="00FA08EA" w:rsidP="002E000D">
            <w:pPr>
              <w:jc w:val="both"/>
            </w:pPr>
            <w:r w:rsidRPr="00694DF5">
              <w:t xml:space="preserve">2.1. Sistema pagal </w:t>
            </w:r>
            <w:r>
              <w:t>išsaugo pakeitimus</w:t>
            </w:r>
          </w:p>
        </w:tc>
      </w:tr>
      <w:tr w:rsidR="00FA08EA" w:rsidRPr="00694DF5" w14:paraId="66BC8778" w14:textId="77777777" w:rsidTr="002E000D">
        <w:tc>
          <w:tcPr>
            <w:tcW w:w="3708" w:type="dxa"/>
            <w:gridSpan w:val="2"/>
            <w:tcBorders>
              <w:top w:val="single" w:sz="4" w:space="0" w:color="auto"/>
              <w:bottom w:val="single" w:sz="4" w:space="0" w:color="auto"/>
            </w:tcBorders>
            <w:shd w:val="clear" w:color="auto" w:fill="auto"/>
          </w:tcPr>
          <w:p w14:paraId="202745AC" w14:textId="77777777" w:rsidR="00FA08EA" w:rsidRPr="00694DF5" w:rsidRDefault="00FA08EA" w:rsidP="002E000D">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1DA89082" w14:textId="77777777" w:rsidR="00FA08EA" w:rsidRPr="00694DF5" w:rsidRDefault="00FA08EA" w:rsidP="002E000D">
            <w:pPr>
              <w:jc w:val="both"/>
            </w:pPr>
            <w:r w:rsidRPr="00694DF5">
              <w:t>Sukurtas naujas dokumentas</w:t>
            </w:r>
          </w:p>
        </w:tc>
      </w:tr>
      <w:tr w:rsidR="00FA08EA" w:rsidRPr="00694DF5" w14:paraId="1BD95169" w14:textId="77777777" w:rsidTr="002E000D">
        <w:tc>
          <w:tcPr>
            <w:tcW w:w="8568" w:type="dxa"/>
            <w:gridSpan w:val="3"/>
            <w:tcBorders>
              <w:top w:val="single" w:sz="4" w:space="0" w:color="auto"/>
              <w:bottom w:val="single" w:sz="4" w:space="0" w:color="auto"/>
            </w:tcBorders>
            <w:shd w:val="clear" w:color="auto" w:fill="auto"/>
          </w:tcPr>
          <w:p w14:paraId="69A5E1EE" w14:textId="77777777" w:rsidR="00FA08EA" w:rsidRPr="00694DF5" w:rsidRDefault="00FA08EA" w:rsidP="002E000D">
            <w:pPr>
              <w:jc w:val="both"/>
            </w:pPr>
            <w:r w:rsidRPr="00694DF5">
              <w:rPr>
                <w:b/>
              </w:rPr>
              <w:t>Alternatyvūs scenarijai</w:t>
            </w:r>
          </w:p>
        </w:tc>
      </w:tr>
      <w:tr w:rsidR="00FA08EA" w:rsidRPr="00694DF5" w14:paraId="4FFE05B3" w14:textId="77777777" w:rsidTr="002E000D">
        <w:tc>
          <w:tcPr>
            <w:tcW w:w="3708" w:type="dxa"/>
            <w:gridSpan w:val="2"/>
            <w:tcBorders>
              <w:top w:val="single" w:sz="4" w:space="0" w:color="auto"/>
              <w:bottom w:val="double" w:sz="4" w:space="0" w:color="auto"/>
            </w:tcBorders>
            <w:shd w:val="clear" w:color="auto" w:fill="auto"/>
          </w:tcPr>
          <w:p w14:paraId="7B14FCD6" w14:textId="77777777" w:rsidR="00FA08EA" w:rsidRPr="00694DF5" w:rsidRDefault="00FA08EA" w:rsidP="002E000D">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6F3499D2" w14:textId="77777777" w:rsidR="00FA08EA" w:rsidRPr="00694DF5" w:rsidRDefault="00FA08EA" w:rsidP="002E000D">
            <w:pPr>
              <w:keepNext/>
              <w:jc w:val="both"/>
            </w:pPr>
            <w:r w:rsidRPr="00694DF5">
              <w:t>2a.1. Sistema suformuoja klaidos pranešimą</w:t>
            </w:r>
          </w:p>
        </w:tc>
      </w:tr>
    </w:tbl>
    <w:p w14:paraId="71AD372D" w14:textId="14C774D3" w:rsidR="00FA08EA"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26</w:t>
        </w:r>
      </w:fldSimple>
      <w:r>
        <w:t xml:space="preserve"> kortelės šalinimas</w:t>
      </w:r>
    </w:p>
    <w:p w14:paraId="0A317294" w14:textId="26054A6B" w:rsidR="00FA08EA" w:rsidRDefault="00FA08EA">
      <w:r>
        <w:br w:type="page"/>
      </w:r>
    </w:p>
    <w:p w14:paraId="040FB803" w14:textId="7E884003" w:rsidR="002E000D" w:rsidRDefault="002E000D" w:rsidP="002E000D">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28</w:t>
        </w:r>
      </w:fldSimple>
      <w:r>
        <w:t xml:space="preserve"> vartų valdymas</w:t>
      </w:r>
    </w:p>
    <w:p w14:paraId="443E2E4B" w14:textId="22475013" w:rsidR="00B41461" w:rsidRDefault="00316C84" w:rsidP="004F01B7">
      <w:r>
        <w:rPr>
          <w:noProof/>
        </w:rPr>
        <w:drawing>
          <wp:inline distT="0" distB="0" distL="0" distR="0" wp14:anchorId="24D7BC26" wp14:editId="58B35F35">
            <wp:extent cx="5274310" cy="2287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8727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316C84" w:rsidRPr="00694DF5" w14:paraId="1A4AE5D3" w14:textId="77777777" w:rsidTr="00316C84">
        <w:tc>
          <w:tcPr>
            <w:tcW w:w="8276" w:type="dxa"/>
            <w:gridSpan w:val="3"/>
            <w:tcBorders>
              <w:top w:val="double" w:sz="4" w:space="0" w:color="auto"/>
              <w:bottom w:val="single" w:sz="4" w:space="0" w:color="auto"/>
            </w:tcBorders>
            <w:shd w:val="clear" w:color="auto" w:fill="auto"/>
          </w:tcPr>
          <w:p w14:paraId="6C29CA83" w14:textId="76BFA7C0" w:rsidR="00316C84" w:rsidRPr="00694DF5" w:rsidRDefault="00316C84" w:rsidP="002E000D">
            <w:pPr>
              <w:jc w:val="both"/>
              <w:rPr>
                <w:b/>
              </w:rPr>
            </w:pPr>
            <w:r w:rsidRPr="00694DF5">
              <w:rPr>
                <w:b/>
              </w:rPr>
              <w:t>Panaudojimo atvejis „</w:t>
            </w:r>
            <w:r>
              <w:rPr>
                <w:b/>
              </w:rPr>
              <w:t>Vartų valdymas</w:t>
            </w:r>
            <w:r w:rsidRPr="00694DF5">
              <w:rPr>
                <w:b/>
              </w:rPr>
              <w:t>“</w:t>
            </w:r>
          </w:p>
        </w:tc>
      </w:tr>
      <w:tr w:rsidR="00316C84" w:rsidRPr="00694DF5" w14:paraId="5FF4FF59" w14:textId="77777777" w:rsidTr="00316C84">
        <w:tc>
          <w:tcPr>
            <w:tcW w:w="3640" w:type="dxa"/>
            <w:gridSpan w:val="2"/>
            <w:tcBorders>
              <w:top w:val="single" w:sz="4" w:space="0" w:color="auto"/>
              <w:bottom w:val="single" w:sz="4" w:space="0" w:color="auto"/>
            </w:tcBorders>
            <w:shd w:val="clear" w:color="auto" w:fill="auto"/>
          </w:tcPr>
          <w:p w14:paraId="465F8839" w14:textId="77777777" w:rsidR="00316C84" w:rsidRPr="00694DF5" w:rsidRDefault="00316C84" w:rsidP="002E000D">
            <w:pPr>
              <w:jc w:val="both"/>
              <w:rPr>
                <w:b/>
              </w:rPr>
            </w:pPr>
            <w:r w:rsidRPr="00694DF5">
              <w:rPr>
                <w:b/>
              </w:rPr>
              <w:t>Aktorius</w:t>
            </w:r>
          </w:p>
        </w:tc>
        <w:tc>
          <w:tcPr>
            <w:tcW w:w="4636" w:type="dxa"/>
            <w:tcBorders>
              <w:top w:val="single" w:sz="4" w:space="0" w:color="auto"/>
              <w:bottom w:val="single" w:sz="4" w:space="0" w:color="auto"/>
            </w:tcBorders>
            <w:shd w:val="clear" w:color="auto" w:fill="auto"/>
          </w:tcPr>
          <w:p w14:paraId="59F9D1DD" w14:textId="77777777" w:rsidR="00316C84" w:rsidRPr="00694DF5" w:rsidRDefault="00316C84" w:rsidP="002E000D">
            <w:pPr>
              <w:jc w:val="both"/>
            </w:pPr>
            <w:r w:rsidRPr="00694DF5">
              <w:t>Operatorius</w:t>
            </w:r>
          </w:p>
        </w:tc>
      </w:tr>
      <w:tr w:rsidR="00316C84" w:rsidRPr="00694DF5" w14:paraId="64AC5C31" w14:textId="77777777" w:rsidTr="00316C84">
        <w:tc>
          <w:tcPr>
            <w:tcW w:w="3640" w:type="dxa"/>
            <w:gridSpan w:val="2"/>
            <w:tcBorders>
              <w:top w:val="single" w:sz="4" w:space="0" w:color="auto"/>
              <w:bottom w:val="single" w:sz="4" w:space="0" w:color="auto"/>
            </w:tcBorders>
            <w:shd w:val="clear" w:color="auto" w:fill="auto"/>
          </w:tcPr>
          <w:p w14:paraId="54F4E108" w14:textId="77777777" w:rsidR="00316C84" w:rsidRPr="00694DF5" w:rsidRDefault="00316C84" w:rsidP="002E000D">
            <w:pPr>
              <w:jc w:val="both"/>
              <w:rPr>
                <w:b/>
              </w:rPr>
            </w:pPr>
            <w:r w:rsidRPr="00694DF5">
              <w:rPr>
                <w:b/>
              </w:rPr>
              <w:t>Prieš sąlyga</w:t>
            </w:r>
          </w:p>
        </w:tc>
        <w:tc>
          <w:tcPr>
            <w:tcW w:w="4636" w:type="dxa"/>
            <w:tcBorders>
              <w:top w:val="single" w:sz="4" w:space="0" w:color="auto"/>
              <w:bottom w:val="single" w:sz="4" w:space="0" w:color="auto"/>
            </w:tcBorders>
            <w:shd w:val="clear" w:color="auto" w:fill="auto"/>
          </w:tcPr>
          <w:p w14:paraId="5169D8BB" w14:textId="77777777" w:rsidR="00316C84" w:rsidRPr="00694DF5" w:rsidRDefault="00316C84" w:rsidP="002E000D">
            <w:pPr>
              <w:jc w:val="both"/>
            </w:pPr>
            <w:r w:rsidRPr="00694DF5">
              <w:t xml:space="preserve">Operatorius turi būti prisijungęs prie sistemos </w:t>
            </w:r>
          </w:p>
        </w:tc>
      </w:tr>
      <w:tr w:rsidR="00316C84" w:rsidRPr="00694DF5" w14:paraId="54E61E6E" w14:textId="77777777" w:rsidTr="00316C84">
        <w:tc>
          <w:tcPr>
            <w:tcW w:w="3640" w:type="dxa"/>
            <w:gridSpan w:val="2"/>
            <w:tcBorders>
              <w:top w:val="single" w:sz="4" w:space="0" w:color="auto"/>
              <w:bottom w:val="single" w:sz="4" w:space="0" w:color="auto"/>
            </w:tcBorders>
            <w:shd w:val="clear" w:color="auto" w:fill="auto"/>
          </w:tcPr>
          <w:p w14:paraId="4359B0F9" w14:textId="77777777" w:rsidR="00316C84" w:rsidRPr="00694DF5" w:rsidRDefault="00316C84" w:rsidP="002E000D">
            <w:pPr>
              <w:jc w:val="both"/>
              <w:rPr>
                <w:b/>
              </w:rPr>
            </w:pPr>
            <w:r w:rsidRPr="00694DF5">
              <w:rPr>
                <w:b/>
              </w:rPr>
              <w:t>Sužadinimo sąlyga</w:t>
            </w:r>
          </w:p>
        </w:tc>
        <w:tc>
          <w:tcPr>
            <w:tcW w:w="4636" w:type="dxa"/>
            <w:tcBorders>
              <w:top w:val="single" w:sz="4" w:space="0" w:color="auto"/>
              <w:bottom w:val="single" w:sz="4" w:space="0" w:color="auto"/>
            </w:tcBorders>
            <w:shd w:val="clear" w:color="auto" w:fill="auto"/>
          </w:tcPr>
          <w:p w14:paraId="62E70CE2" w14:textId="5224CA24" w:rsidR="00316C84" w:rsidRPr="00694DF5" w:rsidRDefault="00316C84" w:rsidP="002E000D">
            <w:pPr>
              <w:jc w:val="both"/>
            </w:pPr>
            <w:r w:rsidRPr="00694DF5">
              <w:t xml:space="preserve">Operatorius nori </w:t>
            </w:r>
            <w:r>
              <w:t>matyti vartus ir jų būseną</w:t>
            </w:r>
          </w:p>
        </w:tc>
      </w:tr>
      <w:tr w:rsidR="00316C84" w:rsidRPr="00694DF5" w14:paraId="30C6551D" w14:textId="77777777" w:rsidTr="00316C84">
        <w:tc>
          <w:tcPr>
            <w:tcW w:w="1614" w:type="dxa"/>
            <w:vMerge w:val="restart"/>
            <w:tcBorders>
              <w:top w:val="single" w:sz="4" w:space="0" w:color="auto"/>
              <w:bottom w:val="single" w:sz="4" w:space="0" w:color="auto"/>
            </w:tcBorders>
            <w:shd w:val="clear" w:color="auto" w:fill="auto"/>
          </w:tcPr>
          <w:p w14:paraId="1B2A441F" w14:textId="77777777" w:rsidR="00316C84" w:rsidRPr="00694DF5" w:rsidRDefault="00316C84" w:rsidP="002E000D">
            <w:pPr>
              <w:jc w:val="both"/>
              <w:rPr>
                <w:b/>
              </w:rPr>
            </w:pPr>
            <w:r w:rsidRPr="00694DF5">
              <w:rPr>
                <w:b/>
              </w:rPr>
              <w:t>Susiję panaudojimo atvejai</w:t>
            </w:r>
          </w:p>
        </w:tc>
        <w:tc>
          <w:tcPr>
            <w:tcW w:w="2026" w:type="dxa"/>
            <w:tcBorders>
              <w:top w:val="single" w:sz="4" w:space="0" w:color="auto"/>
              <w:bottom w:val="single" w:sz="4" w:space="0" w:color="auto"/>
            </w:tcBorders>
            <w:shd w:val="clear" w:color="auto" w:fill="auto"/>
          </w:tcPr>
          <w:p w14:paraId="3F840ACA" w14:textId="77777777" w:rsidR="00316C84" w:rsidRPr="00694DF5" w:rsidRDefault="00316C84" w:rsidP="002E000D">
            <w:pPr>
              <w:jc w:val="both"/>
              <w:rPr>
                <w:b/>
              </w:rPr>
            </w:pPr>
            <w:r w:rsidRPr="00694DF5">
              <w:rPr>
                <w:b/>
              </w:rPr>
              <w:t>Išplečia PA</w:t>
            </w:r>
          </w:p>
        </w:tc>
        <w:tc>
          <w:tcPr>
            <w:tcW w:w="4636" w:type="dxa"/>
            <w:tcBorders>
              <w:top w:val="single" w:sz="4" w:space="0" w:color="auto"/>
              <w:bottom w:val="single" w:sz="4" w:space="0" w:color="auto"/>
            </w:tcBorders>
            <w:shd w:val="clear" w:color="auto" w:fill="auto"/>
          </w:tcPr>
          <w:p w14:paraId="479EC3B2" w14:textId="04BFB0DF" w:rsidR="00316C84" w:rsidRPr="00694DF5" w:rsidRDefault="00316C84" w:rsidP="002E000D">
            <w:pPr>
              <w:jc w:val="both"/>
            </w:pPr>
            <w:r>
              <w:t>-</w:t>
            </w:r>
          </w:p>
        </w:tc>
      </w:tr>
      <w:tr w:rsidR="00316C84" w:rsidRPr="00694DF5" w14:paraId="642752AF" w14:textId="77777777" w:rsidTr="00316C84">
        <w:tc>
          <w:tcPr>
            <w:tcW w:w="1614" w:type="dxa"/>
            <w:vMerge/>
            <w:tcBorders>
              <w:top w:val="single" w:sz="4" w:space="0" w:color="auto"/>
              <w:bottom w:val="single" w:sz="4" w:space="0" w:color="auto"/>
            </w:tcBorders>
            <w:shd w:val="clear" w:color="auto" w:fill="auto"/>
          </w:tcPr>
          <w:p w14:paraId="43BBFE05" w14:textId="77777777" w:rsidR="00316C84" w:rsidRPr="00694DF5" w:rsidRDefault="00316C84" w:rsidP="002E000D">
            <w:pPr>
              <w:jc w:val="both"/>
            </w:pPr>
          </w:p>
        </w:tc>
        <w:tc>
          <w:tcPr>
            <w:tcW w:w="2026" w:type="dxa"/>
            <w:tcBorders>
              <w:top w:val="single" w:sz="4" w:space="0" w:color="auto"/>
              <w:bottom w:val="single" w:sz="4" w:space="0" w:color="auto"/>
            </w:tcBorders>
            <w:shd w:val="clear" w:color="auto" w:fill="auto"/>
          </w:tcPr>
          <w:p w14:paraId="1E0CE068" w14:textId="77777777" w:rsidR="00316C84" w:rsidRPr="00694DF5" w:rsidRDefault="00316C84" w:rsidP="002E000D">
            <w:pPr>
              <w:jc w:val="both"/>
              <w:rPr>
                <w:b/>
              </w:rPr>
            </w:pPr>
            <w:r w:rsidRPr="00694DF5">
              <w:rPr>
                <w:b/>
              </w:rPr>
              <w:t>Apima PA</w:t>
            </w:r>
          </w:p>
        </w:tc>
        <w:tc>
          <w:tcPr>
            <w:tcW w:w="4636" w:type="dxa"/>
            <w:tcBorders>
              <w:top w:val="single" w:sz="4" w:space="0" w:color="auto"/>
              <w:bottom w:val="single" w:sz="4" w:space="0" w:color="auto"/>
            </w:tcBorders>
            <w:shd w:val="clear" w:color="auto" w:fill="auto"/>
          </w:tcPr>
          <w:p w14:paraId="6F09C068" w14:textId="77777777" w:rsidR="00316C84" w:rsidRPr="00694DF5" w:rsidRDefault="00316C84" w:rsidP="002E000D">
            <w:pPr>
              <w:jc w:val="both"/>
            </w:pPr>
            <w:r w:rsidRPr="00694DF5">
              <w:t>-</w:t>
            </w:r>
          </w:p>
        </w:tc>
      </w:tr>
      <w:tr w:rsidR="00316C84" w:rsidRPr="00694DF5" w14:paraId="75313165" w14:textId="77777777" w:rsidTr="00316C84">
        <w:tc>
          <w:tcPr>
            <w:tcW w:w="1614" w:type="dxa"/>
            <w:vMerge/>
            <w:tcBorders>
              <w:top w:val="single" w:sz="4" w:space="0" w:color="auto"/>
              <w:bottom w:val="single" w:sz="4" w:space="0" w:color="auto"/>
            </w:tcBorders>
            <w:shd w:val="clear" w:color="auto" w:fill="auto"/>
          </w:tcPr>
          <w:p w14:paraId="539BFBFC" w14:textId="77777777" w:rsidR="00316C84" w:rsidRPr="00694DF5" w:rsidRDefault="00316C84" w:rsidP="002E000D">
            <w:pPr>
              <w:jc w:val="both"/>
            </w:pPr>
          </w:p>
        </w:tc>
        <w:tc>
          <w:tcPr>
            <w:tcW w:w="2026" w:type="dxa"/>
            <w:tcBorders>
              <w:top w:val="single" w:sz="4" w:space="0" w:color="auto"/>
              <w:bottom w:val="single" w:sz="4" w:space="0" w:color="auto"/>
            </w:tcBorders>
            <w:shd w:val="clear" w:color="auto" w:fill="auto"/>
          </w:tcPr>
          <w:p w14:paraId="221EC86B" w14:textId="77777777" w:rsidR="00316C84" w:rsidRPr="00694DF5" w:rsidRDefault="00316C84" w:rsidP="002E000D">
            <w:pPr>
              <w:jc w:val="both"/>
              <w:rPr>
                <w:b/>
              </w:rPr>
            </w:pPr>
            <w:r w:rsidRPr="00694DF5">
              <w:rPr>
                <w:b/>
              </w:rPr>
              <w:t>Specializuoja PA</w:t>
            </w:r>
          </w:p>
        </w:tc>
        <w:tc>
          <w:tcPr>
            <w:tcW w:w="4636" w:type="dxa"/>
            <w:tcBorders>
              <w:top w:val="single" w:sz="4" w:space="0" w:color="auto"/>
              <w:bottom w:val="single" w:sz="4" w:space="0" w:color="auto"/>
            </w:tcBorders>
            <w:shd w:val="clear" w:color="auto" w:fill="auto"/>
          </w:tcPr>
          <w:p w14:paraId="11FB6A7E" w14:textId="77777777" w:rsidR="00316C84" w:rsidRPr="00694DF5" w:rsidRDefault="00316C84" w:rsidP="002E000D">
            <w:pPr>
              <w:jc w:val="both"/>
            </w:pPr>
            <w:r w:rsidRPr="00694DF5">
              <w:t>-</w:t>
            </w:r>
          </w:p>
        </w:tc>
      </w:tr>
      <w:tr w:rsidR="00316C84" w:rsidRPr="00694DF5" w14:paraId="2318E690" w14:textId="77777777" w:rsidTr="00316C84">
        <w:tc>
          <w:tcPr>
            <w:tcW w:w="3640" w:type="dxa"/>
            <w:gridSpan w:val="2"/>
            <w:tcBorders>
              <w:top w:val="single" w:sz="4" w:space="0" w:color="auto"/>
              <w:bottom w:val="single" w:sz="4" w:space="0" w:color="auto"/>
            </w:tcBorders>
            <w:shd w:val="clear" w:color="auto" w:fill="auto"/>
          </w:tcPr>
          <w:p w14:paraId="7B40F6C9" w14:textId="77777777" w:rsidR="00316C84" w:rsidRPr="00694DF5" w:rsidRDefault="00316C84" w:rsidP="002E000D">
            <w:pPr>
              <w:jc w:val="both"/>
              <w:rPr>
                <w:b/>
              </w:rPr>
            </w:pPr>
            <w:r w:rsidRPr="00694DF5">
              <w:rPr>
                <w:b/>
              </w:rPr>
              <w:t>Pagrindinis įvykių srautas</w:t>
            </w:r>
          </w:p>
        </w:tc>
        <w:tc>
          <w:tcPr>
            <w:tcW w:w="4636" w:type="dxa"/>
            <w:tcBorders>
              <w:top w:val="single" w:sz="4" w:space="0" w:color="auto"/>
              <w:bottom w:val="single" w:sz="4" w:space="0" w:color="auto"/>
            </w:tcBorders>
            <w:shd w:val="clear" w:color="auto" w:fill="auto"/>
          </w:tcPr>
          <w:p w14:paraId="06486A0B" w14:textId="77777777" w:rsidR="00316C84" w:rsidRPr="00694DF5" w:rsidRDefault="00316C84" w:rsidP="002E000D">
            <w:pPr>
              <w:jc w:val="both"/>
              <w:rPr>
                <w:b/>
              </w:rPr>
            </w:pPr>
            <w:r w:rsidRPr="00694DF5">
              <w:rPr>
                <w:b/>
              </w:rPr>
              <w:t>Sistemos reakcija ir sprendimai</w:t>
            </w:r>
          </w:p>
        </w:tc>
      </w:tr>
      <w:tr w:rsidR="00316C84" w:rsidRPr="00694DF5" w14:paraId="69F96AF8" w14:textId="77777777" w:rsidTr="00316C84">
        <w:tc>
          <w:tcPr>
            <w:tcW w:w="3640" w:type="dxa"/>
            <w:gridSpan w:val="2"/>
            <w:tcBorders>
              <w:top w:val="single" w:sz="4" w:space="0" w:color="auto"/>
              <w:bottom w:val="single" w:sz="4" w:space="0" w:color="auto"/>
            </w:tcBorders>
            <w:shd w:val="clear" w:color="auto" w:fill="auto"/>
          </w:tcPr>
          <w:p w14:paraId="0D51EF7E" w14:textId="5BE612ED" w:rsidR="00316C84" w:rsidRPr="00694DF5" w:rsidRDefault="00316C84" w:rsidP="002E000D">
            <w:pPr>
              <w:jc w:val="both"/>
            </w:pPr>
            <w:r w:rsidRPr="00694DF5">
              <w:t>1. Operatorius paspaudžia mygtuką „</w:t>
            </w:r>
            <w:r>
              <w:t>Vartų valdymas</w:t>
            </w:r>
            <w:r w:rsidRPr="00694DF5">
              <w:t>“</w:t>
            </w:r>
          </w:p>
        </w:tc>
        <w:tc>
          <w:tcPr>
            <w:tcW w:w="4636" w:type="dxa"/>
            <w:tcBorders>
              <w:top w:val="single" w:sz="4" w:space="0" w:color="auto"/>
              <w:bottom w:val="single" w:sz="4" w:space="0" w:color="auto"/>
            </w:tcBorders>
            <w:shd w:val="clear" w:color="auto" w:fill="auto"/>
          </w:tcPr>
          <w:p w14:paraId="1B5D6BB3" w14:textId="2DC6A12A" w:rsidR="00316C84" w:rsidRPr="00694DF5" w:rsidRDefault="00316C84" w:rsidP="002E000D">
            <w:pPr>
              <w:jc w:val="both"/>
            </w:pPr>
            <w:r w:rsidRPr="00694DF5">
              <w:t xml:space="preserve">1.1. </w:t>
            </w:r>
            <w:r>
              <w:t>Sistema nukreipia į vartų valdymo langą</w:t>
            </w:r>
          </w:p>
        </w:tc>
      </w:tr>
      <w:tr w:rsidR="00316C84" w:rsidRPr="00694DF5" w14:paraId="48968D1E" w14:textId="77777777" w:rsidTr="00316C84">
        <w:tc>
          <w:tcPr>
            <w:tcW w:w="3640" w:type="dxa"/>
            <w:gridSpan w:val="2"/>
            <w:tcBorders>
              <w:top w:val="single" w:sz="4" w:space="0" w:color="auto"/>
              <w:bottom w:val="single" w:sz="4" w:space="0" w:color="auto"/>
            </w:tcBorders>
            <w:shd w:val="clear" w:color="auto" w:fill="auto"/>
          </w:tcPr>
          <w:p w14:paraId="69447DF3" w14:textId="77777777" w:rsidR="00316C84" w:rsidRPr="00694DF5" w:rsidRDefault="00316C84" w:rsidP="002E000D">
            <w:pPr>
              <w:jc w:val="both"/>
              <w:rPr>
                <w:b/>
              </w:rPr>
            </w:pPr>
            <w:r w:rsidRPr="00694DF5">
              <w:rPr>
                <w:b/>
              </w:rPr>
              <w:t>Po sąlyga</w:t>
            </w:r>
          </w:p>
        </w:tc>
        <w:tc>
          <w:tcPr>
            <w:tcW w:w="4636" w:type="dxa"/>
            <w:tcBorders>
              <w:top w:val="single" w:sz="4" w:space="0" w:color="auto"/>
              <w:bottom w:val="single" w:sz="4" w:space="0" w:color="auto"/>
            </w:tcBorders>
            <w:shd w:val="clear" w:color="auto" w:fill="auto"/>
          </w:tcPr>
          <w:p w14:paraId="03A0BD9B" w14:textId="31223E9E" w:rsidR="00316C84" w:rsidRPr="00694DF5" w:rsidRDefault="00316C84" w:rsidP="002E000D">
            <w:pPr>
              <w:jc w:val="both"/>
            </w:pPr>
            <w:r>
              <w:t>Operatorius atsiduria „Vartų valdymo“ lange</w:t>
            </w:r>
          </w:p>
        </w:tc>
      </w:tr>
      <w:tr w:rsidR="00316C84" w:rsidRPr="00694DF5" w14:paraId="5CDEF9CB" w14:textId="77777777" w:rsidTr="00316C84">
        <w:tc>
          <w:tcPr>
            <w:tcW w:w="8276" w:type="dxa"/>
            <w:gridSpan w:val="3"/>
            <w:tcBorders>
              <w:top w:val="single" w:sz="4" w:space="0" w:color="auto"/>
              <w:bottom w:val="single" w:sz="4" w:space="0" w:color="auto"/>
            </w:tcBorders>
            <w:shd w:val="clear" w:color="auto" w:fill="auto"/>
          </w:tcPr>
          <w:p w14:paraId="52B09F60" w14:textId="77777777" w:rsidR="00316C84" w:rsidRPr="00694DF5" w:rsidRDefault="00316C84" w:rsidP="002E000D">
            <w:pPr>
              <w:jc w:val="both"/>
            </w:pPr>
            <w:r w:rsidRPr="00694DF5">
              <w:rPr>
                <w:b/>
              </w:rPr>
              <w:t>Alternatyvūs scenarijai</w:t>
            </w:r>
          </w:p>
        </w:tc>
      </w:tr>
      <w:tr w:rsidR="00316C84" w:rsidRPr="00694DF5" w14:paraId="3197724F" w14:textId="77777777" w:rsidTr="00316C84">
        <w:tc>
          <w:tcPr>
            <w:tcW w:w="3640" w:type="dxa"/>
            <w:gridSpan w:val="2"/>
            <w:tcBorders>
              <w:top w:val="single" w:sz="4" w:space="0" w:color="auto"/>
              <w:bottom w:val="double" w:sz="4" w:space="0" w:color="auto"/>
            </w:tcBorders>
            <w:shd w:val="clear" w:color="auto" w:fill="auto"/>
          </w:tcPr>
          <w:p w14:paraId="7121CB5E" w14:textId="7B51E1E6" w:rsidR="00316C84" w:rsidRPr="00694DF5" w:rsidRDefault="00316C84" w:rsidP="002E000D">
            <w:pPr>
              <w:jc w:val="both"/>
            </w:pPr>
            <w:r>
              <w:t>-</w:t>
            </w:r>
          </w:p>
        </w:tc>
        <w:tc>
          <w:tcPr>
            <w:tcW w:w="4636" w:type="dxa"/>
            <w:tcBorders>
              <w:top w:val="single" w:sz="4" w:space="0" w:color="auto"/>
              <w:bottom w:val="double" w:sz="4" w:space="0" w:color="auto"/>
            </w:tcBorders>
            <w:shd w:val="clear" w:color="auto" w:fill="auto"/>
          </w:tcPr>
          <w:p w14:paraId="3883C132" w14:textId="2DB7D9F2" w:rsidR="00316C84" w:rsidRPr="00694DF5" w:rsidRDefault="00316C84" w:rsidP="002E000D">
            <w:pPr>
              <w:keepNext/>
              <w:jc w:val="both"/>
            </w:pPr>
            <w:r>
              <w:t>-</w:t>
            </w:r>
          </w:p>
        </w:tc>
      </w:tr>
    </w:tbl>
    <w:p w14:paraId="0C3A5692" w14:textId="4F95042A" w:rsidR="00316C84" w:rsidRDefault="002E000D" w:rsidP="002E000D">
      <w:pPr>
        <w:pStyle w:val="Antrat"/>
      </w:pPr>
      <w:r>
        <w:t xml:space="preserve">Lentelė </w:t>
      </w:r>
      <w:fldSimple w:instr=" STYLEREF 1 \s ">
        <w:r w:rsidR="00005801">
          <w:rPr>
            <w:noProof/>
          </w:rPr>
          <w:t>2</w:t>
        </w:r>
      </w:fldSimple>
      <w:r w:rsidR="00005801">
        <w:noBreakHyphen/>
      </w:r>
      <w:fldSimple w:instr=" SEQ lentelė \* ARABIC \s 1 ">
        <w:r w:rsidR="00005801">
          <w:rPr>
            <w:noProof/>
          </w:rPr>
          <w:t>27</w:t>
        </w:r>
      </w:fldSimple>
      <w:r>
        <w:t xml:space="preserve"> vartų valdymas</w:t>
      </w:r>
    </w:p>
    <w:p w14:paraId="56B4C3BA" w14:textId="0B93FD15" w:rsidR="006A5843" w:rsidRDefault="006A5843">
      <w:r>
        <w:br w:type="page"/>
      </w:r>
    </w:p>
    <w:p w14:paraId="4760C28E" w14:textId="57F11330" w:rsidR="006A5843" w:rsidRDefault="006A5843" w:rsidP="004571D6">
      <w:pPr>
        <w:pStyle w:val="Antrat3"/>
      </w:pPr>
      <w:r>
        <w:lastRenderedPageBreak/>
        <w:t>Inventoriaus valdymas</w:t>
      </w:r>
    </w:p>
    <w:p w14:paraId="427CACAD" w14:textId="7F0119DD" w:rsidR="008205E3" w:rsidRDefault="008205E3" w:rsidP="008205E3">
      <w:pPr>
        <w:pStyle w:val="Antrat"/>
        <w:keepNext/>
      </w:pPr>
      <w:r>
        <w:t xml:space="preserve">pav. </w:t>
      </w:r>
      <w:fldSimple w:instr=" STYLEREF 1 \s ">
        <w:r w:rsidR="00356BC7">
          <w:rPr>
            <w:noProof/>
          </w:rPr>
          <w:t>2</w:t>
        </w:r>
      </w:fldSimple>
      <w:r w:rsidR="00356BC7">
        <w:t>.</w:t>
      </w:r>
      <w:fldSimple w:instr=" SEQ pav. \* ARABIC \s 1 ">
        <w:r w:rsidR="00356BC7">
          <w:rPr>
            <w:noProof/>
          </w:rPr>
          <w:t>29</w:t>
        </w:r>
      </w:fldSimple>
      <w:r>
        <w:t xml:space="preserve"> pridėti daiktą</w:t>
      </w:r>
    </w:p>
    <w:p w14:paraId="3A194369" w14:textId="7BD845A5" w:rsidR="00BA5C10" w:rsidRDefault="00926283" w:rsidP="00BA5C10">
      <w:r>
        <w:rPr>
          <w:noProof/>
        </w:rPr>
        <w:drawing>
          <wp:inline distT="0" distB="0" distL="0" distR="0" wp14:anchorId="32F4C7C6" wp14:editId="7407B804">
            <wp:extent cx="5274310" cy="2520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2095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67F43B31"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7324DB0B" w14:textId="77777777" w:rsidR="00BA5C10" w:rsidRDefault="00BA5C10">
            <w:pPr>
              <w:jc w:val="both"/>
              <w:rPr>
                <w:b/>
              </w:rPr>
            </w:pPr>
            <w:r>
              <w:rPr>
                <w:b/>
              </w:rPr>
              <w:t>Panaudojimo atvejis „Pridėti naują daiktą“</w:t>
            </w:r>
          </w:p>
        </w:tc>
      </w:tr>
      <w:tr w:rsidR="00BA5C10" w14:paraId="5AAA97B5"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F8FACEE"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65E9F00A" w14:textId="77777777" w:rsidR="00BA5C10" w:rsidRDefault="00BA5C10">
            <w:pPr>
              <w:jc w:val="both"/>
            </w:pPr>
            <w:r>
              <w:t>Inventoriaus administratorius</w:t>
            </w:r>
          </w:p>
        </w:tc>
      </w:tr>
      <w:tr w:rsidR="00BA5C10" w14:paraId="4446F97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5D8AE00E"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33C2691B" w14:textId="77777777" w:rsidR="00BA5C10" w:rsidRDefault="00BA5C10">
            <w:pPr>
              <w:jc w:val="both"/>
            </w:pPr>
            <w:r>
              <w:t xml:space="preserve">Inventoriaus administratorius turi būti prisijungęs prie sistemos </w:t>
            </w:r>
          </w:p>
        </w:tc>
      </w:tr>
      <w:tr w:rsidR="00BA5C10" w14:paraId="47706269"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71DE1197"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6F55BE3F" w14:textId="77777777" w:rsidR="00BA5C10" w:rsidRDefault="00BA5C10">
            <w:pPr>
              <w:jc w:val="both"/>
            </w:pPr>
            <w:r>
              <w:t>Inventoriaus administratorius nori pridėti naują daiktą</w:t>
            </w:r>
          </w:p>
        </w:tc>
      </w:tr>
      <w:tr w:rsidR="00BA5C10" w14:paraId="2753E7D6"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3D7C22CC"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5E4FBEFB"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345E78FA" w14:textId="77777777" w:rsidR="00BA5C10" w:rsidRDefault="00BA5C10">
            <w:pPr>
              <w:jc w:val="both"/>
            </w:pPr>
            <w:r>
              <w:t>-</w:t>
            </w:r>
          </w:p>
        </w:tc>
      </w:tr>
      <w:tr w:rsidR="00BA5C10" w14:paraId="7727FE9C"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8F1CE7D"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4F8B71C4"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33985CAC" w14:textId="77777777" w:rsidR="00BA5C10" w:rsidRDefault="00BA5C10">
            <w:pPr>
              <w:jc w:val="both"/>
            </w:pPr>
            <w:r>
              <w:t>-</w:t>
            </w:r>
          </w:p>
        </w:tc>
      </w:tr>
      <w:tr w:rsidR="00BA5C10" w14:paraId="322838FA"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45F957D"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71F6CF1F"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2474DBFD" w14:textId="77777777" w:rsidR="00BA5C10" w:rsidRDefault="00BA5C10">
            <w:pPr>
              <w:jc w:val="both"/>
            </w:pPr>
            <w:r>
              <w:t>-</w:t>
            </w:r>
          </w:p>
        </w:tc>
      </w:tr>
      <w:tr w:rsidR="00BA5C10" w14:paraId="1751139A"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C1E8DE9"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4B36FB3C" w14:textId="77777777" w:rsidR="00BA5C10" w:rsidRDefault="00BA5C10">
            <w:pPr>
              <w:jc w:val="both"/>
              <w:rPr>
                <w:b/>
              </w:rPr>
            </w:pPr>
            <w:r>
              <w:rPr>
                <w:b/>
              </w:rPr>
              <w:t>Sistemos reakcija ir sprendimai</w:t>
            </w:r>
          </w:p>
        </w:tc>
      </w:tr>
      <w:tr w:rsidR="00BA5C10" w14:paraId="6EDCE7DC"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C69B684"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1E8BA8F1" w14:textId="77777777" w:rsidR="00BA5C10" w:rsidRDefault="00BA5C10">
            <w:pPr>
              <w:jc w:val="both"/>
            </w:pPr>
            <w:r>
              <w:t>1.1. Sistema suformuoja naujo daikto formą</w:t>
            </w:r>
          </w:p>
        </w:tc>
      </w:tr>
      <w:tr w:rsidR="00BA5C10" w14:paraId="4BD5F8E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2BB7D99C" w14:textId="77777777" w:rsidR="00BA5C10" w:rsidRDefault="00BA5C10">
            <w:pPr>
              <w:jc w:val="both"/>
            </w:pPr>
            <w:r>
              <w:t>2. Inventoriaus administratorius įveda duomenis ir spaudžia mygtuką „Išsaugoti“</w:t>
            </w:r>
          </w:p>
        </w:tc>
        <w:tc>
          <w:tcPr>
            <w:tcW w:w="4421" w:type="dxa"/>
            <w:tcBorders>
              <w:top w:val="single" w:sz="4" w:space="0" w:color="auto"/>
              <w:left w:val="single" w:sz="4" w:space="0" w:color="auto"/>
              <w:bottom w:val="single" w:sz="4" w:space="0" w:color="auto"/>
              <w:right w:val="double" w:sz="4" w:space="0" w:color="auto"/>
            </w:tcBorders>
            <w:hideMark/>
          </w:tcPr>
          <w:p w14:paraId="472404B9" w14:textId="77777777" w:rsidR="00BA5C10" w:rsidRDefault="00BA5C10">
            <w:pPr>
              <w:jc w:val="both"/>
            </w:pPr>
            <w:r>
              <w:t>2.1. Sistema pagal įvestus duomenis sugeneruoja naują daiktą</w:t>
            </w:r>
          </w:p>
        </w:tc>
      </w:tr>
      <w:tr w:rsidR="00BA5C10" w14:paraId="7669888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6AB9E179"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780BC3F5" w14:textId="77777777" w:rsidR="00BA5C10" w:rsidRDefault="00BA5C10">
            <w:pPr>
              <w:jc w:val="both"/>
            </w:pPr>
            <w:r>
              <w:t>Išsaugotas naujas dokumentas</w:t>
            </w:r>
          </w:p>
        </w:tc>
      </w:tr>
      <w:tr w:rsidR="00BA5C10" w14:paraId="2258C5BF"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49A6E2D4" w14:textId="77777777" w:rsidR="00BA5C10" w:rsidRDefault="00BA5C10">
            <w:pPr>
              <w:jc w:val="both"/>
            </w:pPr>
            <w:r>
              <w:rPr>
                <w:b/>
              </w:rPr>
              <w:t>Alternatyvūs scenarijai</w:t>
            </w:r>
          </w:p>
        </w:tc>
      </w:tr>
      <w:tr w:rsidR="00BA5C10" w14:paraId="2A1AD2C1"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42A6E4FD" w14:textId="77777777" w:rsidR="00BA5C10" w:rsidRDefault="00BA5C10">
            <w:pPr>
              <w:jc w:val="both"/>
            </w:pPr>
            <w:r>
              <w:t>2a. Inventoriaus administratorius įvesdamas duomenis padarė klaidų</w:t>
            </w:r>
          </w:p>
        </w:tc>
        <w:tc>
          <w:tcPr>
            <w:tcW w:w="4421" w:type="dxa"/>
            <w:tcBorders>
              <w:top w:val="single" w:sz="4" w:space="0" w:color="auto"/>
              <w:left w:val="single" w:sz="4" w:space="0" w:color="auto"/>
              <w:bottom w:val="double" w:sz="4" w:space="0" w:color="auto"/>
              <w:right w:val="double" w:sz="4" w:space="0" w:color="auto"/>
            </w:tcBorders>
            <w:hideMark/>
          </w:tcPr>
          <w:p w14:paraId="17AB8505" w14:textId="77777777" w:rsidR="00BA5C10" w:rsidRDefault="00BA5C10" w:rsidP="008205E3">
            <w:pPr>
              <w:keepNext/>
              <w:jc w:val="both"/>
            </w:pPr>
            <w:r>
              <w:t>2a.1. Sistema suformuoja klaidos pranešimą ir neišsaugo daikto</w:t>
            </w:r>
          </w:p>
        </w:tc>
      </w:tr>
    </w:tbl>
    <w:p w14:paraId="5D2D7C9D" w14:textId="293B1011" w:rsidR="008D15C2" w:rsidRDefault="008205E3" w:rsidP="008205E3">
      <w:pPr>
        <w:pStyle w:val="Antrat"/>
      </w:pPr>
      <w:r>
        <w:t xml:space="preserve">Lentelė </w:t>
      </w:r>
      <w:fldSimple w:instr=" STYLEREF 1 \s ">
        <w:r w:rsidR="00005801">
          <w:rPr>
            <w:noProof/>
          </w:rPr>
          <w:t>2</w:t>
        </w:r>
      </w:fldSimple>
      <w:r w:rsidR="00005801">
        <w:noBreakHyphen/>
      </w:r>
      <w:fldSimple w:instr=" SEQ lentelė \* ARABIC \s 1 ">
        <w:r w:rsidR="00005801">
          <w:rPr>
            <w:noProof/>
          </w:rPr>
          <w:t>28</w:t>
        </w:r>
      </w:fldSimple>
      <w:r w:rsidRPr="005B7D3E">
        <w:t xml:space="preserve"> Panaudojimo atvejo „Pridėti naują daiktą” specifikacija</w:t>
      </w:r>
    </w:p>
    <w:p w14:paraId="22B8F314" w14:textId="77777777" w:rsidR="008D15C2" w:rsidRDefault="008D15C2">
      <w:r>
        <w:br w:type="page"/>
      </w:r>
    </w:p>
    <w:p w14:paraId="676DD77B" w14:textId="3696C159" w:rsidR="008205E3" w:rsidRDefault="008205E3" w:rsidP="008205E3">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30</w:t>
        </w:r>
      </w:fldSimple>
      <w:r>
        <w:t xml:space="preserve"> Pašalinti daiktą</w:t>
      </w:r>
    </w:p>
    <w:p w14:paraId="5C672033" w14:textId="1D098322" w:rsidR="00BA5C10" w:rsidRDefault="00BF3C16" w:rsidP="00BA5C10">
      <w:pPr>
        <w:keepNext/>
      </w:pPr>
      <w:r>
        <w:rPr>
          <w:noProof/>
        </w:rPr>
        <w:drawing>
          <wp:inline distT="0" distB="0" distL="0" distR="0" wp14:anchorId="10F86FB8" wp14:editId="202DD5BB">
            <wp:extent cx="5274310" cy="21774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77415"/>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11890175"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0B5D3363" w14:textId="77777777" w:rsidR="00BA5C10" w:rsidRDefault="00BA5C10">
            <w:pPr>
              <w:jc w:val="both"/>
              <w:rPr>
                <w:b/>
              </w:rPr>
            </w:pPr>
            <w:r>
              <w:rPr>
                <w:b/>
              </w:rPr>
              <w:t>Panaudojimo atvejis „Pašalinti daiktą“</w:t>
            </w:r>
          </w:p>
        </w:tc>
      </w:tr>
      <w:tr w:rsidR="00BA5C10" w14:paraId="08372D42"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5009AA96"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1DE22877" w14:textId="77777777" w:rsidR="00BA5C10" w:rsidRDefault="00BA5C10">
            <w:pPr>
              <w:jc w:val="both"/>
            </w:pPr>
            <w:r>
              <w:t>Inventoriaus administratorius</w:t>
            </w:r>
          </w:p>
        </w:tc>
      </w:tr>
      <w:tr w:rsidR="00BA5C10" w14:paraId="2E105464"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7CFF027"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0F3CE455" w14:textId="77777777" w:rsidR="00BA5C10" w:rsidRDefault="00BA5C10">
            <w:pPr>
              <w:jc w:val="both"/>
            </w:pPr>
            <w:r>
              <w:t xml:space="preserve">Inventoriaus administratorius turi būti prisijungęs prie sistemos </w:t>
            </w:r>
          </w:p>
        </w:tc>
      </w:tr>
      <w:tr w:rsidR="00BA5C10" w14:paraId="4EB1B4C5"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43824D0E"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78D2EBEC" w14:textId="77777777" w:rsidR="00BA5C10" w:rsidRDefault="00BA5C10">
            <w:pPr>
              <w:jc w:val="both"/>
            </w:pPr>
            <w:r>
              <w:t>Inventoriaus administratorius nori pašalinti daiktą</w:t>
            </w:r>
          </w:p>
        </w:tc>
      </w:tr>
      <w:tr w:rsidR="00BA5C10" w14:paraId="2C910BD2"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1270C31C"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0AF9BEF9"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2A2019F8" w14:textId="77777777" w:rsidR="00BA5C10" w:rsidRDefault="00BA5C10">
            <w:pPr>
              <w:jc w:val="both"/>
            </w:pPr>
            <w:r>
              <w:t>Surandamas norimas pašalinti daiktas</w:t>
            </w:r>
          </w:p>
        </w:tc>
      </w:tr>
      <w:tr w:rsidR="00BA5C10" w14:paraId="593E993E"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37F5121"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565830A9"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104F9CCA" w14:textId="77777777" w:rsidR="00BA5C10" w:rsidRDefault="00BA5C10">
            <w:pPr>
              <w:jc w:val="both"/>
            </w:pPr>
            <w:r>
              <w:t>-</w:t>
            </w:r>
          </w:p>
        </w:tc>
      </w:tr>
      <w:tr w:rsidR="00BA5C10" w14:paraId="56EB041D"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189D1A3"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2F3C4C8F"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3751C478" w14:textId="77777777" w:rsidR="00BA5C10" w:rsidRDefault="00BA5C10">
            <w:pPr>
              <w:jc w:val="both"/>
            </w:pPr>
            <w:r>
              <w:t>-</w:t>
            </w:r>
          </w:p>
        </w:tc>
      </w:tr>
      <w:tr w:rsidR="00BA5C10" w14:paraId="3875E45F"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109A22E"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399F89CA" w14:textId="77777777" w:rsidR="00BA5C10" w:rsidRDefault="00BA5C10">
            <w:pPr>
              <w:jc w:val="both"/>
              <w:rPr>
                <w:b/>
              </w:rPr>
            </w:pPr>
            <w:r>
              <w:rPr>
                <w:b/>
              </w:rPr>
              <w:t>Sistemos reakcija ir sprendimai</w:t>
            </w:r>
          </w:p>
        </w:tc>
      </w:tr>
      <w:tr w:rsidR="00BA5C10" w14:paraId="585AD91E"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DC6F01F"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73F6A668" w14:textId="77777777" w:rsidR="00BA5C10" w:rsidRDefault="00BA5C10">
            <w:pPr>
              <w:jc w:val="both"/>
            </w:pPr>
            <w:r>
              <w:t>1.1. Sistema suformuoja daiktų šalinimo formą</w:t>
            </w:r>
          </w:p>
        </w:tc>
      </w:tr>
      <w:tr w:rsidR="00BA5C10" w14:paraId="4917F5E7"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0483F1F" w14:textId="77777777" w:rsidR="00BA5C10" w:rsidRDefault="00BA5C10">
            <w:pPr>
              <w:jc w:val="both"/>
            </w:pPr>
            <w:r>
              <w:t>2. Inventoriaus administratorius susiranda norimą pašalinti daiktą ir spaudžia mygtuką „Pašalinti“</w:t>
            </w:r>
          </w:p>
        </w:tc>
        <w:tc>
          <w:tcPr>
            <w:tcW w:w="4421" w:type="dxa"/>
            <w:tcBorders>
              <w:top w:val="single" w:sz="4" w:space="0" w:color="auto"/>
              <w:left w:val="single" w:sz="4" w:space="0" w:color="auto"/>
              <w:bottom w:val="single" w:sz="4" w:space="0" w:color="auto"/>
              <w:right w:val="double" w:sz="4" w:space="0" w:color="auto"/>
            </w:tcBorders>
            <w:hideMark/>
          </w:tcPr>
          <w:p w14:paraId="5EAA5F54" w14:textId="77777777" w:rsidR="00BA5C10" w:rsidRDefault="00BA5C10">
            <w:pPr>
              <w:jc w:val="both"/>
            </w:pPr>
            <w:r>
              <w:t>2.1. Sistema pagal įvestus duomenis pašalina pasirinktą daiktą</w:t>
            </w:r>
          </w:p>
        </w:tc>
      </w:tr>
      <w:tr w:rsidR="00BA5C10" w14:paraId="41E7BB46"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7417756"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658BDE9B" w14:textId="77777777" w:rsidR="00BA5C10" w:rsidRDefault="00BA5C10">
            <w:pPr>
              <w:jc w:val="both"/>
            </w:pPr>
            <w:r>
              <w:t>Pašalintas pasirinktas daiktas</w:t>
            </w:r>
          </w:p>
        </w:tc>
      </w:tr>
      <w:tr w:rsidR="00BA5C10" w14:paraId="3FADF712"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72083389" w14:textId="77777777" w:rsidR="00BA5C10" w:rsidRDefault="00BA5C10">
            <w:pPr>
              <w:jc w:val="both"/>
            </w:pPr>
            <w:r>
              <w:rPr>
                <w:b/>
              </w:rPr>
              <w:t>Alternatyvūs scenarijai</w:t>
            </w:r>
          </w:p>
        </w:tc>
      </w:tr>
      <w:tr w:rsidR="00BA5C10" w14:paraId="77691DC7"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0FEC4163" w14:textId="77777777" w:rsidR="00BA5C10" w:rsidRDefault="00BA5C10">
            <w:pPr>
              <w:jc w:val="both"/>
            </w:pPr>
            <w:r>
              <w:t>2a. Sistema neatliko pašalinimo</w:t>
            </w:r>
          </w:p>
        </w:tc>
        <w:tc>
          <w:tcPr>
            <w:tcW w:w="4421" w:type="dxa"/>
            <w:tcBorders>
              <w:top w:val="single" w:sz="4" w:space="0" w:color="auto"/>
              <w:left w:val="single" w:sz="4" w:space="0" w:color="auto"/>
              <w:bottom w:val="double" w:sz="4" w:space="0" w:color="auto"/>
              <w:right w:val="double" w:sz="4" w:space="0" w:color="auto"/>
            </w:tcBorders>
            <w:hideMark/>
          </w:tcPr>
          <w:p w14:paraId="75953041" w14:textId="77777777" w:rsidR="00BA5C10" w:rsidRDefault="00BA5C10" w:rsidP="008205E3">
            <w:pPr>
              <w:keepNext/>
              <w:jc w:val="both"/>
            </w:pPr>
            <w:r>
              <w:t>2a.1. Sistema suformuoja klaidos pranešimą</w:t>
            </w:r>
          </w:p>
        </w:tc>
      </w:tr>
    </w:tbl>
    <w:p w14:paraId="16A8585A" w14:textId="35B883B3" w:rsidR="00BA5C10" w:rsidRDefault="008205E3" w:rsidP="008205E3">
      <w:pPr>
        <w:pStyle w:val="Antrat"/>
      </w:pPr>
      <w:r>
        <w:t xml:space="preserve">Lentelė </w:t>
      </w:r>
      <w:fldSimple w:instr=" STYLEREF 1 \s ">
        <w:r w:rsidR="00005801">
          <w:rPr>
            <w:noProof/>
          </w:rPr>
          <w:t>2</w:t>
        </w:r>
      </w:fldSimple>
      <w:r w:rsidR="00005801">
        <w:noBreakHyphen/>
      </w:r>
      <w:fldSimple w:instr=" SEQ lentelė \* ARABIC \s 1 ">
        <w:r w:rsidR="00005801">
          <w:rPr>
            <w:noProof/>
          </w:rPr>
          <w:t>29</w:t>
        </w:r>
      </w:fldSimple>
      <w:r>
        <w:t xml:space="preserve"> </w:t>
      </w:r>
      <w:r w:rsidRPr="00A02C7F">
        <w:t>Pašalinti daiktą</w:t>
      </w:r>
    </w:p>
    <w:p w14:paraId="62BC13F3" w14:textId="77777777" w:rsidR="008D15C2" w:rsidRDefault="008D15C2">
      <w:r>
        <w:br w:type="page"/>
      </w:r>
    </w:p>
    <w:p w14:paraId="5678D187" w14:textId="25B02F9C" w:rsidR="008205E3" w:rsidRDefault="008205E3" w:rsidP="008205E3">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31</w:t>
        </w:r>
      </w:fldSimple>
      <w:r>
        <w:t xml:space="preserve"> redaguoti daiktą</w:t>
      </w:r>
    </w:p>
    <w:p w14:paraId="60E01516" w14:textId="2F783863" w:rsidR="00BA5C10" w:rsidRDefault="00C4588C" w:rsidP="00BA5C10">
      <w:pPr>
        <w:keepNext/>
      </w:pPr>
      <w:r>
        <w:rPr>
          <w:noProof/>
        </w:rPr>
        <w:drawing>
          <wp:inline distT="0" distB="0" distL="0" distR="0" wp14:anchorId="3217FFF0" wp14:editId="51065B25">
            <wp:extent cx="5274310" cy="24917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1740"/>
                    </a:xfrm>
                    <a:prstGeom prst="rect">
                      <a:avLst/>
                    </a:prstGeom>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242"/>
        <w:gridCol w:w="4421"/>
      </w:tblGrid>
      <w:tr w:rsidR="00BA5C10" w14:paraId="371870B6" w14:textId="77777777" w:rsidTr="00BA5C10">
        <w:tc>
          <w:tcPr>
            <w:tcW w:w="8276" w:type="dxa"/>
            <w:gridSpan w:val="3"/>
            <w:tcBorders>
              <w:top w:val="double" w:sz="4" w:space="0" w:color="auto"/>
              <w:left w:val="double" w:sz="4" w:space="0" w:color="auto"/>
              <w:bottom w:val="single" w:sz="4" w:space="0" w:color="auto"/>
              <w:right w:val="double" w:sz="4" w:space="0" w:color="auto"/>
            </w:tcBorders>
            <w:hideMark/>
          </w:tcPr>
          <w:p w14:paraId="6AFE4135" w14:textId="77777777" w:rsidR="00BA5C10" w:rsidRDefault="00BA5C10">
            <w:pPr>
              <w:jc w:val="both"/>
              <w:rPr>
                <w:b/>
              </w:rPr>
            </w:pPr>
            <w:r>
              <w:rPr>
                <w:b/>
              </w:rPr>
              <w:t>Panaudojimo atvejis „Redaguoti daiktą“</w:t>
            </w:r>
          </w:p>
        </w:tc>
      </w:tr>
      <w:tr w:rsidR="00BA5C10" w14:paraId="3865BE8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FA8CF0F" w14:textId="77777777" w:rsidR="00BA5C10" w:rsidRDefault="00BA5C10">
            <w:pPr>
              <w:jc w:val="both"/>
              <w:rPr>
                <w:b/>
              </w:rPr>
            </w:pPr>
            <w:r>
              <w:rPr>
                <w:b/>
              </w:rPr>
              <w:t>Aktorius</w:t>
            </w:r>
          </w:p>
        </w:tc>
        <w:tc>
          <w:tcPr>
            <w:tcW w:w="4421" w:type="dxa"/>
            <w:tcBorders>
              <w:top w:val="single" w:sz="4" w:space="0" w:color="auto"/>
              <w:left w:val="single" w:sz="4" w:space="0" w:color="auto"/>
              <w:bottom w:val="single" w:sz="4" w:space="0" w:color="auto"/>
              <w:right w:val="double" w:sz="4" w:space="0" w:color="auto"/>
            </w:tcBorders>
            <w:hideMark/>
          </w:tcPr>
          <w:p w14:paraId="4A1C3D3A" w14:textId="77777777" w:rsidR="00BA5C10" w:rsidRDefault="00BA5C10">
            <w:pPr>
              <w:jc w:val="both"/>
            </w:pPr>
            <w:r>
              <w:t>Inventoriaus administratorius</w:t>
            </w:r>
          </w:p>
        </w:tc>
      </w:tr>
      <w:tr w:rsidR="00BA5C10" w14:paraId="6E1743F1"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324BF0F4" w14:textId="77777777" w:rsidR="00BA5C10" w:rsidRDefault="00BA5C10">
            <w:pPr>
              <w:jc w:val="both"/>
              <w:rPr>
                <w:b/>
              </w:rPr>
            </w:pPr>
            <w:r>
              <w:rPr>
                <w:b/>
              </w:rPr>
              <w:t>Prieš sąlyga</w:t>
            </w:r>
          </w:p>
        </w:tc>
        <w:tc>
          <w:tcPr>
            <w:tcW w:w="4421" w:type="dxa"/>
            <w:tcBorders>
              <w:top w:val="single" w:sz="4" w:space="0" w:color="auto"/>
              <w:left w:val="single" w:sz="4" w:space="0" w:color="auto"/>
              <w:bottom w:val="single" w:sz="4" w:space="0" w:color="auto"/>
              <w:right w:val="double" w:sz="4" w:space="0" w:color="auto"/>
            </w:tcBorders>
            <w:hideMark/>
          </w:tcPr>
          <w:p w14:paraId="2667904B" w14:textId="77777777" w:rsidR="00BA5C10" w:rsidRDefault="00BA5C10">
            <w:pPr>
              <w:jc w:val="both"/>
            </w:pPr>
            <w:r>
              <w:t xml:space="preserve">Inventoriaus administratorius turi būti prisijungęs prie sistemos </w:t>
            </w:r>
          </w:p>
        </w:tc>
      </w:tr>
      <w:tr w:rsidR="00BA5C10" w14:paraId="39815FCE"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0D966552" w14:textId="77777777" w:rsidR="00BA5C10" w:rsidRDefault="00BA5C10">
            <w:pPr>
              <w:jc w:val="both"/>
              <w:rPr>
                <w:b/>
              </w:rPr>
            </w:pPr>
            <w:r>
              <w:rPr>
                <w:b/>
              </w:rPr>
              <w:t>Sužadinimo sąlyga</w:t>
            </w:r>
          </w:p>
        </w:tc>
        <w:tc>
          <w:tcPr>
            <w:tcW w:w="4421" w:type="dxa"/>
            <w:tcBorders>
              <w:top w:val="single" w:sz="4" w:space="0" w:color="auto"/>
              <w:left w:val="single" w:sz="4" w:space="0" w:color="auto"/>
              <w:bottom w:val="single" w:sz="4" w:space="0" w:color="auto"/>
              <w:right w:val="double" w:sz="4" w:space="0" w:color="auto"/>
            </w:tcBorders>
            <w:hideMark/>
          </w:tcPr>
          <w:p w14:paraId="5DB9BC80" w14:textId="77777777" w:rsidR="00BA5C10" w:rsidRDefault="00BA5C10">
            <w:pPr>
              <w:jc w:val="both"/>
            </w:pPr>
            <w:r>
              <w:t>Inventoriaus administratorius nori redaguoti esamą daiktą</w:t>
            </w:r>
          </w:p>
        </w:tc>
      </w:tr>
      <w:tr w:rsidR="00BA5C10" w14:paraId="7059E241"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33452B7E" w14:textId="77777777" w:rsidR="00BA5C10" w:rsidRDefault="00BA5C10">
            <w:pPr>
              <w:jc w:val="both"/>
              <w:rPr>
                <w:b/>
              </w:rPr>
            </w:pPr>
            <w:r>
              <w:rPr>
                <w:b/>
              </w:rPr>
              <w:t>Susiję panaudojimo atvejai</w:t>
            </w:r>
          </w:p>
        </w:tc>
        <w:tc>
          <w:tcPr>
            <w:tcW w:w="2242" w:type="dxa"/>
            <w:tcBorders>
              <w:top w:val="single" w:sz="4" w:space="0" w:color="auto"/>
              <w:left w:val="single" w:sz="4" w:space="0" w:color="auto"/>
              <w:bottom w:val="single" w:sz="4" w:space="0" w:color="auto"/>
              <w:right w:val="single" w:sz="4" w:space="0" w:color="auto"/>
            </w:tcBorders>
            <w:hideMark/>
          </w:tcPr>
          <w:p w14:paraId="7FA24973" w14:textId="77777777" w:rsidR="00BA5C10" w:rsidRDefault="00BA5C10">
            <w:pPr>
              <w:jc w:val="both"/>
              <w:rPr>
                <w:b/>
              </w:rPr>
            </w:pPr>
            <w:r>
              <w:rPr>
                <w:b/>
              </w:rPr>
              <w:t>Išplečia PA</w:t>
            </w:r>
          </w:p>
        </w:tc>
        <w:tc>
          <w:tcPr>
            <w:tcW w:w="4421" w:type="dxa"/>
            <w:tcBorders>
              <w:top w:val="single" w:sz="4" w:space="0" w:color="auto"/>
              <w:left w:val="single" w:sz="4" w:space="0" w:color="auto"/>
              <w:bottom w:val="single" w:sz="4" w:space="0" w:color="auto"/>
              <w:right w:val="double" w:sz="4" w:space="0" w:color="auto"/>
            </w:tcBorders>
            <w:hideMark/>
          </w:tcPr>
          <w:p w14:paraId="0FE8C853" w14:textId="77777777" w:rsidR="00BA5C10" w:rsidRDefault="00BA5C10">
            <w:pPr>
              <w:jc w:val="both"/>
            </w:pPr>
            <w:r>
              <w:t>Surandamas norimas redaguoti daiktas</w:t>
            </w:r>
          </w:p>
        </w:tc>
      </w:tr>
      <w:tr w:rsidR="00BA5C10" w14:paraId="28EF6594"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4349CA1B"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00DB3645" w14:textId="77777777" w:rsidR="00BA5C10" w:rsidRDefault="00BA5C10">
            <w:pPr>
              <w:jc w:val="both"/>
              <w:rPr>
                <w:b/>
              </w:rPr>
            </w:pPr>
            <w:r>
              <w:rPr>
                <w:b/>
              </w:rPr>
              <w:t>Apima PA</w:t>
            </w:r>
          </w:p>
        </w:tc>
        <w:tc>
          <w:tcPr>
            <w:tcW w:w="4421" w:type="dxa"/>
            <w:tcBorders>
              <w:top w:val="single" w:sz="4" w:space="0" w:color="auto"/>
              <w:left w:val="single" w:sz="4" w:space="0" w:color="auto"/>
              <w:bottom w:val="single" w:sz="4" w:space="0" w:color="auto"/>
              <w:right w:val="double" w:sz="4" w:space="0" w:color="auto"/>
            </w:tcBorders>
            <w:hideMark/>
          </w:tcPr>
          <w:p w14:paraId="74BD9AFA" w14:textId="77777777" w:rsidR="00BA5C10" w:rsidRDefault="00BA5C10">
            <w:pPr>
              <w:jc w:val="both"/>
            </w:pPr>
            <w:r>
              <w:t>-</w:t>
            </w:r>
          </w:p>
        </w:tc>
      </w:tr>
      <w:tr w:rsidR="00BA5C10" w14:paraId="61186A0D"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0318AE6B" w14:textId="77777777" w:rsidR="00BA5C10" w:rsidRDefault="00BA5C10">
            <w:pPr>
              <w:rPr>
                <w:b/>
              </w:rPr>
            </w:pPr>
          </w:p>
        </w:tc>
        <w:tc>
          <w:tcPr>
            <w:tcW w:w="2242" w:type="dxa"/>
            <w:tcBorders>
              <w:top w:val="single" w:sz="4" w:space="0" w:color="auto"/>
              <w:left w:val="single" w:sz="4" w:space="0" w:color="auto"/>
              <w:bottom w:val="single" w:sz="4" w:space="0" w:color="auto"/>
              <w:right w:val="single" w:sz="4" w:space="0" w:color="auto"/>
            </w:tcBorders>
            <w:hideMark/>
          </w:tcPr>
          <w:p w14:paraId="64E7F591" w14:textId="77777777" w:rsidR="00BA5C10" w:rsidRDefault="00BA5C10">
            <w:pPr>
              <w:jc w:val="both"/>
              <w:rPr>
                <w:b/>
              </w:rPr>
            </w:pPr>
            <w:r>
              <w:rPr>
                <w:b/>
              </w:rPr>
              <w:t>Specializuoja PA</w:t>
            </w:r>
          </w:p>
        </w:tc>
        <w:tc>
          <w:tcPr>
            <w:tcW w:w="4421" w:type="dxa"/>
            <w:tcBorders>
              <w:top w:val="single" w:sz="4" w:space="0" w:color="auto"/>
              <w:left w:val="single" w:sz="4" w:space="0" w:color="auto"/>
              <w:bottom w:val="single" w:sz="4" w:space="0" w:color="auto"/>
              <w:right w:val="double" w:sz="4" w:space="0" w:color="auto"/>
            </w:tcBorders>
            <w:hideMark/>
          </w:tcPr>
          <w:p w14:paraId="31C4AC72" w14:textId="77777777" w:rsidR="00BA5C10" w:rsidRDefault="00BA5C10">
            <w:pPr>
              <w:jc w:val="both"/>
            </w:pPr>
            <w:r>
              <w:t>-</w:t>
            </w:r>
          </w:p>
        </w:tc>
      </w:tr>
      <w:tr w:rsidR="00BA5C10" w14:paraId="0D4018A1"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00A9705C" w14:textId="77777777" w:rsidR="00BA5C10" w:rsidRDefault="00BA5C10">
            <w:pPr>
              <w:jc w:val="both"/>
              <w:rPr>
                <w:b/>
              </w:rPr>
            </w:pPr>
            <w:r>
              <w:rPr>
                <w:b/>
              </w:rPr>
              <w:t>Pagrindinis įvykių srautas</w:t>
            </w:r>
          </w:p>
        </w:tc>
        <w:tc>
          <w:tcPr>
            <w:tcW w:w="4421" w:type="dxa"/>
            <w:tcBorders>
              <w:top w:val="single" w:sz="4" w:space="0" w:color="auto"/>
              <w:left w:val="single" w:sz="4" w:space="0" w:color="auto"/>
              <w:bottom w:val="single" w:sz="4" w:space="0" w:color="auto"/>
              <w:right w:val="double" w:sz="4" w:space="0" w:color="auto"/>
            </w:tcBorders>
            <w:hideMark/>
          </w:tcPr>
          <w:p w14:paraId="7F4821A8" w14:textId="77777777" w:rsidR="00BA5C10" w:rsidRDefault="00BA5C10">
            <w:pPr>
              <w:jc w:val="both"/>
              <w:rPr>
                <w:b/>
              </w:rPr>
            </w:pPr>
            <w:r>
              <w:rPr>
                <w:b/>
              </w:rPr>
              <w:t>Sistemos reakcija ir sprendimai</w:t>
            </w:r>
          </w:p>
        </w:tc>
      </w:tr>
      <w:tr w:rsidR="00BA5C10" w14:paraId="282F0249"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6EFD9B66" w14:textId="77777777" w:rsidR="00BA5C10" w:rsidRDefault="00BA5C10">
            <w:pPr>
              <w:jc w:val="both"/>
            </w:pPr>
            <w:r>
              <w:t>1. Inventoriaus administratorius atsidaro daiktų langą</w:t>
            </w:r>
          </w:p>
        </w:tc>
        <w:tc>
          <w:tcPr>
            <w:tcW w:w="4421" w:type="dxa"/>
            <w:tcBorders>
              <w:top w:val="single" w:sz="4" w:space="0" w:color="auto"/>
              <w:left w:val="single" w:sz="4" w:space="0" w:color="auto"/>
              <w:bottom w:val="single" w:sz="4" w:space="0" w:color="auto"/>
              <w:right w:val="double" w:sz="4" w:space="0" w:color="auto"/>
            </w:tcBorders>
            <w:hideMark/>
          </w:tcPr>
          <w:p w14:paraId="123F79C4" w14:textId="77777777" w:rsidR="00BA5C10" w:rsidRDefault="00BA5C10">
            <w:pPr>
              <w:jc w:val="both"/>
            </w:pPr>
            <w:r>
              <w:t>1.1. Sistema suformuoja daiktų redagavimo formą</w:t>
            </w:r>
          </w:p>
        </w:tc>
      </w:tr>
      <w:tr w:rsidR="00BA5C10" w14:paraId="6C0BC366"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2E777932" w14:textId="77777777" w:rsidR="00BA5C10" w:rsidRDefault="00BA5C10">
            <w:pPr>
              <w:jc w:val="both"/>
            </w:pPr>
            <w:r>
              <w:t>2. Inventoriaus administratorius susiranda norimą redaguoti daiktą, įveda duomenis spaudžia mygtuką „Išsaugoti“</w:t>
            </w:r>
          </w:p>
        </w:tc>
        <w:tc>
          <w:tcPr>
            <w:tcW w:w="4421" w:type="dxa"/>
            <w:tcBorders>
              <w:top w:val="single" w:sz="4" w:space="0" w:color="auto"/>
              <w:left w:val="single" w:sz="4" w:space="0" w:color="auto"/>
              <w:bottom w:val="single" w:sz="4" w:space="0" w:color="auto"/>
              <w:right w:val="double" w:sz="4" w:space="0" w:color="auto"/>
            </w:tcBorders>
            <w:hideMark/>
          </w:tcPr>
          <w:p w14:paraId="3871425D" w14:textId="77777777" w:rsidR="00BA5C10" w:rsidRDefault="00BA5C10">
            <w:pPr>
              <w:jc w:val="both"/>
            </w:pPr>
            <w:r>
              <w:t>2.1. Sistema pagal įvestus duomenis redaguoja pasirinktą daiktą</w:t>
            </w:r>
          </w:p>
        </w:tc>
      </w:tr>
      <w:tr w:rsidR="00BA5C10" w14:paraId="563AFCFD" w14:textId="77777777" w:rsidTr="00BA5C10">
        <w:tc>
          <w:tcPr>
            <w:tcW w:w="3855" w:type="dxa"/>
            <w:gridSpan w:val="2"/>
            <w:tcBorders>
              <w:top w:val="single" w:sz="4" w:space="0" w:color="auto"/>
              <w:left w:val="double" w:sz="4" w:space="0" w:color="auto"/>
              <w:bottom w:val="single" w:sz="4" w:space="0" w:color="auto"/>
              <w:right w:val="single" w:sz="4" w:space="0" w:color="auto"/>
            </w:tcBorders>
            <w:hideMark/>
          </w:tcPr>
          <w:p w14:paraId="1A540330" w14:textId="77777777" w:rsidR="00BA5C10" w:rsidRDefault="00BA5C10">
            <w:pPr>
              <w:jc w:val="both"/>
              <w:rPr>
                <w:b/>
              </w:rPr>
            </w:pPr>
            <w:r>
              <w:rPr>
                <w:b/>
              </w:rPr>
              <w:t>Po sąlyga</w:t>
            </w:r>
          </w:p>
        </w:tc>
        <w:tc>
          <w:tcPr>
            <w:tcW w:w="4421" w:type="dxa"/>
            <w:tcBorders>
              <w:top w:val="single" w:sz="4" w:space="0" w:color="auto"/>
              <w:left w:val="single" w:sz="4" w:space="0" w:color="auto"/>
              <w:bottom w:val="single" w:sz="4" w:space="0" w:color="auto"/>
              <w:right w:val="double" w:sz="4" w:space="0" w:color="auto"/>
            </w:tcBorders>
            <w:hideMark/>
          </w:tcPr>
          <w:p w14:paraId="240B07E7" w14:textId="77777777" w:rsidR="00BA5C10" w:rsidRDefault="00BA5C10">
            <w:pPr>
              <w:jc w:val="both"/>
            </w:pPr>
            <w:r>
              <w:t>Redaguotas pasirinktas daiktas</w:t>
            </w:r>
          </w:p>
        </w:tc>
      </w:tr>
      <w:tr w:rsidR="00BA5C10" w14:paraId="48C3179D" w14:textId="77777777" w:rsidTr="00BA5C10">
        <w:tc>
          <w:tcPr>
            <w:tcW w:w="8276" w:type="dxa"/>
            <w:gridSpan w:val="3"/>
            <w:tcBorders>
              <w:top w:val="single" w:sz="4" w:space="0" w:color="auto"/>
              <w:left w:val="double" w:sz="4" w:space="0" w:color="auto"/>
              <w:bottom w:val="single" w:sz="4" w:space="0" w:color="auto"/>
              <w:right w:val="double" w:sz="4" w:space="0" w:color="auto"/>
            </w:tcBorders>
            <w:hideMark/>
          </w:tcPr>
          <w:p w14:paraId="3008481C" w14:textId="77777777" w:rsidR="00BA5C10" w:rsidRDefault="00BA5C10">
            <w:pPr>
              <w:jc w:val="both"/>
            </w:pPr>
            <w:r>
              <w:rPr>
                <w:b/>
              </w:rPr>
              <w:t>Alternatyvūs scenarijai</w:t>
            </w:r>
          </w:p>
        </w:tc>
      </w:tr>
      <w:tr w:rsidR="00BA5C10" w14:paraId="631DDAF5" w14:textId="77777777" w:rsidTr="00BA5C10">
        <w:tc>
          <w:tcPr>
            <w:tcW w:w="3855" w:type="dxa"/>
            <w:gridSpan w:val="2"/>
            <w:tcBorders>
              <w:top w:val="single" w:sz="4" w:space="0" w:color="auto"/>
              <w:left w:val="double" w:sz="4" w:space="0" w:color="auto"/>
              <w:bottom w:val="double" w:sz="4" w:space="0" w:color="auto"/>
              <w:right w:val="single" w:sz="4" w:space="0" w:color="auto"/>
            </w:tcBorders>
            <w:hideMark/>
          </w:tcPr>
          <w:p w14:paraId="7F6DB9C6" w14:textId="77777777" w:rsidR="00BA5C10" w:rsidRDefault="00BA5C10">
            <w:pPr>
              <w:jc w:val="both"/>
            </w:pPr>
            <w:r>
              <w:t>2a. Inventoriaus administratorius įvesdamas duomenis padarė klaidų</w:t>
            </w:r>
          </w:p>
        </w:tc>
        <w:tc>
          <w:tcPr>
            <w:tcW w:w="4421" w:type="dxa"/>
            <w:tcBorders>
              <w:top w:val="single" w:sz="4" w:space="0" w:color="auto"/>
              <w:left w:val="single" w:sz="4" w:space="0" w:color="auto"/>
              <w:bottom w:val="double" w:sz="4" w:space="0" w:color="auto"/>
              <w:right w:val="double" w:sz="4" w:space="0" w:color="auto"/>
            </w:tcBorders>
            <w:hideMark/>
          </w:tcPr>
          <w:p w14:paraId="2F7CD5AB" w14:textId="77777777" w:rsidR="00BA5C10" w:rsidRDefault="00BA5C10" w:rsidP="008205E3">
            <w:pPr>
              <w:keepNext/>
              <w:jc w:val="both"/>
            </w:pPr>
            <w:r>
              <w:t>2a.1. Sistema suformuoja klaidos pranešimą ir neredaguoja daikto</w:t>
            </w:r>
          </w:p>
        </w:tc>
      </w:tr>
    </w:tbl>
    <w:p w14:paraId="0B65E10B" w14:textId="696D084A" w:rsidR="008D15C2" w:rsidRDefault="008205E3" w:rsidP="008205E3">
      <w:pPr>
        <w:pStyle w:val="Antrat"/>
      </w:pPr>
      <w:r>
        <w:t xml:space="preserve">Lentelė </w:t>
      </w:r>
      <w:fldSimple w:instr=" STYLEREF 1 \s ">
        <w:r w:rsidR="00005801">
          <w:rPr>
            <w:noProof/>
          </w:rPr>
          <w:t>2</w:t>
        </w:r>
      </w:fldSimple>
      <w:r w:rsidR="00005801">
        <w:noBreakHyphen/>
      </w:r>
      <w:fldSimple w:instr=" SEQ lentelė \* ARABIC \s 1 ">
        <w:r w:rsidR="00005801">
          <w:rPr>
            <w:noProof/>
          </w:rPr>
          <w:t>30</w:t>
        </w:r>
      </w:fldSimple>
      <w:r>
        <w:t xml:space="preserve"> redaguoti daiktą</w:t>
      </w:r>
    </w:p>
    <w:p w14:paraId="5460BA8A" w14:textId="77777777" w:rsidR="008D15C2" w:rsidRDefault="008D15C2">
      <w:r>
        <w:br w:type="page"/>
      </w:r>
    </w:p>
    <w:p w14:paraId="1780532C" w14:textId="53C099A8" w:rsidR="008205E3" w:rsidRDefault="008205E3" w:rsidP="008205E3">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32</w:t>
        </w:r>
      </w:fldSimple>
      <w:r>
        <w:t xml:space="preserve"> </w:t>
      </w:r>
      <w:r w:rsidRPr="008E7421">
        <w:t>Atlikti inventoriaus apskaitą</w:t>
      </w:r>
    </w:p>
    <w:p w14:paraId="1994B268" w14:textId="5CE1996F" w:rsidR="00BA5C10" w:rsidRDefault="00AA5E26" w:rsidP="00BA5C10">
      <w:pPr>
        <w:keepNext/>
      </w:pPr>
      <w:r>
        <w:rPr>
          <w:noProof/>
        </w:rPr>
        <w:drawing>
          <wp:inline distT="0" distB="0" distL="0" distR="0" wp14:anchorId="55C81CDA" wp14:editId="01123DA6">
            <wp:extent cx="5274310" cy="20955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95500"/>
                    </a:xfrm>
                    <a:prstGeom prst="rect">
                      <a:avLst/>
                    </a:prstGeom>
                  </pic:spPr>
                </pic:pic>
              </a:graphicData>
            </a:graphic>
          </wp:inline>
        </w:drawing>
      </w:r>
    </w:p>
    <w:tbl>
      <w:tblPr>
        <w:tblW w:w="880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770"/>
      </w:tblGrid>
      <w:tr w:rsidR="00BA5C10" w14:paraId="65734A6B" w14:textId="77777777" w:rsidTr="00BA5C10">
        <w:tc>
          <w:tcPr>
            <w:tcW w:w="8805" w:type="dxa"/>
            <w:gridSpan w:val="3"/>
            <w:tcBorders>
              <w:top w:val="double" w:sz="4" w:space="0" w:color="auto"/>
              <w:left w:val="double" w:sz="4" w:space="0" w:color="auto"/>
              <w:bottom w:val="single" w:sz="4" w:space="0" w:color="auto"/>
              <w:right w:val="double" w:sz="4" w:space="0" w:color="auto"/>
            </w:tcBorders>
            <w:hideMark/>
          </w:tcPr>
          <w:p w14:paraId="560052BF" w14:textId="77777777" w:rsidR="00BA5C10" w:rsidRDefault="00BA5C10">
            <w:pPr>
              <w:jc w:val="both"/>
              <w:rPr>
                <w:b/>
              </w:rPr>
            </w:pPr>
            <w:r>
              <w:rPr>
                <w:b/>
              </w:rPr>
              <w:t>Panaudojimo atvejis „Inventoriaus apskaita“</w:t>
            </w:r>
          </w:p>
        </w:tc>
      </w:tr>
      <w:tr w:rsidR="00BA5C10" w14:paraId="3B5EEF33"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12FACD54" w14:textId="77777777" w:rsidR="00BA5C10" w:rsidRDefault="00BA5C10">
            <w:pPr>
              <w:jc w:val="both"/>
              <w:rPr>
                <w:b/>
              </w:rPr>
            </w:pPr>
            <w:r>
              <w:rPr>
                <w:b/>
              </w:rPr>
              <w:t>Aktorius</w:t>
            </w:r>
          </w:p>
        </w:tc>
        <w:tc>
          <w:tcPr>
            <w:tcW w:w="4770" w:type="dxa"/>
            <w:tcBorders>
              <w:top w:val="single" w:sz="4" w:space="0" w:color="auto"/>
              <w:left w:val="single" w:sz="4" w:space="0" w:color="auto"/>
              <w:bottom w:val="single" w:sz="4" w:space="0" w:color="auto"/>
              <w:right w:val="double" w:sz="4" w:space="0" w:color="auto"/>
            </w:tcBorders>
            <w:hideMark/>
          </w:tcPr>
          <w:p w14:paraId="3AA3DCEB" w14:textId="77777777" w:rsidR="00BA5C10" w:rsidRDefault="00BA5C10">
            <w:pPr>
              <w:jc w:val="both"/>
            </w:pPr>
            <w:r>
              <w:t>Inventoriaus administratorius</w:t>
            </w:r>
          </w:p>
        </w:tc>
      </w:tr>
      <w:tr w:rsidR="00BA5C10" w14:paraId="079DC7B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40B4A79" w14:textId="77777777" w:rsidR="00BA5C10" w:rsidRDefault="00BA5C10">
            <w:pPr>
              <w:jc w:val="both"/>
              <w:rPr>
                <w:b/>
              </w:rPr>
            </w:pPr>
            <w:r>
              <w:rPr>
                <w:b/>
              </w:rPr>
              <w:t>Prieš sąlyga</w:t>
            </w:r>
          </w:p>
        </w:tc>
        <w:tc>
          <w:tcPr>
            <w:tcW w:w="4770" w:type="dxa"/>
            <w:tcBorders>
              <w:top w:val="single" w:sz="4" w:space="0" w:color="auto"/>
              <w:left w:val="single" w:sz="4" w:space="0" w:color="auto"/>
              <w:bottom w:val="single" w:sz="4" w:space="0" w:color="auto"/>
              <w:right w:val="double" w:sz="4" w:space="0" w:color="auto"/>
            </w:tcBorders>
            <w:hideMark/>
          </w:tcPr>
          <w:p w14:paraId="0034E0B9" w14:textId="77777777" w:rsidR="00BA5C10" w:rsidRDefault="00BA5C10">
            <w:pPr>
              <w:jc w:val="both"/>
            </w:pPr>
            <w:r>
              <w:t xml:space="preserve">Inventoriaus administratorius turi būti prisijungęs prie sistemos </w:t>
            </w:r>
          </w:p>
        </w:tc>
      </w:tr>
      <w:tr w:rsidR="00BA5C10" w14:paraId="54E2D0CB"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B046FC8" w14:textId="77777777" w:rsidR="00BA5C10" w:rsidRDefault="00BA5C10">
            <w:pPr>
              <w:jc w:val="both"/>
              <w:rPr>
                <w:b/>
              </w:rPr>
            </w:pPr>
            <w:r>
              <w:rPr>
                <w:b/>
              </w:rPr>
              <w:t>Sužadinimo sąlyga</w:t>
            </w:r>
          </w:p>
        </w:tc>
        <w:tc>
          <w:tcPr>
            <w:tcW w:w="4770" w:type="dxa"/>
            <w:tcBorders>
              <w:top w:val="single" w:sz="4" w:space="0" w:color="auto"/>
              <w:left w:val="single" w:sz="4" w:space="0" w:color="auto"/>
              <w:bottom w:val="single" w:sz="4" w:space="0" w:color="auto"/>
              <w:right w:val="double" w:sz="4" w:space="0" w:color="auto"/>
            </w:tcBorders>
            <w:hideMark/>
          </w:tcPr>
          <w:p w14:paraId="044136E0" w14:textId="77777777" w:rsidR="00BA5C10" w:rsidRDefault="00BA5C10">
            <w:pPr>
              <w:jc w:val="both"/>
            </w:pPr>
            <w:r>
              <w:t>Inventoriaus administratorius nori atlikti inventoriaus apskaitą</w:t>
            </w:r>
          </w:p>
        </w:tc>
      </w:tr>
      <w:tr w:rsidR="00BA5C10" w14:paraId="31AA78BF"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1C70D60A"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2FCFEC64" w14:textId="77777777" w:rsidR="00BA5C10" w:rsidRDefault="00BA5C10">
            <w:pPr>
              <w:jc w:val="both"/>
              <w:rPr>
                <w:b/>
              </w:rPr>
            </w:pPr>
            <w:r>
              <w:rPr>
                <w:b/>
              </w:rPr>
              <w:t>Išplečia PA</w:t>
            </w:r>
          </w:p>
        </w:tc>
        <w:tc>
          <w:tcPr>
            <w:tcW w:w="4770" w:type="dxa"/>
            <w:tcBorders>
              <w:top w:val="single" w:sz="4" w:space="0" w:color="auto"/>
              <w:left w:val="single" w:sz="4" w:space="0" w:color="auto"/>
              <w:bottom w:val="single" w:sz="4" w:space="0" w:color="auto"/>
              <w:right w:val="double" w:sz="4" w:space="0" w:color="auto"/>
            </w:tcBorders>
            <w:hideMark/>
          </w:tcPr>
          <w:p w14:paraId="56AC78FD" w14:textId="77777777" w:rsidR="00BA5C10" w:rsidRDefault="00BA5C10">
            <w:pPr>
              <w:jc w:val="both"/>
            </w:pPr>
            <w:r>
              <w:t>-</w:t>
            </w:r>
          </w:p>
        </w:tc>
      </w:tr>
      <w:tr w:rsidR="00BA5C10" w14:paraId="14790A41"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73E7145F"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03056A51" w14:textId="77777777" w:rsidR="00BA5C10" w:rsidRDefault="00BA5C10">
            <w:pPr>
              <w:jc w:val="both"/>
              <w:rPr>
                <w:b/>
              </w:rPr>
            </w:pPr>
            <w:r>
              <w:rPr>
                <w:b/>
              </w:rPr>
              <w:t>Apima PA</w:t>
            </w:r>
          </w:p>
        </w:tc>
        <w:tc>
          <w:tcPr>
            <w:tcW w:w="4770" w:type="dxa"/>
            <w:tcBorders>
              <w:top w:val="single" w:sz="4" w:space="0" w:color="auto"/>
              <w:left w:val="single" w:sz="4" w:space="0" w:color="auto"/>
              <w:bottom w:val="single" w:sz="4" w:space="0" w:color="auto"/>
              <w:right w:val="double" w:sz="4" w:space="0" w:color="auto"/>
            </w:tcBorders>
            <w:hideMark/>
          </w:tcPr>
          <w:p w14:paraId="01CC44D3" w14:textId="77777777" w:rsidR="00BA5C10" w:rsidRDefault="00BA5C10">
            <w:pPr>
              <w:jc w:val="both"/>
            </w:pPr>
            <w:r>
              <w:t>-</w:t>
            </w:r>
          </w:p>
        </w:tc>
      </w:tr>
      <w:tr w:rsidR="00BA5C10" w14:paraId="74FBC2C5"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028B218D"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2E92C415" w14:textId="77777777" w:rsidR="00BA5C10" w:rsidRDefault="00BA5C10">
            <w:pPr>
              <w:jc w:val="both"/>
              <w:rPr>
                <w:b/>
              </w:rPr>
            </w:pPr>
            <w:r>
              <w:rPr>
                <w:b/>
              </w:rPr>
              <w:t>Specializuoja PA</w:t>
            </w:r>
          </w:p>
        </w:tc>
        <w:tc>
          <w:tcPr>
            <w:tcW w:w="4770" w:type="dxa"/>
            <w:tcBorders>
              <w:top w:val="single" w:sz="4" w:space="0" w:color="auto"/>
              <w:left w:val="single" w:sz="4" w:space="0" w:color="auto"/>
              <w:bottom w:val="single" w:sz="4" w:space="0" w:color="auto"/>
              <w:right w:val="double" w:sz="4" w:space="0" w:color="auto"/>
            </w:tcBorders>
            <w:hideMark/>
          </w:tcPr>
          <w:p w14:paraId="4F792135" w14:textId="77777777" w:rsidR="00BA5C10" w:rsidRDefault="00BA5C10">
            <w:pPr>
              <w:jc w:val="both"/>
            </w:pPr>
            <w:r>
              <w:t>-</w:t>
            </w:r>
          </w:p>
        </w:tc>
      </w:tr>
      <w:tr w:rsidR="00BA5C10" w14:paraId="750B859D"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796BFB92" w14:textId="77777777" w:rsidR="00BA5C10" w:rsidRDefault="00BA5C10">
            <w:pPr>
              <w:jc w:val="both"/>
              <w:rPr>
                <w:b/>
              </w:rPr>
            </w:pPr>
            <w:r>
              <w:rPr>
                <w:b/>
              </w:rPr>
              <w:t>Pagrindinis įvykių srautas</w:t>
            </w:r>
          </w:p>
        </w:tc>
        <w:tc>
          <w:tcPr>
            <w:tcW w:w="4770" w:type="dxa"/>
            <w:tcBorders>
              <w:top w:val="single" w:sz="4" w:space="0" w:color="auto"/>
              <w:left w:val="single" w:sz="4" w:space="0" w:color="auto"/>
              <w:bottom w:val="single" w:sz="4" w:space="0" w:color="auto"/>
              <w:right w:val="double" w:sz="4" w:space="0" w:color="auto"/>
            </w:tcBorders>
            <w:hideMark/>
          </w:tcPr>
          <w:p w14:paraId="3E9F018E" w14:textId="77777777" w:rsidR="00BA5C10" w:rsidRDefault="00BA5C10">
            <w:pPr>
              <w:jc w:val="both"/>
              <w:rPr>
                <w:b/>
              </w:rPr>
            </w:pPr>
            <w:r>
              <w:rPr>
                <w:b/>
              </w:rPr>
              <w:t>Sistemos reakcija ir sprendimai</w:t>
            </w:r>
          </w:p>
        </w:tc>
      </w:tr>
      <w:tr w:rsidR="00BA5C10" w14:paraId="26A6AEF0"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5611E0DA" w14:textId="77777777" w:rsidR="00BA5C10" w:rsidRDefault="00BA5C10">
            <w:pPr>
              <w:jc w:val="both"/>
            </w:pPr>
            <w:r>
              <w:t>1. Inventoriaus administratorius atsidaro daiktų langą ir spaudžia mygtuką „Atlikti daiktų apskaitą““</w:t>
            </w:r>
          </w:p>
        </w:tc>
        <w:tc>
          <w:tcPr>
            <w:tcW w:w="4770" w:type="dxa"/>
            <w:tcBorders>
              <w:top w:val="single" w:sz="4" w:space="0" w:color="auto"/>
              <w:left w:val="single" w:sz="4" w:space="0" w:color="auto"/>
              <w:bottom w:val="single" w:sz="4" w:space="0" w:color="auto"/>
              <w:right w:val="double" w:sz="4" w:space="0" w:color="auto"/>
            </w:tcBorders>
            <w:hideMark/>
          </w:tcPr>
          <w:p w14:paraId="06EBFF1D" w14:textId="77777777" w:rsidR="00BA5C10" w:rsidRDefault="00BA5C10">
            <w:pPr>
              <w:jc w:val="both"/>
            </w:pPr>
            <w:r>
              <w:t>1.1. Sistema suformuoja daiktų lentelę ir ją atvaizduoja</w:t>
            </w:r>
          </w:p>
        </w:tc>
      </w:tr>
      <w:tr w:rsidR="00BA5C10" w14:paraId="3055AE75" w14:textId="77777777" w:rsidTr="00BA5C10">
        <w:tc>
          <w:tcPr>
            <w:tcW w:w="4035" w:type="dxa"/>
            <w:gridSpan w:val="2"/>
            <w:tcBorders>
              <w:top w:val="single" w:sz="4" w:space="0" w:color="auto"/>
              <w:left w:val="double" w:sz="4" w:space="0" w:color="auto"/>
              <w:bottom w:val="single" w:sz="4" w:space="0" w:color="auto"/>
              <w:right w:val="single" w:sz="4" w:space="0" w:color="auto"/>
            </w:tcBorders>
          </w:tcPr>
          <w:p w14:paraId="6391F7E4" w14:textId="77777777" w:rsidR="00BA5C10" w:rsidRDefault="00BA5C10">
            <w:pPr>
              <w:jc w:val="both"/>
            </w:pPr>
          </w:p>
        </w:tc>
        <w:tc>
          <w:tcPr>
            <w:tcW w:w="4770" w:type="dxa"/>
            <w:tcBorders>
              <w:top w:val="single" w:sz="4" w:space="0" w:color="auto"/>
              <w:left w:val="single" w:sz="4" w:space="0" w:color="auto"/>
              <w:bottom w:val="single" w:sz="4" w:space="0" w:color="auto"/>
              <w:right w:val="double" w:sz="4" w:space="0" w:color="auto"/>
            </w:tcBorders>
          </w:tcPr>
          <w:p w14:paraId="71DFC356" w14:textId="77777777" w:rsidR="00BA5C10" w:rsidRDefault="00BA5C10">
            <w:pPr>
              <w:jc w:val="both"/>
            </w:pPr>
          </w:p>
        </w:tc>
      </w:tr>
      <w:tr w:rsidR="00BA5C10" w14:paraId="240D3947"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2128DDA" w14:textId="77777777" w:rsidR="00BA5C10" w:rsidRDefault="00BA5C10">
            <w:pPr>
              <w:jc w:val="both"/>
              <w:rPr>
                <w:b/>
              </w:rPr>
            </w:pPr>
            <w:r>
              <w:rPr>
                <w:b/>
              </w:rPr>
              <w:t>Po sąlyga</w:t>
            </w:r>
          </w:p>
        </w:tc>
        <w:tc>
          <w:tcPr>
            <w:tcW w:w="4770" w:type="dxa"/>
            <w:tcBorders>
              <w:top w:val="single" w:sz="4" w:space="0" w:color="auto"/>
              <w:left w:val="single" w:sz="4" w:space="0" w:color="auto"/>
              <w:bottom w:val="single" w:sz="4" w:space="0" w:color="auto"/>
              <w:right w:val="double" w:sz="4" w:space="0" w:color="auto"/>
            </w:tcBorders>
            <w:hideMark/>
          </w:tcPr>
          <w:p w14:paraId="7CD8CBBE" w14:textId="77777777" w:rsidR="00BA5C10" w:rsidRDefault="00BA5C10">
            <w:pPr>
              <w:jc w:val="both"/>
            </w:pPr>
            <w:r>
              <w:t>Atlikta daiktų apskaita</w:t>
            </w:r>
          </w:p>
        </w:tc>
      </w:tr>
      <w:tr w:rsidR="00BA5C10" w14:paraId="03DB2EC2" w14:textId="77777777" w:rsidTr="00BA5C10">
        <w:tc>
          <w:tcPr>
            <w:tcW w:w="8805" w:type="dxa"/>
            <w:gridSpan w:val="3"/>
            <w:tcBorders>
              <w:top w:val="single" w:sz="4" w:space="0" w:color="auto"/>
              <w:left w:val="double" w:sz="4" w:space="0" w:color="auto"/>
              <w:bottom w:val="single" w:sz="4" w:space="0" w:color="auto"/>
              <w:right w:val="double" w:sz="4" w:space="0" w:color="auto"/>
            </w:tcBorders>
            <w:hideMark/>
          </w:tcPr>
          <w:p w14:paraId="2A5B1902" w14:textId="77777777" w:rsidR="00BA5C10" w:rsidRDefault="00BA5C10">
            <w:pPr>
              <w:jc w:val="both"/>
            </w:pPr>
            <w:r>
              <w:rPr>
                <w:b/>
              </w:rPr>
              <w:t>Alternatyvūs scenarijai</w:t>
            </w:r>
          </w:p>
        </w:tc>
      </w:tr>
      <w:tr w:rsidR="00BA5C10" w14:paraId="60881AC2"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0A9D7177" w14:textId="77777777" w:rsidR="00BA5C10" w:rsidRDefault="00BA5C10">
            <w:pPr>
              <w:jc w:val="both"/>
            </w:pPr>
            <w:r>
              <w:t>2a. Sistema negauna duomenų</w:t>
            </w:r>
          </w:p>
        </w:tc>
        <w:tc>
          <w:tcPr>
            <w:tcW w:w="4770" w:type="dxa"/>
            <w:tcBorders>
              <w:top w:val="single" w:sz="4" w:space="0" w:color="auto"/>
              <w:left w:val="single" w:sz="4" w:space="0" w:color="auto"/>
              <w:bottom w:val="double" w:sz="4" w:space="0" w:color="auto"/>
              <w:right w:val="double" w:sz="4" w:space="0" w:color="auto"/>
            </w:tcBorders>
            <w:hideMark/>
          </w:tcPr>
          <w:p w14:paraId="5516A36B" w14:textId="77777777" w:rsidR="00BA5C10" w:rsidRDefault="00BA5C10" w:rsidP="008205E3">
            <w:pPr>
              <w:keepNext/>
              <w:jc w:val="both"/>
            </w:pPr>
            <w:r>
              <w:t>2a.1. Sistema suformuoja klaidos pranešimą</w:t>
            </w:r>
          </w:p>
        </w:tc>
      </w:tr>
    </w:tbl>
    <w:p w14:paraId="60776AFA" w14:textId="46566E44" w:rsidR="008D15C2" w:rsidRDefault="008205E3" w:rsidP="008205E3">
      <w:pPr>
        <w:pStyle w:val="Antrat"/>
      </w:pPr>
      <w:r>
        <w:t xml:space="preserve">Lentelė </w:t>
      </w:r>
      <w:fldSimple w:instr=" STYLEREF 1 \s ">
        <w:r w:rsidR="00005801">
          <w:rPr>
            <w:noProof/>
          </w:rPr>
          <w:t>2</w:t>
        </w:r>
      </w:fldSimple>
      <w:r w:rsidR="00005801">
        <w:noBreakHyphen/>
      </w:r>
      <w:fldSimple w:instr=" SEQ lentelė \* ARABIC \s 1 ">
        <w:r w:rsidR="00005801">
          <w:rPr>
            <w:noProof/>
          </w:rPr>
          <w:t>31</w:t>
        </w:r>
      </w:fldSimple>
      <w:r>
        <w:t xml:space="preserve"> </w:t>
      </w:r>
      <w:r w:rsidRPr="0009245D">
        <w:t>Atlikti inventoriaus apskaitą</w:t>
      </w:r>
    </w:p>
    <w:p w14:paraId="3F5A2FF6" w14:textId="77777777" w:rsidR="008D15C2" w:rsidRDefault="008D15C2">
      <w:r>
        <w:br w:type="page"/>
      </w:r>
    </w:p>
    <w:p w14:paraId="7C62B984" w14:textId="1D8F2A75" w:rsidR="008205E3" w:rsidRDefault="008205E3" w:rsidP="008205E3">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33</w:t>
        </w:r>
      </w:fldSimple>
      <w:r>
        <w:t xml:space="preserve"> paieška pagal filtrus</w:t>
      </w:r>
    </w:p>
    <w:p w14:paraId="741A4EFE" w14:textId="7A7782FD" w:rsidR="00BA5C10" w:rsidRDefault="00AA5E26" w:rsidP="00BA5C10">
      <w:pPr>
        <w:keepNext/>
      </w:pPr>
      <w:r>
        <w:rPr>
          <w:noProof/>
        </w:rPr>
        <w:drawing>
          <wp:inline distT="0" distB="0" distL="0" distR="0" wp14:anchorId="55E92353" wp14:editId="42D84239">
            <wp:extent cx="5274310" cy="23895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89505"/>
                    </a:xfrm>
                    <a:prstGeom prst="rect">
                      <a:avLst/>
                    </a:prstGeom>
                  </pic:spPr>
                </pic:pic>
              </a:graphicData>
            </a:graphic>
          </wp:inline>
        </w:drawing>
      </w:r>
    </w:p>
    <w:tbl>
      <w:tblPr>
        <w:tblW w:w="862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590"/>
      </w:tblGrid>
      <w:tr w:rsidR="00BA5C10" w14:paraId="4CB4CD0D" w14:textId="77777777" w:rsidTr="00BA5C10">
        <w:tc>
          <w:tcPr>
            <w:tcW w:w="8625" w:type="dxa"/>
            <w:gridSpan w:val="3"/>
            <w:tcBorders>
              <w:top w:val="double" w:sz="4" w:space="0" w:color="auto"/>
              <w:left w:val="double" w:sz="4" w:space="0" w:color="auto"/>
              <w:bottom w:val="single" w:sz="4" w:space="0" w:color="auto"/>
              <w:right w:val="double" w:sz="4" w:space="0" w:color="auto"/>
            </w:tcBorders>
            <w:hideMark/>
          </w:tcPr>
          <w:p w14:paraId="53891343" w14:textId="77777777" w:rsidR="00BA5C10" w:rsidRDefault="00BA5C10">
            <w:pPr>
              <w:jc w:val="both"/>
              <w:rPr>
                <w:b/>
              </w:rPr>
            </w:pPr>
            <w:r>
              <w:rPr>
                <w:b/>
              </w:rPr>
              <w:t>Panaudojimo atvejis „Paieška pagal filtrus“</w:t>
            </w:r>
          </w:p>
        </w:tc>
      </w:tr>
      <w:tr w:rsidR="00BA5C10" w14:paraId="05CEF892"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F2B5226" w14:textId="77777777" w:rsidR="00BA5C10" w:rsidRDefault="00BA5C10">
            <w:pPr>
              <w:jc w:val="both"/>
              <w:rPr>
                <w:b/>
              </w:rPr>
            </w:pPr>
            <w:r>
              <w:rPr>
                <w:b/>
              </w:rPr>
              <w:t>Aktorius</w:t>
            </w:r>
          </w:p>
        </w:tc>
        <w:tc>
          <w:tcPr>
            <w:tcW w:w="4590" w:type="dxa"/>
            <w:tcBorders>
              <w:top w:val="single" w:sz="4" w:space="0" w:color="auto"/>
              <w:left w:val="single" w:sz="4" w:space="0" w:color="auto"/>
              <w:bottom w:val="single" w:sz="4" w:space="0" w:color="auto"/>
              <w:right w:val="double" w:sz="4" w:space="0" w:color="auto"/>
            </w:tcBorders>
            <w:hideMark/>
          </w:tcPr>
          <w:p w14:paraId="4BFB6142" w14:textId="77777777" w:rsidR="00BA5C10" w:rsidRDefault="00BA5C10">
            <w:pPr>
              <w:jc w:val="both"/>
            </w:pPr>
            <w:r>
              <w:t>Inventoriaus administratorius</w:t>
            </w:r>
          </w:p>
        </w:tc>
      </w:tr>
      <w:tr w:rsidR="00BA5C10" w14:paraId="4A7D03AC"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7022B97A" w14:textId="77777777" w:rsidR="00BA5C10" w:rsidRDefault="00BA5C10">
            <w:pPr>
              <w:jc w:val="both"/>
              <w:rPr>
                <w:b/>
              </w:rPr>
            </w:pPr>
            <w:r>
              <w:rPr>
                <w:b/>
              </w:rPr>
              <w:t>Prieš sąlyga</w:t>
            </w:r>
          </w:p>
        </w:tc>
        <w:tc>
          <w:tcPr>
            <w:tcW w:w="4590" w:type="dxa"/>
            <w:tcBorders>
              <w:top w:val="single" w:sz="4" w:space="0" w:color="auto"/>
              <w:left w:val="single" w:sz="4" w:space="0" w:color="auto"/>
              <w:bottom w:val="single" w:sz="4" w:space="0" w:color="auto"/>
              <w:right w:val="double" w:sz="4" w:space="0" w:color="auto"/>
            </w:tcBorders>
            <w:hideMark/>
          </w:tcPr>
          <w:p w14:paraId="7F325F40" w14:textId="77777777" w:rsidR="00BA5C10" w:rsidRDefault="00BA5C10">
            <w:pPr>
              <w:jc w:val="both"/>
            </w:pPr>
            <w:r>
              <w:t xml:space="preserve">Inventoriaus administratorius turi būti prisijungęs prie sistemos </w:t>
            </w:r>
          </w:p>
        </w:tc>
      </w:tr>
      <w:tr w:rsidR="00BA5C10" w14:paraId="488C8C1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3902CD34" w14:textId="77777777" w:rsidR="00BA5C10" w:rsidRDefault="00BA5C10">
            <w:pPr>
              <w:jc w:val="both"/>
              <w:rPr>
                <w:b/>
              </w:rPr>
            </w:pPr>
            <w:r>
              <w:rPr>
                <w:b/>
              </w:rPr>
              <w:t>Sužadinimo sąlyga</w:t>
            </w:r>
          </w:p>
        </w:tc>
        <w:tc>
          <w:tcPr>
            <w:tcW w:w="4590" w:type="dxa"/>
            <w:tcBorders>
              <w:top w:val="single" w:sz="4" w:space="0" w:color="auto"/>
              <w:left w:val="single" w:sz="4" w:space="0" w:color="auto"/>
              <w:bottom w:val="single" w:sz="4" w:space="0" w:color="auto"/>
              <w:right w:val="double" w:sz="4" w:space="0" w:color="auto"/>
            </w:tcBorders>
            <w:hideMark/>
          </w:tcPr>
          <w:p w14:paraId="3B871710" w14:textId="77777777" w:rsidR="00BA5C10" w:rsidRDefault="00BA5C10">
            <w:pPr>
              <w:jc w:val="both"/>
            </w:pPr>
            <w:r>
              <w:t>Inventoriaus administratorius nori atlikti daiktų paiešką pagal filtrus</w:t>
            </w:r>
          </w:p>
        </w:tc>
      </w:tr>
      <w:tr w:rsidR="00BA5C10" w14:paraId="37D48C74"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52E8236E"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2EA40635" w14:textId="77777777" w:rsidR="00BA5C10" w:rsidRDefault="00BA5C10">
            <w:pPr>
              <w:jc w:val="both"/>
              <w:rPr>
                <w:b/>
              </w:rPr>
            </w:pPr>
            <w:r>
              <w:rPr>
                <w:b/>
              </w:rPr>
              <w:t>Išplečia PA</w:t>
            </w:r>
          </w:p>
        </w:tc>
        <w:tc>
          <w:tcPr>
            <w:tcW w:w="4590" w:type="dxa"/>
            <w:tcBorders>
              <w:top w:val="single" w:sz="4" w:space="0" w:color="auto"/>
              <w:left w:val="single" w:sz="4" w:space="0" w:color="auto"/>
              <w:bottom w:val="single" w:sz="4" w:space="0" w:color="auto"/>
              <w:right w:val="double" w:sz="4" w:space="0" w:color="auto"/>
            </w:tcBorders>
            <w:hideMark/>
          </w:tcPr>
          <w:p w14:paraId="658EF186" w14:textId="77777777" w:rsidR="00BA5C10" w:rsidRDefault="00BA5C10">
            <w:pPr>
              <w:jc w:val="both"/>
            </w:pPr>
            <w:r>
              <w:t>-</w:t>
            </w:r>
          </w:p>
        </w:tc>
      </w:tr>
      <w:tr w:rsidR="00BA5C10" w14:paraId="37A0AA8B"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701D11C2"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263F3497" w14:textId="77777777" w:rsidR="00BA5C10" w:rsidRDefault="00BA5C10">
            <w:pPr>
              <w:jc w:val="both"/>
              <w:rPr>
                <w:b/>
              </w:rPr>
            </w:pPr>
            <w:r>
              <w:rPr>
                <w:b/>
              </w:rPr>
              <w:t>Apima PA</w:t>
            </w:r>
          </w:p>
        </w:tc>
        <w:tc>
          <w:tcPr>
            <w:tcW w:w="4590" w:type="dxa"/>
            <w:tcBorders>
              <w:top w:val="single" w:sz="4" w:space="0" w:color="auto"/>
              <w:left w:val="single" w:sz="4" w:space="0" w:color="auto"/>
              <w:bottom w:val="single" w:sz="4" w:space="0" w:color="auto"/>
              <w:right w:val="double" w:sz="4" w:space="0" w:color="auto"/>
            </w:tcBorders>
            <w:hideMark/>
          </w:tcPr>
          <w:p w14:paraId="61D15B19" w14:textId="77777777" w:rsidR="00BA5C10" w:rsidRDefault="00BA5C10">
            <w:pPr>
              <w:jc w:val="both"/>
            </w:pPr>
            <w:r>
              <w:t>-</w:t>
            </w:r>
          </w:p>
        </w:tc>
      </w:tr>
      <w:tr w:rsidR="00BA5C10" w14:paraId="298ACC49"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29BB75E2"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17A61B59" w14:textId="77777777" w:rsidR="00BA5C10" w:rsidRDefault="00BA5C10">
            <w:pPr>
              <w:jc w:val="both"/>
              <w:rPr>
                <w:b/>
              </w:rPr>
            </w:pPr>
            <w:r>
              <w:rPr>
                <w:b/>
              </w:rPr>
              <w:t>Specializuoja PA</w:t>
            </w:r>
          </w:p>
        </w:tc>
        <w:tc>
          <w:tcPr>
            <w:tcW w:w="4590" w:type="dxa"/>
            <w:tcBorders>
              <w:top w:val="single" w:sz="4" w:space="0" w:color="auto"/>
              <w:left w:val="single" w:sz="4" w:space="0" w:color="auto"/>
              <w:bottom w:val="single" w:sz="4" w:space="0" w:color="auto"/>
              <w:right w:val="double" w:sz="4" w:space="0" w:color="auto"/>
            </w:tcBorders>
            <w:hideMark/>
          </w:tcPr>
          <w:p w14:paraId="5A73DA4E" w14:textId="77777777" w:rsidR="00BA5C10" w:rsidRDefault="00BA5C10">
            <w:pPr>
              <w:jc w:val="both"/>
            </w:pPr>
            <w:r>
              <w:t>-</w:t>
            </w:r>
          </w:p>
        </w:tc>
      </w:tr>
      <w:tr w:rsidR="00BA5C10" w14:paraId="03146C14"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CCBE037" w14:textId="77777777" w:rsidR="00BA5C10" w:rsidRDefault="00BA5C10">
            <w:pPr>
              <w:jc w:val="both"/>
              <w:rPr>
                <w:b/>
              </w:rPr>
            </w:pPr>
            <w:r>
              <w:rPr>
                <w:b/>
              </w:rPr>
              <w:t>Pagrindinis įvykių srautas</w:t>
            </w:r>
          </w:p>
        </w:tc>
        <w:tc>
          <w:tcPr>
            <w:tcW w:w="4590" w:type="dxa"/>
            <w:tcBorders>
              <w:top w:val="single" w:sz="4" w:space="0" w:color="auto"/>
              <w:left w:val="single" w:sz="4" w:space="0" w:color="auto"/>
              <w:bottom w:val="single" w:sz="4" w:space="0" w:color="auto"/>
              <w:right w:val="double" w:sz="4" w:space="0" w:color="auto"/>
            </w:tcBorders>
            <w:hideMark/>
          </w:tcPr>
          <w:p w14:paraId="446573B3" w14:textId="77777777" w:rsidR="00BA5C10" w:rsidRDefault="00BA5C10">
            <w:pPr>
              <w:jc w:val="both"/>
              <w:rPr>
                <w:b/>
              </w:rPr>
            </w:pPr>
            <w:r>
              <w:rPr>
                <w:b/>
              </w:rPr>
              <w:t>Sistemos reakcija ir sprendimai</w:t>
            </w:r>
          </w:p>
        </w:tc>
      </w:tr>
      <w:tr w:rsidR="00BA5C10" w14:paraId="711270D9"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182EAC5" w14:textId="77777777" w:rsidR="00BA5C10" w:rsidRDefault="00BA5C10">
            <w:pPr>
              <w:jc w:val="both"/>
            </w:pPr>
            <w:r>
              <w:t>1. Inventoriaus administratorius atsidaro daiktų langą ir pasirenka filtrus pagal, kurios nori atlikti daiktų paieška ir spaudžia mygtuką „Ieškoti“</w:t>
            </w:r>
          </w:p>
        </w:tc>
        <w:tc>
          <w:tcPr>
            <w:tcW w:w="4590" w:type="dxa"/>
            <w:tcBorders>
              <w:top w:val="single" w:sz="4" w:space="0" w:color="auto"/>
              <w:left w:val="single" w:sz="4" w:space="0" w:color="auto"/>
              <w:bottom w:val="single" w:sz="4" w:space="0" w:color="auto"/>
              <w:right w:val="double" w:sz="4" w:space="0" w:color="auto"/>
            </w:tcBorders>
            <w:hideMark/>
          </w:tcPr>
          <w:p w14:paraId="5675678D" w14:textId="77777777" w:rsidR="00BA5C10" w:rsidRDefault="00BA5C10">
            <w:pPr>
              <w:jc w:val="both"/>
            </w:pPr>
            <w:r>
              <w:t>1.1. Sistema suformuoja daiktų lentelę ir ją atvaizduoja</w:t>
            </w:r>
          </w:p>
        </w:tc>
      </w:tr>
      <w:tr w:rsidR="00BA5C10" w14:paraId="256896E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B8032DC" w14:textId="77777777" w:rsidR="00BA5C10" w:rsidRDefault="00BA5C10">
            <w:pPr>
              <w:jc w:val="both"/>
            </w:pPr>
            <w:r>
              <w:t>2.</w:t>
            </w:r>
          </w:p>
        </w:tc>
        <w:tc>
          <w:tcPr>
            <w:tcW w:w="4590" w:type="dxa"/>
            <w:tcBorders>
              <w:top w:val="single" w:sz="4" w:space="0" w:color="auto"/>
              <w:left w:val="single" w:sz="4" w:space="0" w:color="auto"/>
              <w:bottom w:val="single" w:sz="4" w:space="0" w:color="auto"/>
              <w:right w:val="double" w:sz="4" w:space="0" w:color="auto"/>
            </w:tcBorders>
          </w:tcPr>
          <w:p w14:paraId="302C0FD8" w14:textId="77777777" w:rsidR="00BA5C10" w:rsidRDefault="00BA5C10">
            <w:pPr>
              <w:jc w:val="both"/>
            </w:pPr>
          </w:p>
        </w:tc>
      </w:tr>
      <w:tr w:rsidR="00BA5C10" w14:paraId="3C1614F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3872EA8C" w14:textId="77777777" w:rsidR="00BA5C10" w:rsidRDefault="00BA5C10">
            <w:pPr>
              <w:jc w:val="both"/>
              <w:rPr>
                <w:b/>
              </w:rPr>
            </w:pPr>
            <w:r>
              <w:rPr>
                <w:b/>
              </w:rPr>
              <w:t>Po sąlyga</w:t>
            </w:r>
          </w:p>
        </w:tc>
        <w:tc>
          <w:tcPr>
            <w:tcW w:w="4590" w:type="dxa"/>
            <w:tcBorders>
              <w:top w:val="single" w:sz="4" w:space="0" w:color="auto"/>
              <w:left w:val="single" w:sz="4" w:space="0" w:color="auto"/>
              <w:bottom w:val="single" w:sz="4" w:space="0" w:color="auto"/>
              <w:right w:val="double" w:sz="4" w:space="0" w:color="auto"/>
            </w:tcBorders>
            <w:hideMark/>
          </w:tcPr>
          <w:p w14:paraId="2B9CDEA4" w14:textId="77777777" w:rsidR="00BA5C10" w:rsidRDefault="00BA5C10">
            <w:pPr>
              <w:jc w:val="both"/>
            </w:pPr>
            <w:r>
              <w:t>Atlikta daiktų paieška pagal filtrus</w:t>
            </w:r>
          </w:p>
        </w:tc>
      </w:tr>
      <w:tr w:rsidR="00BA5C10" w14:paraId="6F1B7A96" w14:textId="77777777" w:rsidTr="00BA5C10">
        <w:tc>
          <w:tcPr>
            <w:tcW w:w="8625" w:type="dxa"/>
            <w:gridSpan w:val="3"/>
            <w:tcBorders>
              <w:top w:val="single" w:sz="4" w:space="0" w:color="auto"/>
              <w:left w:val="double" w:sz="4" w:space="0" w:color="auto"/>
              <w:bottom w:val="single" w:sz="4" w:space="0" w:color="auto"/>
              <w:right w:val="double" w:sz="4" w:space="0" w:color="auto"/>
            </w:tcBorders>
            <w:hideMark/>
          </w:tcPr>
          <w:p w14:paraId="36301ED4" w14:textId="77777777" w:rsidR="00BA5C10" w:rsidRDefault="00BA5C10">
            <w:pPr>
              <w:jc w:val="both"/>
            </w:pPr>
            <w:r>
              <w:rPr>
                <w:b/>
              </w:rPr>
              <w:t>Alternatyvūs scenarijai</w:t>
            </w:r>
          </w:p>
        </w:tc>
      </w:tr>
      <w:tr w:rsidR="00BA5C10" w14:paraId="022EDFF9"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0C3AC8F4" w14:textId="77777777" w:rsidR="00BA5C10" w:rsidRDefault="00BA5C10">
            <w:pPr>
              <w:jc w:val="both"/>
            </w:pPr>
            <w:r>
              <w:t>2a. Sistema negauna duomenų</w:t>
            </w:r>
          </w:p>
        </w:tc>
        <w:tc>
          <w:tcPr>
            <w:tcW w:w="4590" w:type="dxa"/>
            <w:tcBorders>
              <w:top w:val="single" w:sz="4" w:space="0" w:color="auto"/>
              <w:left w:val="single" w:sz="4" w:space="0" w:color="auto"/>
              <w:bottom w:val="double" w:sz="4" w:space="0" w:color="auto"/>
              <w:right w:val="double" w:sz="4" w:space="0" w:color="auto"/>
            </w:tcBorders>
            <w:hideMark/>
          </w:tcPr>
          <w:p w14:paraId="463BE0E1" w14:textId="77777777" w:rsidR="00BA5C10" w:rsidRDefault="00BA5C10" w:rsidP="008205E3">
            <w:pPr>
              <w:keepNext/>
              <w:jc w:val="both"/>
            </w:pPr>
            <w:r>
              <w:t>2a.1. Sistema suformuoja klaidos pranešimą</w:t>
            </w:r>
          </w:p>
        </w:tc>
      </w:tr>
    </w:tbl>
    <w:p w14:paraId="1BD349C7" w14:textId="3C35964D" w:rsidR="008D15C2" w:rsidRDefault="008205E3" w:rsidP="008205E3">
      <w:pPr>
        <w:pStyle w:val="Antrat"/>
      </w:pPr>
      <w:r>
        <w:t xml:space="preserve">Lentelė </w:t>
      </w:r>
      <w:fldSimple w:instr=" STYLEREF 1 \s ">
        <w:r w:rsidR="00005801">
          <w:rPr>
            <w:noProof/>
          </w:rPr>
          <w:t>2</w:t>
        </w:r>
      </w:fldSimple>
      <w:r w:rsidR="00005801">
        <w:noBreakHyphen/>
      </w:r>
      <w:fldSimple w:instr=" SEQ lentelė \* ARABIC \s 1 ">
        <w:r w:rsidR="00005801">
          <w:rPr>
            <w:noProof/>
          </w:rPr>
          <w:t>32</w:t>
        </w:r>
      </w:fldSimple>
      <w:r>
        <w:t xml:space="preserve"> </w:t>
      </w:r>
      <w:r w:rsidRPr="004468D3">
        <w:t>Atlikti inventoriaus apskaitą</w:t>
      </w:r>
    </w:p>
    <w:p w14:paraId="610CE00A" w14:textId="77777777" w:rsidR="008D15C2" w:rsidRDefault="008D15C2">
      <w:r>
        <w:br w:type="page"/>
      </w:r>
    </w:p>
    <w:p w14:paraId="52FF0913" w14:textId="28BD0B88" w:rsidR="008205E3" w:rsidRDefault="008205E3" w:rsidP="008205E3">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34</w:t>
        </w:r>
      </w:fldSimple>
      <w:r>
        <w:t xml:space="preserve"> Daikto priskyrimas darbuotojui</w:t>
      </w:r>
    </w:p>
    <w:p w14:paraId="13C20AD9" w14:textId="3A2A9437" w:rsidR="00BA5C10" w:rsidRDefault="00A9000C" w:rsidP="00BA5C10">
      <w:pPr>
        <w:keepNext/>
      </w:pPr>
      <w:r>
        <w:rPr>
          <w:noProof/>
        </w:rPr>
        <w:drawing>
          <wp:inline distT="0" distB="0" distL="0" distR="0" wp14:anchorId="0E84CE56" wp14:editId="0AEA03F4">
            <wp:extent cx="5274310" cy="2895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95600"/>
                    </a:xfrm>
                    <a:prstGeom prst="rect">
                      <a:avLst/>
                    </a:prstGeom>
                  </pic:spPr>
                </pic:pic>
              </a:graphicData>
            </a:graphic>
          </wp:inline>
        </w:drawing>
      </w:r>
    </w:p>
    <w:tbl>
      <w:tblPr>
        <w:tblW w:w="862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422"/>
        <w:gridCol w:w="4590"/>
      </w:tblGrid>
      <w:tr w:rsidR="00BA5C10" w14:paraId="710CA9A6" w14:textId="77777777" w:rsidTr="00BA5C10">
        <w:tc>
          <w:tcPr>
            <w:tcW w:w="8625" w:type="dxa"/>
            <w:gridSpan w:val="3"/>
            <w:tcBorders>
              <w:top w:val="double" w:sz="4" w:space="0" w:color="auto"/>
              <w:left w:val="double" w:sz="4" w:space="0" w:color="auto"/>
              <w:bottom w:val="single" w:sz="4" w:space="0" w:color="auto"/>
              <w:right w:val="double" w:sz="4" w:space="0" w:color="auto"/>
            </w:tcBorders>
            <w:hideMark/>
          </w:tcPr>
          <w:p w14:paraId="6B63DC70" w14:textId="77777777" w:rsidR="00BA5C10" w:rsidRDefault="00BA5C10">
            <w:pPr>
              <w:jc w:val="both"/>
              <w:rPr>
                <w:b/>
              </w:rPr>
            </w:pPr>
            <w:r>
              <w:rPr>
                <w:b/>
              </w:rPr>
              <w:t>Panaudojimo atvejis „</w:t>
            </w:r>
            <w:r>
              <w:t>Daikto priskyrimas darbuotojui</w:t>
            </w:r>
            <w:r>
              <w:rPr>
                <w:b/>
              </w:rPr>
              <w:t>“</w:t>
            </w:r>
          </w:p>
        </w:tc>
      </w:tr>
      <w:tr w:rsidR="00BA5C10" w14:paraId="403D2F66"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0DD533FA" w14:textId="77777777" w:rsidR="00BA5C10" w:rsidRDefault="00BA5C10">
            <w:pPr>
              <w:jc w:val="both"/>
              <w:rPr>
                <w:b/>
              </w:rPr>
            </w:pPr>
            <w:r>
              <w:rPr>
                <w:b/>
              </w:rPr>
              <w:t>Aktorius</w:t>
            </w:r>
          </w:p>
        </w:tc>
        <w:tc>
          <w:tcPr>
            <w:tcW w:w="4590" w:type="dxa"/>
            <w:tcBorders>
              <w:top w:val="single" w:sz="4" w:space="0" w:color="auto"/>
              <w:left w:val="single" w:sz="4" w:space="0" w:color="auto"/>
              <w:bottom w:val="single" w:sz="4" w:space="0" w:color="auto"/>
              <w:right w:val="double" w:sz="4" w:space="0" w:color="auto"/>
            </w:tcBorders>
            <w:hideMark/>
          </w:tcPr>
          <w:p w14:paraId="4737BC3C" w14:textId="77777777" w:rsidR="00BA5C10" w:rsidRDefault="00BA5C10">
            <w:pPr>
              <w:jc w:val="both"/>
            </w:pPr>
            <w:r>
              <w:t>Inventoriaus administratorius</w:t>
            </w:r>
          </w:p>
        </w:tc>
      </w:tr>
      <w:tr w:rsidR="00BA5C10" w14:paraId="645C759E"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06504196" w14:textId="77777777" w:rsidR="00BA5C10" w:rsidRDefault="00BA5C10">
            <w:pPr>
              <w:jc w:val="both"/>
              <w:rPr>
                <w:b/>
              </w:rPr>
            </w:pPr>
            <w:r>
              <w:rPr>
                <w:b/>
              </w:rPr>
              <w:t>Prieš sąlyga</w:t>
            </w:r>
          </w:p>
        </w:tc>
        <w:tc>
          <w:tcPr>
            <w:tcW w:w="4590" w:type="dxa"/>
            <w:tcBorders>
              <w:top w:val="single" w:sz="4" w:space="0" w:color="auto"/>
              <w:left w:val="single" w:sz="4" w:space="0" w:color="auto"/>
              <w:bottom w:val="single" w:sz="4" w:space="0" w:color="auto"/>
              <w:right w:val="double" w:sz="4" w:space="0" w:color="auto"/>
            </w:tcBorders>
            <w:hideMark/>
          </w:tcPr>
          <w:p w14:paraId="4FF0CFB0" w14:textId="77777777" w:rsidR="00BA5C10" w:rsidRDefault="00BA5C10">
            <w:pPr>
              <w:jc w:val="both"/>
            </w:pPr>
            <w:r>
              <w:t xml:space="preserve">Inventoriaus administratorius turi būti prisijungęs prie sistemos </w:t>
            </w:r>
          </w:p>
        </w:tc>
      </w:tr>
      <w:tr w:rsidR="00BA5C10" w14:paraId="0228CB6B"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4A1910B4" w14:textId="77777777" w:rsidR="00BA5C10" w:rsidRDefault="00BA5C10">
            <w:pPr>
              <w:jc w:val="both"/>
              <w:rPr>
                <w:b/>
              </w:rPr>
            </w:pPr>
            <w:r>
              <w:rPr>
                <w:b/>
              </w:rPr>
              <w:t>Sužadinimo sąlyga</w:t>
            </w:r>
          </w:p>
        </w:tc>
        <w:tc>
          <w:tcPr>
            <w:tcW w:w="4590" w:type="dxa"/>
            <w:tcBorders>
              <w:top w:val="single" w:sz="4" w:space="0" w:color="auto"/>
              <w:left w:val="single" w:sz="4" w:space="0" w:color="auto"/>
              <w:bottom w:val="single" w:sz="4" w:space="0" w:color="auto"/>
              <w:right w:val="double" w:sz="4" w:space="0" w:color="auto"/>
            </w:tcBorders>
            <w:hideMark/>
          </w:tcPr>
          <w:p w14:paraId="3EA2AF38" w14:textId="77777777" w:rsidR="00BA5C10" w:rsidRDefault="00BA5C10">
            <w:pPr>
              <w:jc w:val="both"/>
            </w:pPr>
            <w:r>
              <w:t>Inventoriaus administratorius nori išduoti reikalingą daiktą darbuotojui</w:t>
            </w:r>
          </w:p>
        </w:tc>
      </w:tr>
      <w:tr w:rsidR="00BA5C10" w14:paraId="7A458FE5" w14:textId="77777777" w:rsidTr="00BA5C10">
        <w:tc>
          <w:tcPr>
            <w:tcW w:w="1613" w:type="dxa"/>
            <w:vMerge w:val="restart"/>
            <w:tcBorders>
              <w:top w:val="single" w:sz="4" w:space="0" w:color="auto"/>
              <w:left w:val="double" w:sz="4" w:space="0" w:color="auto"/>
              <w:bottom w:val="single" w:sz="4" w:space="0" w:color="auto"/>
              <w:right w:val="single" w:sz="4" w:space="0" w:color="auto"/>
            </w:tcBorders>
            <w:hideMark/>
          </w:tcPr>
          <w:p w14:paraId="721073B4" w14:textId="77777777" w:rsidR="00BA5C10" w:rsidRDefault="00BA5C10">
            <w:pPr>
              <w:jc w:val="both"/>
              <w:rPr>
                <w:b/>
              </w:rPr>
            </w:pPr>
            <w:r>
              <w:rPr>
                <w:b/>
              </w:rPr>
              <w:t>Susiję panaudojimo atvejai</w:t>
            </w:r>
          </w:p>
        </w:tc>
        <w:tc>
          <w:tcPr>
            <w:tcW w:w="2422" w:type="dxa"/>
            <w:tcBorders>
              <w:top w:val="single" w:sz="4" w:space="0" w:color="auto"/>
              <w:left w:val="single" w:sz="4" w:space="0" w:color="auto"/>
              <w:bottom w:val="single" w:sz="4" w:space="0" w:color="auto"/>
              <w:right w:val="single" w:sz="4" w:space="0" w:color="auto"/>
            </w:tcBorders>
            <w:hideMark/>
          </w:tcPr>
          <w:p w14:paraId="7C33A432" w14:textId="77777777" w:rsidR="00BA5C10" w:rsidRDefault="00BA5C10">
            <w:pPr>
              <w:jc w:val="both"/>
              <w:rPr>
                <w:b/>
              </w:rPr>
            </w:pPr>
            <w:r>
              <w:rPr>
                <w:b/>
              </w:rPr>
              <w:t>Išplečia PA</w:t>
            </w:r>
          </w:p>
        </w:tc>
        <w:tc>
          <w:tcPr>
            <w:tcW w:w="4590" w:type="dxa"/>
            <w:tcBorders>
              <w:top w:val="single" w:sz="4" w:space="0" w:color="auto"/>
              <w:left w:val="single" w:sz="4" w:space="0" w:color="auto"/>
              <w:bottom w:val="single" w:sz="4" w:space="0" w:color="auto"/>
              <w:right w:val="double" w:sz="4" w:space="0" w:color="auto"/>
            </w:tcBorders>
            <w:hideMark/>
          </w:tcPr>
          <w:p w14:paraId="642F00FB" w14:textId="77777777" w:rsidR="00BA5C10" w:rsidRDefault="00BA5C10">
            <w:pPr>
              <w:jc w:val="both"/>
            </w:pPr>
            <w:r>
              <w:t>-</w:t>
            </w:r>
          </w:p>
        </w:tc>
      </w:tr>
      <w:tr w:rsidR="00BA5C10" w14:paraId="4ED206E2"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59AE47EA"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0E09C270" w14:textId="77777777" w:rsidR="00BA5C10" w:rsidRDefault="00BA5C10">
            <w:pPr>
              <w:jc w:val="both"/>
              <w:rPr>
                <w:b/>
              </w:rPr>
            </w:pPr>
            <w:r>
              <w:rPr>
                <w:b/>
              </w:rPr>
              <w:t>Apima PA</w:t>
            </w:r>
          </w:p>
        </w:tc>
        <w:tc>
          <w:tcPr>
            <w:tcW w:w="4590" w:type="dxa"/>
            <w:tcBorders>
              <w:top w:val="single" w:sz="4" w:space="0" w:color="auto"/>
              <w:left w:val="single" w:sz="4" w:space="0" w:color="auto"/>
              <w:bottom w:val="single" w:sz="4" w:space="0" w:color="auto"/>
              <w:right w:val="double" w:sz="4" w:space="0" w:color="auto"/>
            </w:tcBorders>
            <w:hideMark/>
          </w:tcPr>
          <w:p w14:paraId="277501C7" w14:textId="77777777" w:rsidR="00BA5C10" w:rsidRDefault="00BA5C10">
            <w:pPr>
              <w:jc w:val="both"/>
            </w:pPr>
            <w:r>
              <w:t>-</w:t>
            </w:r>
          </w:p>
        </w:tc>
      </w:tr>
      <w:tr w:rsidR="00BA5C10" w14:paraId="19E13463" w14:textId="77777777" w:rsidTr="00BA5C10">
        <w:tc>
          <w:tcPr>
            <w:tcW w:w="0" w:type="auto"/>
            <w:vMerge/>
            <w:tcBorders>
              <w:top w:val="single" w:sz="4" w:space="0" w:color="auto"/>
              <w:left w:val="double" w:sz="4" w:space="0" w:color="auto"/>
              <w:bottom w:val="single" w:sz="4" w:space="0" w:color="auto"/>
              <w:right w:val="single" w:sz="4" w:space="0" w:color="auto"/>
            </w:tcBorders>
            <w:vAlign w:val="center"/>
            <w:hideMark/>
          </w:tcPr>
          <w:p w14:paraId="6A5EF2E7" w14:textId="77777777" w:rsidR="00BA5C10" w:rsidRDefault="00BA5C10">
            <w:pPr>
              <w:rPr>
                <w:b/>
              </w:rPr>
            </w:pPr>
          </w:p>
        </w:tc>
        <w:tc>
          <w:tcPr>
            <w:tcW w:w="2422" w:type="dxa"/>
            <w:tcBorders>
              <w:top w:val="single" w:sz="4" w:space="0" w:color="auto"/>
              <w:left w:val="single" w:sz="4" w:space="0" w:color="auto"/>
              <w:bottom w:val="single" w:sz="4" w:space="0" w:color="auto"/>
              <w:right w:val="single" w:sz="4" w:space="0" w:color="auto"/>
            </w:tcBorders>
            <w:hideMark/>
          </w:tcPr>
          <w:p w14:paraId="579969D9" w14:textId="77777777" w:rsidR="00BA5C10" w:rsidRDefault="00BA5C10">
            <w:pPr>
              <w:jc w:val="both"/>
              <w:rPr>
                <w:b/>
              </w:rPr>
            </w:pPr>
            <w:r>
              <w:rPr>
                <w:b/>
              </w:rPr>
              <w:t>Specializuoja PA</w:t>
            </w:r>
          </w:p>
        </w:tc>
        <w:tc>
          <w:tcPr>
            <w:tcW w:w="4590" w:type="dxa"/>
            <w:tcBorders>
              <w:top w:val="single" w:sz="4" w:space="0" w:color="auto"/>
              <w:left w:val="single" w:sz="4" w:space="0" w:color="auto"/>
              <w:bottom w:val="single" w:sz="4" w:space="0" w:color="auto"/>
              <w:right w:val="double" w:sz="4" w:space="0" w:color="auto"/>
            </w:tcBorders>
            <w:hideMark/>
          </w:tcPr>
          <w:p w14:paraId="337E932F" w14:textId="77777777" w:rsidR="00BA5C10" w:rsidRDefault="00BA5C10">
            <w:pPr>
              <w:jc w:val="both"/>
            </w:pPr>
            <w:r>
              <w:t>-</w:t>
            </w:r>
          </w:p>
        </w:tc>
      </w:tr>
      <w:tr w:rsidR="00BA5C10" w14:paraId="59262793"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FA38A49" w14:textId="77777777" w:rsidR="00BA5C10" w:rsidRDefault="00BA5C10">
            <w:pPr>
              <w:jc w:val="both"/>
              <w:rPr>
                <w:b/>
              </w:rPr>
            </w:pPr>
            <w:r>
              <w:rPr>
                <w:b/>
              </w:rPr>
              <w:t>Pagrindinis įvykių srautas</w:t>
            </w:r>
          </w:p>
        </w:tc>
        <w:tc>
          <w:tcPr>
            <w:tcW w:w="4590" w:type="dxa"/>
            <w:tcBorders>
              <w:top w:val="single" w:sz="4" w:space="0" w:color="auto"/>
              <w:left w:val="single" w:sz="4" w:space="0" w:color="auto"/>
              <w:bottom w:val="single" w:sz="4" w:space="0" w:color="auto"/>
              <w:right w:val="double" w:sz="4" w:space="0" w:color="auto"/>
            </w:tcBorders>
            <w:hideMark/>
          </w:tcPr>
          <w:p w14:paraId="6FFD07EE" w14:textId="77777777" w:rsidR="00BA5C10" w:rsidRDefault="00BA5C10">
            <w:pPr>
              <w:jc w:val="both"/>
              <w:rPr>
                <w:b/>
              </w:rPr>
            </w:pPr>
            <w:r>
              <w:rPr>
                <w:b/>
              </w:rPr>
              <w:t>Sistemos reakcija ir sprendimai</w:t>
            </w:r>
          </w:p>
        </w:tc>
      </w:tr>
      <w:tr w:rsidR="00BA5C10" w14:paraId="23329BB1"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27C924D2" w14:textId="77777777" w:rsidR="00BA5C10" w:rsidRDefault="00BA5C10">
            <w:pPr>
              <w:jc w:val="both"/>
            </w:pPr>
            <w:r>
              <w:t>1. Inventoriaus administratorius atsidaro daiktų langą užpildo duomenis ir spaudžia mygtuką „Išsaugoti“</w:t>
            </w:r>
          </w:p>
        </w:tc>
        <w:tc>
          <w:tcPr>
            <w:tcW w:w="4590" w:type="dxa"/>
            <w:tcBorders>
              <w:top w:val="single" w:sz="4" w:space="0" w:color="auto"/>
              <w:left w:val="single" w:sz="4" w:space="0" w:color="auto"/>
              <w:bottom w:val="single" w:sz="4" w:space="0" w:color="auto"/>
              <w:right w:val="double" w:sz="4" w:space="0" w:color="auto"/>
            </w:tcBorders>
            <w:hideMark/>
          </w:tcPr>
          <w:p w14:paraId="6A964DC6" w14:textId="77777777" w:rsidR="00BA5C10" w:rsidRDefault="00BA5C10">
            <w:pPr>
              <w:jc w:val="both"/>
            </w:pPr>
            <w:r>
              <w:t>1.1. Sistema pagal įvestus duomenis priskiria daiktą nurodytam darbuotojui</w:t>
            </w:r>
          </w:p>
        </w:tc>
      </w:tr>
      <w:tr w:rsidR="00BA5C10" w14:paraId="2AA38BB8"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678BAB51" w14:textId="77777777" w:rsidR="00BA5C10" w:rsidRDefault="00BA5C10">
            <w:pPr>
              <w:jc w:val="both"/>
            </w:pPr>
            <w:r>
              <w:t>2.</w:t>
            </w:r>
          </w:p>
        </w:tc>
        <w:tc>
          <w:tcPr>
            <w:tcW w:w="4590" w:type="dxa"/>
            <w:tcBorders>
              <w:top w:val="single" w:sz="4" w:space="0" w:color="auto"/>
              <w:left w:val="single" w:sz="4" w:space="0" w:color="auto"/>
              <w:bottom w:val="single" w:sz="4" w:space="0" w:color="auto"/>
              <w:right w:val="double" w:sz="4" w:space="0" w:color="auto"/>
            </w:tcBorders>
          </w:tcPr>
          <w:p w14:paraId="74383058" w14:textId="77777777" w:rsidR="00BA5C10" w:rsidRDefault="00BA5C10">
            <w:pPr>
              <w:jc w:val="both"/>
            </w:pPr>
          </w:p>
        </w:tc>
      </w:tr>
      <w:tr w:rsidR="00BA5C10" w14:paraId="6CF108E2" w14:textId="77777777" w:rsidTr="00BA5C10">
        <w:tc>
          <w:tcPr>
            <w:tcW w:w="4035" w:type="dxa"/>
            <w:gridSpan w:val="2"/>
            <w:tcBorders>
              <w:top w:val="single" w:sz="4" w:space="0" w:color="auto"/>
              <w:left w:val="double" w:sz="4" w:space="0" w:color="auto"/>
              <w:bottom w:val="single" w:sz="4" w:space="0" w:color="auto"/>
              <w:right w:val="single" w:sz="4" w:space="0" w:color="auto"/>
            </w:tcBorders>
            <w:hideMark/>
          </w:tcPr>
          <w:p w14:paraId="5F33CD1C" w14:textId="77777777" w:rsidR="00BA5C10" w:rsidRDefault="00BA5C10">
            <w:pPr>
              <w:jc w:val="both"/>
              <w:rPr>
                <w:b/>
              </w:rPr>
            </w:pPr>
            <w:r>
              <w:rPr>
                <w:b/>
              </w:rPr>
              <w:t>Po sąlyga</w:t>
            </w:r>
          </w:p>
        </w:tc>
        <w:tc>
          <w:tcPr>
            <w:tcW w:w="4590" w:type="dxa"/>
            <w:tcBorders>
              <w:top w:val="single" w:sz="4" w:space="0" w:color="auto"/>
              <w:left w:val="single" w:sz="4" w:space="0" w:color="auto"/>
              <w:bottom w:val="single" w:sz="4" w:space="0" w:color="auto"/>
              <w:right w:val="double" w:sz="4" w:space="0" w:color="auto"/>
            </w:tcBorders>
            <w:hideMark/>
          </w:tcPr>
          <w:p w14:paraId="61509F02" w14:textId="77777777" w:rsidR="00BA5C10" w:rsidRDefault="00BA5C10">
            <w:pPr>
              <w:jc w:val="both"/>
            </w:pPr>
            <w:r>
              <w:t>Priskirtas daiktas nurodytam darbuotojui</w:t>
            </w:r>
          </w:p>
        </w:tc>
      </w:tr>
      <w:tr w:rsidR="00BA5C10" w14:paraId="6293E304" w14:textId="77777777" w:rsidTr="00BA5C10">
        <w:tc>
          <w:tcPr>
            <w:tcW w:w="8625" w:type="dxa"/>
            <w:gridSpan w:val="3"/>
            <w:tcBorders>
              <w:top w:val="single" w:sz="4" w:space="0" w:color="auto"/>
              <w:left w:val="double" w:sz="4" w:space="0" w:color="auto"/>
              <w:bottom w:val="single" w:sz="4" w:space="0" w:color="auto"/>
              <w:right w:val="double" w:sz="4" w:space="0" w:color="auto"/>
            </w:tcBorders>
            <w:hideMark/>
          </w:tcPr>
          <w:p w14:paraId="75EEBB49" w14:textId="77777777" w:rsidR="00BA5C10" w:rsidRDefault="00BA5C10">
            <w:pPr>
              <w:jc w:val="both"/>
            </w:pPr>
            <w:r>
              <w:rPr>
                <w:b/>
              </w:rPr>
              <w:t>Alternatyvūs scenarijai</w:t>
            </w:r>
          </w:p>
        </w:tc>
      </w:tr>
      <w:tr w:rsidR="00BA5C10" w14:paraId="5AB85506" w14:textId="77777777" w:rsidTr="00BA5C10">
        <w:tc>
          <w:tcPr>
            <w:tcW w:w="4035" w:type="dxa"/>
            <w:gridSpan w:val="2"/>
            <w:tcBorders>
              <w:top w:val="single" w:sz="4" w:space="0" w:color="auto"/>
              <w:left w:val="double" w:sz="4" w:space="0" w:color="auto"/>
              <w:bottom w:val="double" w:sz="4" w:space="0" w:color="auto"/>
              <w:right w:val="single" w:sz="4" w:space="0" w:color="auto"/>
            </w:tcBorders>
            <w:hideMark/>
          </w:tcPr>
          <w:p w14:paraId="5E790843" w14:textId="77777777" w:rsidR="00BA5C10" w:rsidRDefault="00BA5C10">
            <w:pPr>
              <w:jc w:val="both"/>
            </w:pPr>
            <w:r>
              <w:t>2a.</w:t>
            </w:r>
          </w:p>
        </w:tc>
        <w:tc>
          <w:tcPr>
            <w:tcW w:w="4590" w:type="dxa"/>
            <w:tcBorders>
              <w:top w:val="single" w:sz="4" w:space="0" w:color="auto"/>
              <w:left w:val="single" w:sz="4" w:space="0" w:color="auto"/>
              <w:bottom w:val="double" w:sz="4" w:space="0" w:color="auto"/>
              <w:right w:val="double" w:sz="4" w:space="0" w:color="auto"/>
            </w:tcBorders>
            <w:hideMark/>
          </w:tcPr>
          <w:p w14:paraId="643EDD30" w14:textId="77777777" w:rsidR="00BA5C10" w:rsidRDefault="00BA5C10" w:rsidP="008205E3">
            <w:pPr>
              <w:keepNext/>
              <w:jc w:val="both"/>
            </w:pPr>
            <w:r>
              <w:t>2a.1.</w:t>
            </w:r>
          </w:p>
        </w:tc>
      </w:tr>
    </w:tbl>
    <w:p w14:paraId="6CA2B82B" w14:textId="4BFAEE02" w:rsidR="00BA5C10" w:rsidRDefault="008205E3" w:rsidP="008205E3">
      <w:pPr>
        <w:pStyle w:val="Antrat"/>
      </w:pPr>
      <w:r>
        <w:t xml:space="preserve">Lentelė </w:t>
      </w:r>
      <w:fldSimple w:instr=" STYLEREF 1 \s ">
        <w:r w:rsidR="00005801">
          <w:rPr>
            <w:noProof/>
          </w:rPr>
          <w:t>2</w:t>
        </w:r>
      </w:fldSimple>
      <w:r w:rsidR="00005801">
        <w:noBreakHyphen/>
      </w:r>
      <w:fldSimple w:instr=" SEQ lentelė \* ARABIC \s 1 ">
        <w:r w:rsidR="00005801">
          <w:rPr>
            <w:noProof/>
          </w:rPr>
          <w:t>33</w:t>
        </w:r>
      </w:fldSimple>
      <w:r>
        <w:t xml:space="preserve"> Daikto priskyrimas darbuotojui</w:t>
      </w:r>
    </w:p>
    <w:p w14:paraId="39804687" w14:textId="77777777" w:rsidR="00BA5C10" w:rsidRDefault="00BA5C10" w:rsidP="00BA5C10">
      <w:r>
        <w:br w:type="page"/>
      </w:r>
    </w:p>
    <w:p w14:paraId="16066DEF" w14:textId="1A6E28AE" w:rsidR="006A5843" w:rsidRDefault="006A5843" w:rsidP="004571D6">
      <w:pPr>
        <w:pStyle w:val="Antrat3"/>
      </w:pPr>
      <w:proofErr w:type="spellStart"/>
      <w:r>
        <w:lastRenderedPageBreak/>
        <w:t>Administracijios</w:t>
      </w:r>
      <w:proofErr w:type="spellEnd"/>
      <w:r>
        <w:t xml:space="preserve"> valdymas</w:t>
      </w:r>
    </w:p>
    <w:p w14:paraId="20BFEE22" w14:textId="03B756F7" w:rsidR="00474800" w:rsidRDefault="00474800" w:rsidP="00474800">
      <w:pPr>
        <w:pStyle w:val="Antrat"/>
        <w:keepNext/>
        <w:jc w:val="center"/>
      </w:pPr>
      <w:r>
        <w:t xml:space="preserve">pav. </w:t>
      </w:r>
      <w:fldSimple w:instr=" STYLEREF 1 \s ">
        <w:r w:rsidR="00356BC7">
          <w:rPr>
            <w:noProof/>
          </w:rPr>
          <w:t>2</w:t>
        </w:r>
      </w:fldSimple>
      <w:r w:rsidR="00356BC7">
        <w:t>.</w:t>
      </w:r>
      <w:fldSimple w:instr=" SEQ pav. \* ARABIC \s 1 ">
        <w:r w:rsidR="00356BC7">
          <w:rPr>
            <w:noProof/>
          </w:rPr>
          <w:t>35</w:t>
        </w:r>
      </w:fldSimple>
      <w:r>
        <w:t xml:space="preserve"> Šalinti asmenį</w:t>
      </w:r>
    </w:p>
    <w:p w14:paraId="1030CA40" w14:textId="6BA75613" w:rsidR="00916D54" w:rsidRDefault="00916D54" w:rsidP="00916D54">
      <w:pPr>
        <w:keepNext/>
        <w:ind w:firstLine="426"/>
        <w:jc w:val="center"/>
      </w:pPr>
      <w:r>
        <w:rPr>
          <w:noProof/>
        </w:rPr>
        <w:drawing>
          <wp:inline distT="0" distB="0" distL="0" distR="0" wp14:anchorId="15EC2F16" wp14:editId="4306819E">
            <wp:extent cx="5274310" cy="1894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89484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1503C8BB"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1F4429C9" w14:textId="77777777" w:rsidR="00916D54" w:rsidRDefault="00916D54">
            <w:pPr>
              <w:jc w:val="both"/>
              <w:rPr>
                <w:b/>
              </w:rPr>
            </w:pPr>
            <w:r>
              <w:rPr>
                <w:b/>
              </w:rPr>
              <w:t>Panaudojimo atvejis „Šalinti asmenį“</w:t>
            </w:r>
          </w:p>
        </w:tc>
      </w:tr>
      <w:tr w:rsidR="00916D54" w14:paraId="4ED817B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4D387710"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0A3C8572" w14:textId="77777777" w:rsidR="00916D54" w:rsidRDefault="00916D54">
            <w:pPr>
              <w:jc w:val="both"/>
            </w:pPr>
            <w:r>
              <w:t>Administracijos valdymo darbuotojas</w:t>
            </w:r>
          </w:p>
        </w:tc>
      </w:tr>
      <w:tr w:rsidR="00916D54" w14:paraId="5BE6C72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5312B540"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0FC03610" w14:textId="77777777" w:rsidR="00916D54" w:rsidRDefault="00916D54">
            <w:pPr>
              <w:jc w:val="both"/>
            </w:pPr>
            <w:r>
              <w:t xml:space="preserve">Administratorius turi būti prisijungęs prie sistemos </w:t>
            </w:r>
          </w:p>
        </w:tc>
      </w:tr>
      <w:tr w:rsidR="00916D54" w14:paraId="26110B09"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F73C823"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57D1C8CB" w14:textId="77777777" w:rsidR="00916D54" w:rsidRDefault="00916D54">
            <w:pPr>
              <w:jc w:val="both"/>
            </w:pPr>
            <w:r>
              <w:t>Administratorius nori pašalinti asmenį</w:t>
            </w:r>
          </w:p>
        </w:tc>
      </w:tr>
      <w:tr w:rsidR="00916D54" w14:paraId="3E6DFFEA"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76E11256"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338964AE"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38E82F5E" w14:textId="77777777" w:rsidR="00916D54" w:rsidRDefault="00916D54">
            <w:pPr>
              <w:jc w:val="both"/>
            </w:pPr>
            <w:r>
              <w:t>-</w:t>
            </w:r>
          </w:p>
        </w:tc>
      </w:tr>
      <w:tr w:rsidR="00916D54" w14:paraId="61B60C1E"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CFF9AE3"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4E5B901"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4BF71A3A" w14:textId="77777777" w:rsidR="00916D54" w:rsidRDefault="00916D54">
            <w:pPr>
              <w:jc w:val="both"/>
            </w:pPr>
            <w:r>
              <w:t>-PA „Asmens paieška“</w:t>
            </w:r>
          </w:p>
        </w:tc>
      </w:tr>
      <w:tr w:rsidR="00916D54" w14:paraId="49D44FD4"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FFBCE11"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A1D1C9F"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69DFCD4F" w14:textId="77777777" w:rsidR="00916D54" w:rsidRDefault="00916D54">
            <w:pPr>
              <w:jc w:val="both"/>
            </w:pPr>
            <w:r>
              <w:t>-</w:t>
            </w:r>
          </w:p>
        </w:tc>
      </w:tr>
      <w:tr w:rsidR="00916D54" w14:paraId="51D7F2E9"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10742B7"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3E976A5B" w14:textId="77777777" w:rsidR="00916D54" w:rsidRDefault="00916D54">
            <w:pPr>
              <w:jc w:val="both"/>
              <w:rPr>
                <w:b/>
              </w:rPr>
            </w:pPr>
            <w:r>
              <w:rPr>
                <w:b/>
              </w:rPr>
              <w:t>Sistemos reakcija ir sprendimai</w:t>
            </w:r>
          </w:p>
        </w:tc>
      </w:tr>
      <w:tr w:rsidR="00916D54" w14:paraId="7E68C5A5"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648EA3EB" w14:textId="77777777" w:rsidR="00916D54" w:rsidRDefault="00916D54">
            <w:pPr>
              <w:jc w:val="both"/>
            </w:pPr>
            <w:r>
              <w:t>1. Administratorius, ant pasirinkto asmens, paspaudžia mygtuką „Šalinti“</w:t>
            </w:r>
          </w:p>
        </w:tc>
        <w:tc>
          <w:tcPr>
            <w:tcW w:w="4641" w:type="dxa"/>
            <w:tcBorders>
              <w:top w:val="single" w:sz="4" w:space="0" w:color="auto"/>
              <w:left w:val="single" w:sz="4" w:space="0" w:color="auto"/>
              <w:bottom w:val="single" w:sz="4" w:space="0" w:color="auto"/>
              <w:right w:val="double" w:sz="4" w:space="0" w:color="auto"/>
            </w:tcBorders>
            <w:hideMark/>
          </w:tcPr>
          <w:p w14:paraId="4F334EF4" w14:textId="77777777" w:rsidR="00916D54" w:rsidRDefault="00916D54">
            <w:pPr>
              <w:jc w:val="both"/>
            </w:pPr>
            <w:r>
              <w:t>1.1. Sistema suformuoja asmens pašalinimo langą</w:t>
            </w:r>
          </w:p>
        </w:tc>
      </w:tr>
      <w:tr w:rsidR="00916D54" w14:paraId="718E93DD"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473576F" w14:textId="77777777" w:rsidR="00916D54" w:rsidRDefault="00916D54">
            <w:pPr>
              <w:jc w:val="both"/>
            </w:pPr>
            <w:r>
              <w:t xml:space="preserve">2. Administratorius patvirtina šalinimą paspausdamas mygtuką „Taip“ </w:t>
            </w:r>
          </w:p>
        </w:tc>
        <w:tc>
          <w:tcPr>
            <w:tcW w:w="4641" w:type="dxa"/>
            <w:tcBorders>
              <w:top w:val="single" w:sz="4" w:space="0" w:color="auto"/>
              <w:left w:val="single" w:sz="4" w:space="0" w:color="auto"/>
              <w:bottom w:val="single" w:sz="4" w:space="0" w:color="auto"/>
              <w:right w:val="double" w:sz="4" w:space="0" w:color="auto"/>
            </w:tcBorders>
            <w:hideMark/>
          </w:tcPr>
          <w:p w14:paraId="27EE06FB" w14:textId="77777777" w:rsidR="00916D54" w:rsidRDefault="00916D54">
            <w:pPr>
              <w:jc w:val="both"/>
            </w:pPr>
            <w:r>
              <w:t>2.1. Sistema pašalina asmenį iš duomenų bazės</w:t>
            </w:r>
          </w:p>
        </w:tc>
      </w:tr>
      <w:tr w:rsidR="00916D54" w14:paraId="5794462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5CB6679"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6726D3B2" w14:textId="77777777" w:rsidR="00916D54" w:rsidRDefault="00916D54">
            <w:pPr>
              <w:jc w:val="both"/>
            </w:pPr>
            <w:r>
              <w:t>Asmuo pašalintas</w:t>
            </w:r>
          </w:p>
        </w:tc>
      </w:tr>
      <w:tr w:rsidR="00916D54" w14:paraId="2F819A30"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6E5434FC" w14:textId="77777777" w:rsidR="00916D54" w:rsidRDefault="00916D54">
            <w:pPr>
              <w:jc w:val="both"/>
            </w:pPr>
            <w:r>
              <w:rPr>
                <w:b/>
              </w:rPr>
              <w:t>Alternatyvūs scenarijai</w:t>
            </w:r>
          </w:p>
        </w:tc>
      </w:tr>
      <w:tr w:rsidR="00916D54" w14:paraId="599BA16E"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1A04F9FB" w14:textId="77777777" w:rsidR="00916D54" w:rsidRDefault="00916D54">
            <w:pPr>
              <w:jc w:val="both"/>
            </w:pPr>
            <w:r>
              <w:t>2a. Administratorius atšaukia pasirikto asmens šalinimą paspausdamas mygtuką „Ne“</w:t>
            </w:r>
          </w:p>
        </w:tc>
        <w:tc>
          <w:tcPr>
            <w:tcW w:w="4641" w:type="dxa"/>
            <w:tcBorders>
              <w:top w:val="single" w:sz="4" w:space="0" w:color="auto"/>
              <w:left w:val="single" w:sz="4" w:space="0" w:color="auto"/>
              <w:bottom w:val="double" w:sz="4" w:space="0" w:color="auto"/>
              <w:right w:val="double" w:sz="4" w:space="0" w:color="auto"/>
            </w:tcBorders>
            <w:hideMark/>
          </w:tcPr>
          <w:p w14:paraId="4BF6E428" w14:textId="77777777" w:rsidR="00916D54" w:rsidRDefault="00916D54" w:rsidP="00474800">
            <w:pPr>
              <w:keepNext/>
              <w:jc w:val="both"/>
            </w:pPr>
            <w:r>
              <w:t>2a.1. Sistema nepašalina asmens iš duomenų bazės</w:t>
            </w:r>
          </w:p>
        </w:tc>
      </w:tr>
    </w:tbl>
    <w:p w14:paraId="53A507C0" w14:textId="7B893E9C" w:rsidR="008205E3" w:rsidRDefault="00474800" w:rsidP="00474800">
      <w:pPr>
        <w:pStyle w:val="Antrat"/>
      </w:pPr>
      <w:r>
        <w:t xml:space="preserve">Lentelė </w:t>
      </w:r>
      <w:fldSimple w:instr=" STYLEREF 1 \s ">
        <w:r w:rsidR="00005801">
          <w:rPr>
            <w:noProof/>
          </w:rPr>
          <w:t>2</w:t>
        </w:r>
      </w:fldSimple>
      <w:r w:rsidR="00005801">
        <w:noBreakHyphen/>
      </w:r>
      <w:fldSimple w:instr=" SEQ lentelė \* ARABIC \s 1 ">
        <w:r w:rsidR="00005801">
          <w:rPr>
            <w:noProof/>
          </w:rPr>
          <w:t>34</w:t>
        </w:r>
      </w:fldSimple>
      <w:r>
        <w:t xml:space="preserve"> Šalinti asmenį</w:t>
      </w:r>
    </w:p>
    <w:p w14:paraId="650C5855" w14:textId="5E4EAACE" w:rsidR="008205E3" w:rsidRDefault="008205E3">
      <w:r>
        <w:br w:type="page"/>
      </w:r>
    </w:p>
    <w:p w14:paraId="25EF8B9F" w14:textId="0D1B5BE7" w:rsidR="00474800" w:rsidRDefault="00474800" w:rsidP="00474800">
      <w:pPr>
        <w:pStyle w:val="Antrat"/>
        <w:keepNext/>
        <w:jc w:val="center"/>
      </w:pPr>
      <w:r>
        <w:lastRenderedPageBreak/>
        <w:t xml:space="preserve">pav. </w:t>
      </w:r>
      <w:fldSimple w:instr=" STYLEREF 1 \s ">
        <w:r w:rsidR="00356BC7">
          <w:rPr>
            <w:noProof/>
          </w:rPr>
          <w:t>2</w:t>
        </w:r>
      </w:fldSimple>
      <w:r w:rsidR="00356BC7">
        <w:t>.</w:t>
      </w:r>
      <w:fldSimple w:instr=" SEQ pav. \* ARABIC \s 1 ">
        <w:r w:rsidR="00356BC7">
          <w:rPr>
            <w:noProof/>
          </w:rPr>
          <w:t>36</w:t>
        </w:r>
      </w:fldSimple>
      <w:r>
        <w:t xml:space="preserve"> redaguoti asmenį</w:t>
      </w:r>
    </w:p>
    <w:p w14:paraId="5EA854C0" w14:textId="02684510" w:rsidR="008205E3" w:rsidRDefault="008205E3" w:rsidP="00916D54">
      <w:pPr>
        <w:jc w:val="center"/>
      </w:pPr>
      <w:r>
        <w:rPr>
          <w:noProof/>
        </w:rPr>
        <w:drawing>
          <wp:inline distT="0" distB="0" distL="0" distR="0" wp14:anchorId="752E1A07" wp14:editId="5C63089F">
            <wp:extent cx="5274310" cy="22275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2758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5576036D"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779976F8" w14:textId="77777777" w:rsidR="00916D54" w:rsidRDefault="00916D54">
            <w:pPr>
              <w:jc w:val="both"/>
              <w:rPr>
                <w:b/>
              </w:rPr>
            </w:pPr>
            <w:r>
              <w:rPr>
                <w:b/>
              </w:rPr>
              <w:t>Panaudojimo atvejis „Redaguoti asmenį“</w:t>
            </w:r>
          </w:p>
        </w:tc>
      </w:tr>
      <w:tr w:rsidR="00916D54" w14:paraId="24C73BB0"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2B6E45D7"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407A0965" w14:textId="77777777" w:rsidR="00916D54" w:rsidRDefault="00916D54">
            <w:pPr>
              <w:jc w:val="both"/>
            </w:pPr>
            <w:r>
              <w:t>Administracijos valdymo darbuotojas</w:t>
            </w:r>
          </w:p>
        </w:tc>
      </w:tr>
      <w:tr w:rsidR="00916D54" w14:paraId="1B1B5371"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A499A2B"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44AC252F" w14:textId="77777777" w:rsidR="00916D54" w:rsidRDefault="00916D54">
            <w:pPr>
              <w:jc w:val="both"/>
            </w:pPr>
            <w:r>
              <w:t xml:space="preserve">Administratorius turi būti prisijungęs prie sistemos </w:t>
            </w:r>
          </w:p>
        </w:tc>
      </w:tr>
      <w:tr w:rsidR="00916D54" w14:paraId="13DC627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25CE7F4"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413B1D35" w14:textId="77777777" w:rsidR="00916D54" w:rsidRDefault="00916D54">
            <w:pPr>
              <w:jc w:val="both"/>
            </w:pPr>
            <w:r>
              <w:t>Administratorius nori redaguoti asmenį</w:t>
            </w:r>
          </w:p>
        </w:tc>
      </w:tr>
      <w:tr w:rsidR="00916D54" w14:paraId="39305364"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08BAEC91"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06122F07"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02A2C370" w14:textId="77777777" w:rsidR="00916D54" w:rsidRDefault="00916D54">
            <w:pPr>
              <w:jc w:val="both"/>
            </w:pPr>
            <w:r>
              <w:t>-</w:t>
            </w:r>
          </w:p>
        </w:tc>
      </w:tr>
      <w:tr w:rsidR="00916D54" w14:paraId="7ED19C86"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0DFBE38C"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3552F87"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460D1453" w14:textId="77777777" w:rsidR="00916D54" w:rsidRDefault="00916D54">
            <w:pPr>
              <w:jc w:val="both"/>
            </w:pPr>
            <w:r>
              <w:t>-PA „Asmens paieška“</w:t>
            </w:r>
          </w:p>
        </w:tc>
      </w:tr>
      <w:tr w:rsidR="00916D54" w14:paraId="0E2DA2A7"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4A6EC1DB"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160FCE18"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776238E5" w14:textId="77777777" w:rsidR="00916D54" w:rsidRDefault="00916D54">
            <w:pPr>
              <w:jc w:val="both"/>
            </w:pPr>
            <w:r>
              <w:t>-</w:t>
            </w:r>
          </w:p>
        </w:tc>
      </w:tr>
      <w:tr w:rsidR="00916D54" w14:paraId="6919AA36"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7C5A515"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445AC3E3" w14:textId="77777777" w:rsidR="00916D54" w:rsidRDefault="00916D54">
            <w:pPr>
              <w:jc w:val="both"/>
              <w:rPr>
                <w:b/>
              </w:rPr>
            </w:pPr>
            <w:r>
              <w:rPr>
                <w:b/>
              </w:rPr>
              <w:t>Sistemos reakcija ir sprendimai</w:t>
            </w:r>
          </w:p>
        </w:tc>
      </w:tr>
      <w:tr w:rsidR="00916D54" w14:paraId="287E581E"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8A3D627" w14:textId="77777777" w:rsidR="00916D54" w:rsidRDefault="00916D54">
            <w:pPr>
              <w:jc w:val="both"/>
            </w:pPr>
            <w:r>
              <w:t>1. Administratorius, ant pasirinkto asmens, paspaudžia mygtuką „Redaguoti“</w:t>
            </w:r>
          </w:p>
        </w:tc>
        <w:tc>
          <w:tcPr>
            <w:tcW w:w="4641" w:type="dxa"/>
            <w:tcBorders>
              <w:top w:val="single" w:sz="4" w:space="0" w:color="auto"/>
              <w:left w:val="single" w:sz="4" w:space="0" w:color="auto"/>
              <w:bottom w:val="single" w:sz="4" w:space="0" w:color="auto"/>
              <w:right w:val="double" w:sz="4" w:space="0" w:color="auto"/>
            </w:tcBorders>
            <w:hideMark/>
          </w:tcPr>
          <w:p w14:paraId="605B454C" w14:textId="77777777" w:rsidR="00916D54" w:rsidRDefault="00916D54">
            <w:pPr>
              <w:jc w:val="both"/>
            </w:pPr>
            <w:r>
              <w:t>1.1. Sistema suformuoja asmens redagavimo langą</w:t>
            </w:r>
          </w:p>
        </w:tc>
      </w:tr>
      <w:tr w:rsidR="00916D54" w14:paraId="042C0602"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120732C5" w14:textId="77777777" w:rsidR="00916D54" w:rsidRDefault="00916D54">
            <w:pPr>
              <w:jc w:val="both"/>
            </w:pPr>
            <w:r>
              <w:t xml:space="preserve">2. Administratorius pakeičia asmens duomenis ir patvirtina pasirinkimą. </w:t>
            </w:r>
          </w:p>
        </w:tc>
        <w:tc>
          <w:tcPr>
            <w:tcW w:w="4641" w:type="dxa"/>
            <w:tcBorders>
              <w:top w:val="single" w:sz="4" w:space="0" w:color="auto"/>
              <w:left w:val="single" w:sz="4" w:space="0" w:color="auto"/>
              <w:bottom w:val="single" w:sz="4" w:space="0" w:color="auto"/>
              <w:right w:val="double" w:sz="4" w:space="0" w:color="auto"/>
            </w:tcBorders>
            <w:hideMark/>
          </w:tcPr>
          <w:p w14:paraId="39336810" w14:textId="77777777" w:rsidR="00916D54" w:rsidRDefault="00916D54">
            <w:pPr>
              <w:jc w:val="both"/>
            </w:pPr>
            <w:r>
              <w:t>2.1. Sistema tikrina įvedamų duomenų korektiškumą ir pakeičia informaciją</w:t>
            </w:r>
          </w:p>
        </w:tc>
      </w:tr>
      <w:tr w:rsidR="00916D54" w14:paraId="2B19F567"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27EF2630"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1C98C067" w14:textId="77777777" w:rsidR="00916D54" w:rsidRDefault="00916D54">
            <w:pPr>
              <w:jc w:val="both"/>
            </w:pPr>
            <w:r>
              <w:t>Duomenys apie asmenį pakeisti duomenų bazėje</w:t>
            </w:r>
          </w:p>
        </w:tc>
      </w:tr>
      <w:tr w:rsidR="00916D54" w14:paraId="7175EEAA"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1DE83CEC" w14:textId="77777777" w:rsidR="00916D54" w:rsidRDefault="00916D54">
            <w:pPr>
              <w:jc w:val="both"/>
            </w:pPr>
            <w:r>
              <w:rPr>
                <w:b/>
              </w:rPr>
              <w:t>Alternatyvūs scenarijai</w:t>
            </w:r>
          </w:p>
        </w:tc>
      </w:tr>
      <w:tr w:rsidR="00916D54" w14:paraId="7E469CC4"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5451F428" w14:textId="77777777" w:rsidR="00916D54" w:rsidRDefault="00916D54">
            <w:pPr>
              <w:jc w:val="both"/>
            </w:pPr>
            <w:r>
              <w:t>2a. Jei informacija nekorektiška</w:t>
            </w:r>
          </w:p>
        </w:tc>
        <w:tc>
          <w:tcPr>
            <w:tcW w:w="4641" w:type="dxa"/>
            <w:tcBorders>
              <w:top w:val="single" w:sz="4" w:space="0" w:color="auto"/>
              <w:left w:val="single" w:sz="4" w:space="0" w:color="auto"/>
              <w:bottom w:val="double" w:sz="4" w:space="0" w:color="auto"/>
              <w:right w:val="double" w:sz="4" w:space="0" w:color="auto"/>
            </w:tcBorders>
            <w:hideMark/>
          </w:tcPr>
          <w:p w14:paraId="67107ADF" w14:textId="77777777" w:rsidR="00916D54" w:rsidRDefault="00916D54" w:rsidP="00474800">
            <w:pPr>
              <w:keepNext/>
              <w:jc w:val="both"/>
            </w:pPr>
            <w:r>
              <w:t>2a.1. Klaidos pranešimas</w:t>
            </w:r>
          </w:p>
        </w:tc>
      </w:tr>
    </w:tbl>
    <w:p w14:paraId="75F910A6" w14:textId="4D789FC2" w:rsidR="00474800" w:rsidRDefault="00474800" w:rsidP="00474800">
      <w:pPr>
        <w:pStyle w:val="Antrat"/>
      </w:pPr>
      <w:r>
        <w:t xml:space="preserve">Lentelė </w:t>
      </w:r>
      <w:fldSimple w:instr=" STYLEREF 1 \s ">
        <w:r w:rsidR="00005801">
          <w:rPr>
            <w:noProof/>
          </w:rPr>
          <w:t>2</w:t>
        </w:r>
      </w:fldSimple>
      <w:r w:rsidR="00005801">
        <w:noBreakHyphen/>
      </w:r>
      <w:fldSimple w:instr=" SEQ lentelė \* ARABIC \s 1 ">
        <w:r w:rsidR="00005801">
          <w:rPr>
            <w:noProof/>
          </w:rPr>
          <w:t>35</w:t>
        </w:r>
      </w:fldSimple>
      <w:r>
        <w:t xml:space="preserve"> redaguoti asmenį</w:t>
      </w:r>
    </w:p>
    <w:p w14:paraId="22C901D1" w14:textId="77777777" w:rsidR="00474800" w:rsidRDefault="00474800">
      <w:r>
        <w:br w:type="page"/>
      </w:r>
    </w:p>
    <w:p w14:paraId="7AA0025F" w14:textId="51C3FD44" w:rsidR="00474800" w:rsidRDefault="00474800" w:rsidP="00474800">
      <w:pPr>
        <w:pStyle w:val="Antrat"/>
        <w:keepNext/>
      </w:pPr>
      <w:r>
        <w:lastRenderedPageBreak/>
        <w:t xml:space="preserve">pav. </w:t>
      </w:r>
      <w:fldSimple w:instr=" STYLEREF 1 \s ">
        <w:r w:rsidR="00356BC7">
          <w:rPr>
            <w:noProof/>
          </w:rPr>
          <w:t>2</w:t>
        </w:r>
      </w:fldSimple>
      <w:r w:rsidR="00356BC7">
        <w:t>.</w:t>
      </w:r>
      <w:fldSimple w:instr=" SEQ pav. \* ARABIC \s 1 ">
        <w:r w:rsidR="00356BC7">
          <w:rPr>
            <w:noProof/>
          </w:rPr>
          <w:t>37</w:t>
        </w:r>
      </w:fldSimple>
      <w:r>
        <w:t xml:space="preserve"> pridėti asmenį</w:t>
      </w:r>
    </w:p>
    <w:p w14:paraId="6F009D79" w14:textId="60A1E685" w:rsidR="00916D54" w:rsidRDefault="00916D54" w:rsidP="00916D54">
      <w:r>
        <w:rPr>
          <w:noProof/>
        </w:rPr>
        <w:drawing>
          <wp:inline distT="0" distB="0" distL="0" distR="0" wp14:anchorId="79984CF9" wp14:editId="5EE70B1B">
            <wp:extent cx="5267325" cy="1895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50D2ECA9" w14:textId="7A83EC8F" w:rsidR="00916D54" w:rsidRDefault="00916D54" w:rsidP="00916D54">
      <w:pPr>
        <w:pStyle w:val="CaptionLentele"/>
        <w:rPr>
          <w:lang w:val="lt-LT"/>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4"/>
        <w:gridCol w:w="2026"/>
        <w:gridCol w:w="4636"/>
      </w:tblGrid>
      <w:tr w:rsidR="00916D54" w14:paraId="6625C132" w14:textId="77777777" w:rsidTr="00916D54">
        <w:tc>
          <w:tcPr>
            <w:tcW w:w="8276" w:type="dxa"/>
            <w:gridSpan w:val="3"/>
            <w:tcBorders>
              <w:top w:val="double" w:sz="4" w:space="0" w:color="auto"/>
              <w:left w:val="double" w:sz="4" w:space="0" w:color="auto"/>
              <w:bottom w:val="single" w:sz="4" w:space="0" w:color="auto"/>
              <w:right w:val="double" w:sz="4" w:space="0" w:color="auto"/>
            </w:tcBorders>
            <w:hideMark/>
          </w:tcPr>
          <w:p w14:paraId="46CDF466" w14:textId="77777777" w:rsidR="00916D54" w:rsidRDefault="00916D54">
            <w:pPr>
              <w:jc w:val="both"/>
              <w:rPr>
                <w:b/>
              </w:rPr>
            </w:pPr>
            <w:r>
              <w:rPr>
                <w:b/>
              </w:rPr>
              <w:t>Panaudojimo atvejis „Pridėti asmenį“</w:t>
            </w:r>
          </w:p>
        </w:tc>
      </w:tr>
      <w:tr w:rsidR="00916D54" w14:paraId="086436AB"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51719AB1" w14:textId="77777777" w:rsidR="00916D54" w:rsidRDefault="00916D54">
            <w:pPr>
              <w:jc w:val="both"/>
              <w:rPr>
                <w:b/>
              </w:rPr>
            </w:pPr>
            <w:r>
              <w:rPr>
                <w:b/>
              </w:rPr>
              <w:t>Aktorius</w:t>
            </w:r>
          </w:p>
        </w:tc>
        <w:tc>
          <w:tcPr>
            <w:tcW w:w="4636" w:type="dxa"/>
            <w:tcBorders>
              <w:top w:val="single" w:sz="4" w:space="0" w:color="auto"/>
              <w:left w:val="single" w:sz="4" w:space="0" w:color="auto"/>
              <w:bottom w:val="single" w:sz="4" w:space="0" w:color="auto"/>
              <w:right w:val="double" w:sz="4" w:space="0" w:color="auto"/>
            </w:tcBorders>
            <w:hideMark/>
          </w:tcPr>
          <w:p w14:paraId="0E4857FD" w14:textId="77777777" w:rsidR="00916D54" w:rsidRDefault="00916D54">
            <w:pPr>
              <w:jc w:val="both"/>
            </w:pPr>
            <w:r>
              <w:t>Administracijos valdymo darbuotojas</w:t>
            </w:r>
          </w:p>
        </w:tc>
      </w:tr>
      <w:tr w:rsidR="00916D54" w14:paraId="1DED78DF"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0791E29D" w14:textId="77777777" w:rsidR="00916D54" w:rsidRDefault="00916D54">
            <w:pPr>
              <w:jc w:val="both"/>
              <w:rPr>
                <w:b/>
              </w:rPr>
            </w:pPr>
            <w:r>
              <w:rPr>
                <w:b/>
              </w:rPr>
              <w:t>Prieš sąlyga</w:t>
            </w:r>
          </w:p>
        </w:tc>
        <w:tc>
          <w:tcPr>
            <w:tcW w:w="4636" w:type="dxa"/>
            <w:tcBorders>
              <w:top w:val="single" w:sz="4" w:space="0" w:color="auto"/>
              <w:left w:val="single" w:sz="4" w:space="0" w:color="auto"/>
              <w:bottom w:val="single" w:sz="4" w:space="0" w:color="auto"/>
              <w:right w:val="double" w:sz="4" w:space="0" w:color="auto"/>
            </w:tcBorders>
            <w:hideMark/>
          </w:tcPr>
          <w:p w14:paraId="02AF6620" w14:textId="77777777" w:rsidR="00916D54" w:rsidRDefault="00916D54">
            <w:pPr>
              <w:jc w:val="both"/>
            </w:pPr>
            <w:r>
              <w:t xml:space="preserve">Administratorius turi būti prisijungęs prie sistemos </w:t>
            </w:r>
          </w:p>
        </w:tc>
      </w:tr>
      <w:tr w:rsidR="00916D54" w14:paraId="0F712EA9"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3A42D30A" w14:textId="77777777" w:rsidR="00916D54" w:rsidRDefault="00916D54">
            <w:pPr>
              <w:jc w:val="both"/>
              <w:rPr>
                <w:b/>
              </w:rPr>
            </w:pPr>
            <w:r>
              <w:rPr>
                <w:b/>
              </w:rPr>
              <w:t>Sužadinimo sąlyga</w:t>
            </w:r>
          </w:p>
        </w:tc>
        <w:tc>
          <w:tcPr>
            <w:tcW w:w="4636" w:type="dxa"/>
            <w:tcBorders>
              <w:top w:val="single" w:sz="4" w:space="0" w:color="auto"/>
              <w:left w:val="single" w:sz="4" w:space="0" w:color="auto"/>
              <w:bottom w:val="single" w:sz="4" w:space="0" w:color="auto"/>
              <w:right w:val="double" w:sz="4" w:space="0" w:color="auto"/>
            </w:tcBorders>
            <w:hideMark/>
          </w:tcPr>
          <w:p w14:paraId="30A6F0D0" w14:textId="77777777" w:rsidR="00916D54" w:rsidRDefault="00916D54">
            <w:pPr>
              <w:jc w:val="both"/>
            </w:pPr>
            <w:r>
              <w:t>Administratorius nori pridėti naują asmenį</w:t>
            </w:r>
          </w:p>
        </w:tc>
      </w:tr>
      <w:tr w:rsidR="00916D54" w14:paraId="7C11A193" w14:textId="77777777" w:rsidTr="00916D54">
        <w:tc>
          <w:tcPr>
            <w:tcW w:w="1614" w:type="dxa"/>
            <w:vMerge w:val="restart"/>
            <w:tcBorders>
              <w:top w:val="single" w:sz="4" w:space="0" w:color="auto"/>
              <w:left w:val="double" w:sz="4" w:space="0" w:color="auto"/>
              <w:bottom w:val="single" w:sz="4" w:space="0" w:color="auto"/>
              <w:right w:val="single" w:sz="4" w:space="0" w:color="auto"/>
            </w:tcBorders>
            <w:hideMark/>
          </w:tcPr>
          <w:p w14:paraId="0417CDBC" w14:textId="77777777" w:rsidR="00916D54" w:rsidRDefault="00916D54">
            <w:pPr>
              <w:jc w:val="both"/>
              <w:rPr>
                <w:b/>
              </w:rPr>
            </w:pPr>
            <w:r>
              <w:rPr>
                <w:b/>
              </w:rPr>
              <w:t>Susiję panaudojimo atvejai</w:t>
            </w:r>
          </w:p>
        </w:tc>
        <w:tc>
          <w:tcPr>
            <w:tcW w:w="2026" w:type="dxa"/>
            <w:tcBorders>
              <w:top w:val="single" w:sz="4" w:space="0" w:color="auto"/>
              <w:left w:val="single" w:sz="4" w:space="0" w:color="auto"/>
              <w:bottom w:val="single" w:sz="4" w:space="0" w:color="auto"/>
              <w:right w:val="single" w:sz="4" w:space="0" w:color="auto"/>
            </w:tcBorders>
            <w:hideMark/>
          </w:tcPr>
          <w:p w14:paraId="203C4B96" w14:textId="77777777" w:rsidR="00916D54" w:rsidRDefault="00916D54">
            <w:pPr>
              <w:jc w:val="both"/>
              <w:rPr>
                <w:b/>
              </w:rPr>
            </w:pPr>
            <w:r>
              <w:rPr>
                <w:b/>
              </w:rPr>
              <w:t>Išplečia PA</w:t>
            </w:r>
          </w:p>
        </w:tc>
        <w:tc>
          <w:tcPr>
            <w:tcW w:w="4636" w:type="dxa"/>
            <w:tcBorders>
              <w:top w:val="single" w:sz="4" w:space="0" w:color="auto"/>
              <w:left w:val="single" w:sz="4" w:space="0" w:color="auto"/>
              <w:bottom w:val="single" w:sz="4" w:space="0" w:color="auto"/>
              <w:right w:val="double" w:sz="4" w:space="0" w:color="auto"/>
            </w:tcBorders>
            <w:hideMark/>
          </w:tcPr>
          <w:p w14:paraId="442C8C5D" w14:textId="77777777" w:rsidR="00916D54" w:rsidRDefault="00916D54">
            <w:pPr>
              <w:jc w:val="both"/>
            </w:pPr>
            <w:r>
              <w:t>-</w:t>
            </w:r>
          </w:p>
        </w:tc>
      </w:tr>
      <w:tr w:rsidR="00916D54" w14:paraId="22727866" w14:textId="77777777" w:rsidTr="00916D54">
        <w:tc>
          <w:tcPr>
            <w:tcW w:w="0" w:type="auto"/>
            <w:vMerge/>
            <w:tcBorders>
              <w:top w:val="single" w:sz="4" w:space="0" w:color="auto"/>
              <w:left w:val="double" w:sz="4" w:space="0" w:color="auto"/>
              <w:bottom w:val="single" w:sz="4" w:space="0" w:color="auto"/>
              <w:right w:val="single" w:sz="4" w:space="0" w:color="auto"/>
            </w:tcBorders>
            <w:vAlign w:val="center"/>
            <w:hideMark/>
          </w:tcPr>
          <w:p w14:paraId="4B7083C8" w14:textId="77777777" w:rsidR="00916D54" w:rsidRDefault="00916D54">
            <w:pPr>
              <w:rPr>
                <w:b/>
              </w:rPr>
            </w:pPr>
          </w:p>
        </w:tc>
        <w:tc>
          <w:tcPr>
            <w:tcW w:w="2026" w:type="dxa"/>
            <w:tcBorders>
              <w:top w:val="single" w:sz="4" w:space="0" w:color="auto"/>
              <w:left w:val="single" w:sz="4" w:space="0" w:color="auto"/>
              <w:bottom w:val="single" w:sz="4" w:space="0" w:color="auto"/>
              <w:right w:val="single" w:sz="4" w:space="0" w:color="auto"/>
            </w:tcBorders>
            <w:hideMark/>
          </w:tcPr>
          <w:p w14:paraId="367C6167" w14:textId="77777777" w:rsidR="00916D54" w:rsidRDefault="00916D54">
            <w:pPr>
              <w:jc w:val="both"/>
              <w:rPr>
                <w:b/>
              </w:rPr>
            </w:pPr>
            <w:r>
              <w:rPr>
                <w:b/>
              </w:rPr>
              <w:t>Apima PA</w:t>
            </w:r>
          </w:p>
        </w:tc>
        <w:tc>
          <w:tcPr>
            <w:tcW w:w="4636" w:type="dxa"/>
            <w:tcBorders>
              <w:top w:val="single" w:sz="4" w:space="0" w:color="auto"/>
              <w:left w:val="single" w:sz="4" w:space="0" w:color="auto"/>
              <w:bottom w:val="single" w:sz="4" w:space="0" w:color="auto"/>
              <w:right w:val="double" w:sz="4" w:space="0" w:color="auto"/>
            </w:tcBorders>
            <w:hideMark/>
          </w:tcPr>
          <w:p w14:paraId="5CB18CC6" w14:textId="77777777" w:rsidR="00916D54" w:rsidRDefault="00916D54">
            <w:pPr>
              <w:jc w:val="both"/>
            </w:pPr>
            <w:r>
              <w:t>-</w:t>
            </w:r>
          </w:p>
        </w:tc>
      </w:tr>
      <w:tr w:rsidR="00916D54" w14:paraId="29EA74F8" w14:textId="77777777" w:rsidTr="00916D54">
        <w:tc>
          <w:tcPr>
            <w:tcW w:w="0" w:type="auto"/>
            <w:vMerge/>
            <w:tcBorders>
              <w:top w:val="single" w:sz="4" w:space="0" w:color="auto"/>
              <w:left w:val="double" w:sz="4" w:space="0" w:color="auto"/>
              <w:bottom w:val="single" w:sz="4" w:space="0" w:color="auto"/>
              <w:right w:val="single" w:sz="4" w:space="0" w:color="auto"/>
            </w:tcBorders>
            <w:vAlign w:val="center"/>
            <w:hideMark/>
          </w:tcPr>
          <w:p w14:paraId="1C81AD2F" w14:textId="77777777" w:rsidR="00916D54" w:rsidRDefault="00916D54">
            <w:pPr>
              <w:rPr>
                <w:b/>
              </w:rPr>
            </w:pPr>
          </w:p>
        </w:tc>
        <w:tc>
          <w:tcPr>
            <w:tcW w:w="2026" w:type="dxa"/>
            <w:tcBorders>
              <w:top w:val="single" w:sz="4" w:space="0" w:color="auto"/>
              <w:left w:val="single" w:sz="4" w:space="0" w:color="auto"/>
              <w:bottom w:val="single" w:sz="4" w:space="0" w:color="auto"/>
              <w:right w:val="single" w:sz="4" w:space="0" w:color="auto"/>
            </w:tcBorders>
            <w:hideMark/>
          </w:tcPr>
          <w:p w14:paraId="35DDAC88" w14:textId="77777777" w:rsidR="00916D54" w:rsidRDefault="00916D54">
            <w:pPr>
              <w:jc w:val="both"/>
              <w:rPr>
                <w:b/>
              </w:rPr>
            </w:pPr>
            <w:r>
              <w:rPr>
                <w:b/>
              </w:rPr>
              <w:t>Specializuoja PA</w:t>
            </w:r>
          </w:p>
        </w:tc>
        <w:tc>
          <w:tcPr>
            <w:tcW w:w="4636" w:type="dxa"/>
            <w:tcBorders>
              <w:top w:val="single" w:sz="4" w:space="0" w:color="auto"/>
              <w:left w:val="single" w:sz="4" w:space="0" w:color="auto"/>
              <w:bottom w:val="single" w:sz="4" w:space="0" w:color="auto"/>
              <w:right w:val="double" w:sz="4" w:space="0" w:color="auto"/>
            </w:tcBorders>
            <w:hideMark/>
          </w:tcPr>
          <w:p w14:paraId="1430A9B0" w14:textId="77777777" w:rsidR="00916D54" w:rsidRDefault="00916D54">
            <w:pPr>
              <w:jc w:val="both"/>
            </w:pPr>
            <w:r>
              <w:t>-</w:t>
            </w:r>
          </w:p>
        </w:tc>
      </w:tr>
      <w:tr w:rsidR="00916D54" w14:paraId="757BFC57"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22961221" w14:textId="77777777" w:rsidR="00916D54" w:rsidRDefault="00916D54">
            <w:pPr>
              <w:jc w:val="both"/>
              <w:rPr>
                <w:b/>
              </w:rPr>
            </w:pPr>
            <w:r>
              <w:rPr>
                <w:b/>
              </w:rPr>
              <w:t>Pagrindinis įvykių srautas</w:t>
            </w:r>
          </w:p>
        </w:tc>
        <w:tc>
          <w:tcPr>
            <w:tcW w:w="4636" w:type="dxa"/>
            <w:tcBorders>
              <w:top w:val="single" w:sz="4" w:space="0" w:color="auto"/>
              <w:left w:val="single" w:sz="4" w:space="0" w:color="auto"/>
              <w:bottom w:val="single" w:sz="4" w:space="0" w:color="auto"/>
              <w:right w:val="double" w:sz="4" w:space="0" w:color="auto"/>
            </w:tcBorders>
            <w:hideMark/>
          </w:tcPr>
          <w:p w14:paraId="72425321" w14:textId="77777777" w:rsidR="00916D54" w:rsidRDefault="00916D54">
            <w:pPr>
              <w:jc w:val="both"/>
              <w:rPr>
                <w:b/>
              </w:rPr>
            </w:pPr>
            <w:r>
              <w:rPr>
                <w:b/>
              </w:rPr>
              <w:t>Sistemos reakcija ir sprendimai</w:t>
            </w:r>
          </w:p>
        </w:tc>
      </w:tr>
      <w:tr w:rsidR="00916D54" w14:paraId="0B761726"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308C906A" w14:textId="77777777" w:rsidR="00916D54" w:rsidRDefault="00916D54">
            <w:pPr>
              <w:jc w:val="both"/>
            </w:pPr>
            <w:r>
              <w:t>1. Administratorius paspaudžia mygtuką „Pridėti“</w:t>
            </w:r>
          </w:p>
        </w:tc>
        <w:tc>
          <w:tcPr>
            <w:tcW w:w="4636" w:type="dxa"/>
            <w:tcBorders>
              <w:top w:val="single" w:sz="4" w:space="0" w:color="auto"/>
              <w:left w:val="single" w:sz="4" w:space="0" w:color="auto"/>
              <w:bottom w:val="single" w:sz="4" w:space="0" w:color="auto"/>
              <w:right w:val="double" w:sz="4" w:space="0" w:color="auto"/>
            </w:tcBorders>
            <w:hideMark/>
          </w:tcPr>
          <w:p w14:paraId="1B8D0143" w14:textId="77777777" w:rsidR="00916D54" w:rsidRDefault="00916D54">
            <w:pPr>
              <w:jc w:val="both"/>
            </w:pPr>
            <w:r>
              <w:t>1.1. Sistema suformuoja naujo asmens langą</w:t>
            </w:r>
          </w:p>
        </w:tc>
      </w:tr>
      <w:tr w:rsidR="00916D54" w14:paraId="1916AFC0" w14:textId="77777777" w:rsidTr="00916D54">
        <w:tc>
          <w:tcPr>
            <w:tcW w:w="3640" w:type="dxa"/>
            <w:gridSpan w:val="2"/>
            <w:tcBorders>
              <w:top w:val="single" w:sz="4" w:space="0" w:color="auto"/>
              <w:left w:val="double" w:sz="4" w:space="0" w:color="auto"/>
              <w:bottom w:val="single" w:sz="4" w:space="0" w:color="auto"/>
              <w:right w:val="single" w:sz="4" w:space="0" w:color="auto"/>
            </w:tcBorders>
            <w:hideMark/>
          </w:tcPr>
          <w:p w14:paraId="4C62BBEF" w14:textId="77777777" w:rsidR="00916D54" w:rsidRDefault="00916D54">
            <w:pPr>
              <w:jc w:val="both"/>
            </w:pPr>
            <w:r>
              <w:t>2. Administratorius įveda duomenis apie asmenį</w:t>
            </w:r>
          </w:p>
        </w:tc>
        <w:tc>
          <w:tcPr>
            <w:tcW w:w="4636" w:type="dxa"/>
            <w:tcBorders>
              <w:top w:val="single" w:sz="4" w:space="0" w:color="auto"/>
              <w:left w:val="single" w:sz="4" w:space="0" w:color="auto"/>
              <w:bottom w:val="single" w:sz="4" w:space="0" w:color="auto"/>
              <w:right w:val="double" w:sz="4" w:space="0" w:color="auto"/>
            </w:tcBorders>
            <w:hideMark/>
          </w:tcPr>
          <w:p w14:paraId="02D0A355" w14:textId="77777777" w:rsidR="00916D54" w:rsidRDefault="00916D54">
            <w:pPr>
              <w:jc w:val="both"/>
            </w:pPr>
            <w:r>
              <w:t>2.1. Sistema pagal įvestus duomenis suformuoja naują asmenį</w:t>
            </w:r>
          </w:p>
        </w:tc>
      </w:tr>
      <w:tr w:rsidR="00916D54" w14:paraId="2F342763" w14:textId="77777777" w:rsidTr="00916D54">
        <w:trPr>
          <w:trHeight w:val="245"/>
        </w:trPr>
        <w:tc>
          <w:tcPr>
            <w:tcW w:w="3640" w:type="dxa"/>
            <w:gridSpan w:val="2"/>
            <w:tcBorders>
              <w:top w:val="single" w:sz="4" w:space="0" w:color="auto"/>
              <w:left w:val="double" w:sz="4" w:space="0" w:color="auto"/>
              <w:bottom w:val="double" w:sz="4" w:space="0" w:color="auto"/>
              <w:right w:val="single" w:sz="4" w:space="0" w:color="auto"/>
            </w:tcBorders>
            <w:hideMark/>
          </w:tcPr>
          <w:p w14:paraId="16611140" w14:textId="77777777" w:rsidR="00916D54" w:rsidRDefault="00916D54">
            <w:pPr>
              <w:jc w:val="both"/>
              <w:rPr>
                <w:b/>
              </w:rPr>
            </w:pPr>
            <w:r>
              <w:rPr>
                <w:b/>
              </w:rPr>
              <w:t>Po sąlyga</w:t>
            </w:r>
          </w:p>
        </w:tc>
        <w:tc>
          <w:tcPr>
            <w:tcW w:w="4636" w:type="dxa"/>
            <w:tcBorders>
              <w:top w:val="single" w:sz="4" w:space="0" w:color="auto"/>
              <w:left w:val="single" w:sz="4" w:space="0" w:color="auto"/>
              <w:bottom w:val="double" w:sz="4" w:space="0" w:color="auto"/>
              <w:right w:val="double" w:sz="4" w:space="0" w:color="auto"/>
            </w:tcBorders>
            <w:hideMark/>
          </w:tcPr>
          <w:p w14:paraId="24DF8D15" w14:textId="77777777" w:rsidR="00916D54" w:rsidRDefault="00916D54" w:rsidP="00474800">
            <w:pPr>
              <w:keepNext/>
              <w:jc w:val="both"/>
            </w:pPr>
            <w:r>
              <w:t>Pridėtas naujas asmuo</w:t>
            </w:r>
          </w:p>
        </w:tc>
      </w:tr>
    </w:tbl>
    <w:p w14:paraId="7ED7C2C0" w14:textId="65873D08" w:rsidR="00474800" w:rsidRDefault="00474800" w:rsidP="00474800">
      <w:pPr>
        <w:pStyle w:val="Antrat"/>
      </w:pPr>
      <w:r>
        <w:t xml:space="preserve">Lentelė </w:t>
      </w:r>
      <w:fldSimple w:instr=" STYLEREF 1 \s ">
        <w:r w:rsidR="00005801">
          <w:rPr>
            <w:noProof/>
          </w:rPr>
          <w:t>2</w:t>
        </w:r>
      </w:fldSimple>
      <w:r w:rsidR="00005801">
        <w:noBreakHyphen/>
      </w:r>
      <w:fldSimple w:instr=" SEQ lentelė \* ARABIC \s 1 ">
        <w:r w:rsidR="00005801">
          <w:rPr>
            <w:noProof/>
          </w:rPr>
          <w:t>36</w:t>
        </w:r>
      </w:fldSimple>
      <w:r>
        <w:t xml:space="preserve"> pridėti asmenį</w:t>
      </w:r>
    </w:p>
    <w:p w14:paraId="3449FC0A" w14:textId="77777777" w:rsidR="00474800" w:rsidRDefault="00474800">
      <w:pPr>
        <w:rPr>
          <w:rFonts w:asciiTheme="minorHAnsi" w:hAnsiTheme="minorHAnsi"/>
          <w:b/>
          <w:bCs/>
          <w:sz w:val="22"/>
          <w:szCs w:val="22"/>
          <w:lang w:val="en-US"/>
        </w:rPr>
      </w:pPr>
      <w:r>
        <w:br w:type="page"/>
      </w:r>
    </w:p>
    <w:p w14:paraId="77331D6A" w14:textId="77777777" w:rsidR="00916D54" w:rsidRDefault="00916D54" w:rsidP="00916D54">
      <w:pPr>
        <w:pStyle w:val="CaptionLentele"/>
      </w:pPr>
    </w:p>
    <w:p w14:paraId="27A415DE" w14:textId="5C0867D0" w:rsidR="00474800" w:rsidRDefault="00474800" w:rsidP="00474800">
      <w:pPr>
        <w:pStyle w:val="Antrat"/>
        <w:keepNext/>
        <w:jc w:val="right"/>
      </w:pPr>
      <w:r>
        <w:t xml:space="preserve">pav. </w:t>
      </w:r>
      <w:fldSimple w:instr=" STYLEREF 1 \s ">
        <w:r w:rsidR="00356BC7">
          <w:rPr>
            <w:noProof/>
          </w:rPr>
          <w:t>2</w:t>
        </w:r>
      </w:fldSimple>
      <w:r w:rsidR="00356BC7">
        <w:t>.</w:t>
      </w:r>
      <w:fldSimple w:instr=" SEQ pav. \* ARABIC \s 1 ">
        <w:r w:rsidR="00356BC7">
          <w:rPr>
            <w:noProof/>
          </w:rPr>
          <w:t>38</w:t>
        </w:r>
      </w:fldSimple>
      <w:r>
        <w:t xml:space="preserve"> atlikti paiešką pagal filtrus</w:t>
      </w:r>
    </w:p>
    <w:p w14:paraId="36572C06" w14:textId="06555436" w:rsidR="00916D54" w:rsidRDefault="00916D54" w:rsidP="00916D54">
      <w:pPr>
        <w:pStyle w:val="CaptionLentele"/>
      </w:pPr>
      <w:r>
        <w:rPr>
          <w:noProof/>
        </w:rPr>
        <w:drawing>
          <wp:inline distT="0" distB="0" distL="0" distR="0" wp14:anchorId="62CDE756" wp14:editId="22CF50A3">
            <wp:extent cx="526732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13"/>
        <w:gridCol w:w="2022"/>
        <w:gridCol w:w="4641"/>
      </w:tblGrid>
      <w:tr w:rsidR="00916D54" w14:paraId="10F738F4" w14:textId="77777777" w:rsidTr="00474800">
        <w:tc>
          <w:tcPr>
            <w:tcW w:w="8276" w:type="dxa"/>
            <w:gridSpan w:val="3"/>
            <w:tcBorders>
              <w:top w:val="double" w:sz="4" w:space="0" w:color="auto"/>
              <w:left w:val="double" w:sz="4" w:space="0" w:color="auto"/>
              <w:bottom w:val="single" w:sz="4" w:space="0" w:color="auto"/>
              <w:right w:val="double" w:sz="4" w:space="0" w:color="auto"/>
            </w:tcBorders>
            <w:hideMark/>
          </w:tcPr>
          <w:p w14:paraId="36EF2F52" w14:textId="77777777" w:rsidR="00916D54" w:rsidRDefault="00916D54">
            <w:pPr>
              <w:jc w:val="both"/>
              <w:rPr>
                <w:b/>
              </w:rPr>
            </w:pPr>
            <w:r>
              <w:rPr>
                <w:b/>
              </w:rPr>
              <w:t>Panaudojimo atvejis „Atlikti paieška pagal filtrus“</w:t>
            </w:r>
          </w:p>
        </w:tc>
      </w:tr>
      <w:tr w:rsidR="00916D54" w14:paraId="469FCB0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750AC26" w14:textId="77777777" w:rsidR="00916D54" w:rsidRDefault="00916D54">
            <w:pPr>
              <w:jc w:val="both"/>
              <w:rPr>
                <w:b/>
              </w:rPr>
            </w:pPr>
            <w:r>
              <w:rPr>
                <w:b/>
              </w:rPr>
              <w:t>Aktorius</w:t>
            </w:r>
          </w:p>
        </w:tc>
        <w:tc>
          <w:tcPr>
            <w:tcW w:w="4641" w:type="dxa"/>
            <w:tcBorders>
              <w:top w:val="single" w:sz="4" w:space="0" w:color="auto"/>
              <w:left w:val="single" w:sz="4" w:space="0" w:color="auto"/>
              <w:bottom w:val="single" w:sz="4" w:space="0" w:color="auto"/>
              <w:right w:val="double" w:sz="4" w:space="0" w:color="auto"/>
            </w:tcBorders>
            <w:hideMark/>
          </w:tcPr>
          <w:p w14:paraId="6CE920E4" w14:textId="77777777" w:rsidR="00916D54" w:rsidRDefault="00916D54">
            <w:pPr>
              <w:jc w:val="both"/>
            </w:pPr>
            <w:r>
              <w:t>Administracijos valdymo darbuotojas</w:t>
            </w:r>
          </w:p>
        </w:tc>
      </w:tr>
      <w:tr w:rsidR="00916D54" w14:paraId="33C8DCCC"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7B3CC3A6" w14:textId="77777777" w:rsidR="00916D54" w:rsidRDefault="00916D54">
            <w:pPr>
              <w:jc w:val="both"/>
              <w:rPr>
                <w:b/>
              </w:rPr>
            </w:pPr>
            <w:r>
              <w:rPr>
                <w:b/>
              </w:rPr>
              <w:t>Prieš sąlyga</w:t>
            </w:r>
          </w:p>
        </w:tc>
        <w:tc>
          <w:tcPr>
            <w:tcW w:w="4641" w:type="dxa"/>
            <w:tcBorders>
              <w:top w:val="single" w:sz="4" w:space="0" w:color="auto"/>
              <w:left w:val="single" w:sz="4" w:space="0" w:color="auto"/>
              <w:bottom w:val="single" w:sz="4" w:space="0" w:color="auto"/>
              <w:right w:val="double" w:sz="4" w:space="0" w:color="auto"/>
            </w:tcBorders>
            <w:hideMark/>
          </w:tcPr>
          <w:p w14:paraId="652ABE06" w14:textId="77777777" w:rsidR="00916D54" w:rsidRDefault="00916D54">
            <w:pPr>
              <w:jc w:val="both"/>
            </w:pPr>
            <w:r>
              <w:t xml:space="preserve">Administratorius turi būti prisijungęs prie sistemos </w:t>
            </w:r>
          </w:p>
        </w:tc>
      </w:tr>
      <w:tr w:rsidR="00916D54" w14:paraId="108B3F5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BCB582C" w14:textId="77777777" w:rsidR="00916D54" w:rsidRDefault="00916D54">
            <w:pPr>
              <w:jc w:val="both"/>
              <w:rPr>
                <w:b/>
              </w:rPr>
            </w:pPr>
            <w:r>
              <w:rPr>
                <w:b/>
              </w:rPr>
              <w:t>Sužadinimo sąlyga</w:t>
            </w:r>
          </w:p>
        </w:tc>
        <w:tc>
          <w:tcPr>
            <w:tcW w:w="4641" w:type="dxa"/>
            <w:tcBorders>
              <w:top w:val="single" w:sz="4" w:space="0" w:color="auto"/>
              <w:left w:val="single" w:sz="4" w:space="0" w:color="auto"/>
              <w:bottom w:val="single" w:sz="4" w:space="0" w:color="auto"/>
              <w:right w:val="double" w:sz="4" w:space="0" w:color="auto"/>
            </w:tcBorders>
            <w:hideMark/>
          </w:tcPr>
          <w:p w14:paraId="03027691" w14:textId="77777777" w:rsidR="00916D54" w:rsidRDefault="00916D54">
            <w:pPr>
              <w:jc w:val="both"/>
            </w:pPr>
            <w:r>
              <w:t>Administratorius nori atlikti darbuotojų paiešką pagal pasirinktus kriterijus</w:t>
            </w:r>
          </w:p>
        </w:tc>
      </w:tr>
      <w:tr w:rsidR="00916D54" w14:paraId="3F124BE0" w14:textId="77777777" w:rsidTr="00474800">
        <w:tc>
          <w:tcPr>
            <w:tcW w:w="1613" w:type="dxa"/>
            <w:vMerge w:val="restart"/>
            <w:tcBorders>
              <w:top w:val="single" w:sz="4" w:space="0" w:color="auto"/>
              <w:left w:val="double" w:sz="4" w:space="0" w:color="auto"/>
              <w:bottom w:val="single" w:sz="4" w:space="0" w:color="auto"/>
              <w:right w:val="single" w:sz="4" w:space="0" w:color="auto"/>
            </w:tcBorders>
            <w:hideMark/>
          </w:tcPr>
          <w:p w14:paraId="4909BBF5" w14:textId="77777777" w:rsidR="00916D54" w:rsidRDefault="00916D54">
            <w:pPr>
              <w:jc w:val="both"/>
              <w:rPr>
                <w:b/>
              </w:rPr>
            </w:pPr>
            <w:r>
              <w:rPr>
                <w:b/>
              </w:rPr>
              <w:t>Susiję panaudojimo atvejai</w:t>
            </w:r>
          </w:p>
        </w:tc>
        <w:tc>
          <w:tcPr>
            <w:tcW w:w="2022" w:type="dxa"/>
            <w:tcBorders>
              <w:top w:val="single" w:sz="4" w:space="0" w:color="auto"/>
              <w:left w:val="single" w:sz="4" w:space="0" w:color="auto"/>
              <w:bottom w:val="single" w:sz="4" w:space="0" w:color="auto"/>
              <w:right w:val="single" w:sz="4" w:space="0" w:color="auto"/>
            </w:tcBorders>
            <w:hideMark/>
          </w:tcPr>
          <w:p w14:paraId="157C7E33" w14:textId="77777777" w:rsidR="00916D54" w:rsidRDefault="00916D54">
            <w:pPr>
              <w:jc w:val="both"/>
              <w:rPr>
                <w:b/>
              </w:rPr>
            </w:pPr>
            <w:r>
              <w:rPr>
                <w:b/>
              </w:rPr>
              <w:t>Išplečia PA</w:t>
            </w:r>
          </w:p>
        </w:tc>
        <w:tc>
          <w:tcPr>
            <w:tcW w:w="4641" w:type="dxa"/>
            <w:tcBorders>
              <w:top w:val="single" w:sz="4" w:space="0" w:color="auto"/>
              <w:left w:val="single" w:sz="4" w:space="0" w:color="auto"/>
              <w:bottom w:val="single" w:sz="4" w:space="0" w:color="auto"/>
              <w:right w:val="double" w:sz="4" w:space="0" w:color="auto"/>
            </w:tcBorders>
            <w:hideMark/>
          </w:tcPr>
          <w:p w14:paraId="640215FC" w14:textId="77777777" w:rsidR="00916D54" w:rsidRDefault="00916D54">
            <w:pPr>
              <w:jc w:val="both"/>
            </w:pPr>
            <w:r>
              <w:t>-</w:t>
            </w:r>
          </w:p>
        </w:tc>
      </w:tr>
      <w:tr w:rsidR="00916D54" w14:paraId="644A80F0"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3BF5965C"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579613EC" w14:textId="77777777" w:rsidR="00916D54" w:rsidRDefault="00916D54">
            <w:pPr>
              <w:jc w:val="both"/>
              <w:rPr>
                <w:b/>
              </w:rPr>
            </w:pPr>
            <w:r>
              <w:rPr>
                <w:b/>
              </w:rPr>
              <w:t>Apima PA</w:t>
            </w:r>
          </w:p>
        </w:tc>
        <w:tc>
          <w:tcPr>
            <w:tcW w:w="4641" w:type="dxa"/>
            <w:tcBorders>
              <w:top w:val="single" w:sz="4" w:space="0" w:color="auto"/>
              <w:left w:val="single" w:sz="4" w:space="0" w:color="auto"/>
              <w:bottom w:val="single" w:sz="4" w:space="0" w:color="auto"/>
              <w:right w:val="double" w:sz="4" w:space="0" w:color="auto"/>
            </w:tcBorders>
            <w:hideMark/>
          </w:tcPr>
          <w:p w14:paraId="33873008" w14:textId="77777777" w:rsidR="00916D54" w:rsidRDefault="00916D54">
            <w:pPr>
              <w:jc w:val="both"/>
            </w:pPr>
            <w:r>
              <w:t>-</w:t>
            </w:r>
          </w:p>
        </w:tc>
      </w:tr>
      <w:tr w:rsidR="00916D54" w14:paraId="4BE41C4B" w14:textId="77777777" w:rsidTr="00474800">
        <w:tc>
          <w:tcPr>
            <w:tcW w:w="0" w:type="auto"/>
            <w:vMerge/>
            <w:tcBorders>
              <w:top w:val="single" w:sz="4" w:space="0" w:color="auto"/>
              <w:left w:val="double" w:sz="4" w:space="0" w:color="auto"/>
              <w:bottom w:val="single" w:sz="4" w:space="0" w:color="auto"/>
              <w:right w:val="single" w:sz="4" w:space="0" w:color="auto"/>
            </w:tcBorders>
            <w:vAlign w:val="center"/>
            <w:hideMark/>
          </w:tcPr>
          <w:p w14:paraId="194175D2" w14:textId="77777777" w:rsidR="00916D54" w:rsidRDefault="00916D54">
            <w:pPr>
              <w:rPr>
                <w:b/>
              </w:rPr>
            </w:pPr>
          </w:p>
        </w:tc>
        <w:tc>
          <w:tcPr>
            <w:tcW w:w="2022" w:type="dxa"/>
            <w:tcBorders>
              <w:top w:val="single" w:sz="4" w:space="0" w:color="auto"/>
              <w:left w:val="single" w:sz="4" w:space="0" w:color="auto"/>
              <w:bottom w:val="single" w:sz="4" w:space="0" w:color="auto"/>
              <w:right w:val="single" w:sz="4" w:space="0" w:color="auto"/>
            </w:tcBorders>
            <w:hideMark/>
          </w:tcPr>
          <w:p w14:paraId="7F51ABB6" w14:textId="77777777" w:rsidR="00916D54" w:rsidRDefault="00916D54">
            <w:pPr>
              <w:jc w:val="both"/>
              <w:rPr>
                <w:b/>
              </w:rPr>
            </w:pPr>
            <w:r>
              <w:rPr>
                <w:b/>
              </w:rPr>
              <w:t>Specializuoja PA</w:t>
            </w:r>
          </w:p>
        </w:tc>
        <w:tc>
          <w:tcPr>
            <w:tcW w:w="4641" w:type="dxa"/>
            <w:tcBorders>
              <w:top w:val="single" w:sz="4" w:space="0" w:color="auto"/>
              <w:left w:val="single" w:sz="4" w:space="0" w:color="auto"/>
              <w:bottom w:val="single" w:sz="4" w:space="0" w:color="auto"/>
              <w:right w:val="double" w:sz="4" w:space="0" w:color="auto"/>
            </w:tcBorders>
            <w:hideMark/>
          </w:tcPr>
          <w:p w14:paraId="7B356EAF" w14:textId="77777777" w:rsidR="00916D54" w:rsidRDefault="00916D54">
            <w:pPr>
              <w:jc w:val="both"/>
            </w:pPr>
            <w:r>
              <w:t>-</w:t>
            </w:r>
          </w:p>
        </w:tc>
      </w:tr>
      <w:tr w:rsidR="00916D54" w14:paraId="60BF97A8"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91E58AB" w14:textId="77777777" w:rsidR="00916D54" w:rsidRDefault="00916D54">
            <w:pPr>
              <w:jc w:val="both"/>
              <w:rPr>
                <w:b/>
              </w:rPr>
            </w:pPr>
            <w:r>
              <w:rPr>
                <w:b/>
              </w:rPr>
              <w:t>Pagrindinis įvykių srautas</w:t>
            </w:r>
          </w:p>
        </w:tc>
        <w:tc>
          <w:tcPr>
            <w:tcW w:w="4641" w:type="dxa"/>
            <w:tcBorders>
              <w:top w:val="single" w:sz="4" w:space="0" w:color="auto"/>
              <w:left w:val="single" w:sz="4" w:space="0" w:color="auto"/>
              <w:bottom w:val="single" w:sz="4" w:space="0" w:color="auto"/>
              <w:right w:val="double" w:sz="4" w:space="0" w:color="auto"/>
            </w:tcBorders>
            <w:hideMark/>
          </w:tcPr>
          <w:p w14:paraId="6C3C4F6A" w14:textId="77777777" w:rsidR="00916D54" w:rsidRDefault="00916D54">
            <w:pPr>
              <w:jc w:val="both"/>
              <w:rPr>
                <w:b/>
              </w:rPr>
            </w:pPr>
            <w:r>
              <w:rPr>
                <w:b/>
              </w:rPr>
              <w:t>Sistemos reakcija ir sprendimai</w:t>
            </w:r>
          </w:p>
        </w:tc>
      </w:tr>
      <w:tr w:rsidR="00916D54" w14:paraId="17E9E752"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3129F581" w14:textId="77777777" w:rsidR="00916D54" w:rsidRDefault="00916D54">
            <w:pPr>
              <w:jc w:val="both"/>
            </w:pPr>
            <w:r>
              <w:t>1. Administratorius paspaudžia mygtuką „Darbuotojų paieška pagal kriterijus“</w:t>
            </w:r>
          </w:p>
        </w:tc>
        <w:tc>
          <w:tcPr>
            <w:tcW w:w="4641" w:type="dxa"/>
            <w:tcBorders>
              <w:top w:val="single" w:sz="4" w:space="0" w:color="auto"/>
              <w:left w:val="single" w:sz="4" w:space="0" w:color="auto"/>
              <w:bottom w:val="single" w:sz="4" w:space="0" w:color="auto"/>
              <w:right w:val="double" w:sz="4" w:space="0" w:color="auto"/>
            </w:tcBorders>
            <w:hideMark/>
          </w:tcPr>
          <w:p w14:paraId="31BC17CD" w14:textId="77777777" w:rsidR="00916D54" w:rsidRDefault="00916D54">
            <w:pPr>
              <w:jc w:val="both"/>
            </w:pPr>
            <w:r>
              <w:t>1.1. Sistema suformuoja paieškos formą</w:t>
            </w:r>
          </w:p>
        </w:tc>
      </w:tr>
      <w:tr w:rsidR="00916D54" w14:paraId="603C4DF1"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35BF216" w14:textId="77777777" w:rsidR="00916D54" w:rsidRDefault="00916D54">
            <w:pPr>
              <w:jc w:val="both"/>
            </w:pPr>
            <w:r>
              <w:t xml:space="preserve">2. Administratorius suveda duomenis pagal kuriuos nori atlikti paiešką ir patvirtindamas spaudžia mygtuką „Ieškoti“ </w:t>
            </w:r>
          </w:p>
        </w:tc>
        <w:tc>
          <w:tcPr>
            <w:tcW w:w="4641" w:type="dxa"/>
            <w:tcBorders>
              <w:top w:val="single" w:sz="4" w:space="0" w:color="auto"/>
              <w:left w:val="single" w:sz="4" w:space="0" w:color="auto"/>
              <w:bottom w:val="single" w:sz="4" w:space="0" w:color="auto"/>
              <w:right w:val="double" w:sz="4" w:space="0" w:color="auto"/>
            </w:tcBorders>
            <w:hideMark/>
          </w:tcPr>
          <w:p w14:paraId="7962D96E" w14:textId="77777777" w:rsidR="00916D54" w:rsidRDefault="00916D54">
            <w:pPr>
              <w:jc w:val="both"/>
            </w:pPr>
            <w:r>
              <w:t>2.1. Sistema suranda pagal suvestus kriterijus darbuotojus, kurių ieško administratorius</w:t>
            </w:r>
          </w:p>
        </w:tc>
      </w:tr>
      <w:tr w:rsidR="00916D54" w14:paraId="269028B4" w14:textId="77777777" w:rsidTr="00474800">
        <w:tc>
          <w:tcPr>
            <w:tcW w:w="3635" w:type="dxa"/>
            <w:gridSpan w:val="2"/>
            <w:tcBorders>
              <w:top w:val="single" w:sz="4" w:space="0" w:color="auto"/>
              <w:left w:val="double" w:sz="4" w:space="0" w:color="auto"/>
              <w:bottom w:val="single" w:sz="4" w:space="0" w:color="auto"/>
              <w:right w:val="single" w:sz="4" w:space="0" w:color="auto"/>
            </w:tcBorders>
            <w:hideMark/>
          </w:tcPr>
          <w:p w14:paraId="0486EF7F" w14:textId="77777777" w:rsidR="00916D54" w:rsidRDefault="00916D54">
            <w:pPr>
              <w:jc w:val="both"/>
              <w:rPr>
                <w:b/>
              </w:rPr>
            </w:pPr>
            <w:r>
              <w:rPr>
                <w:b/>
              </w:rPr>
              <w:t>Po sąlyga</w:t>
            </w:r>
          </w:p>
        </w:tc>
        <w:tc>
          <w:tcPr>
            <w:tcW w:w="4641" w:type="dxa"/>
            <w:tcBorders>
              <w:top w:val="single" w:sz="4" w:space="0" w:color="auto"/>
              <w:left w:val="single" w:sz="4" w:space="0" w:color="auto"/>
              <w:bottom w:val="single" w:sz="4" w:space="0" w:color="auto"/>
              <w:right w:val="double" w:sz="4" w:space="0" w:color="auto"/>
            </w:tcBorders>
            <w:hideMark/>
          </w:tcPr>
          <w:p w14:paraId="479E7F8D" w14:textId="77777777" w:rsidR="00916D54" w:rsidRDefault="00916D54">
            <w:pPr>
              <w:jc w:val="both"/>
            </w:pPr>
            <w:r>
              <w:t>Išvedami paieškos rezultatai</w:t>
            </w:r>
          </w:p>
        </w:tc>
      </w:tr>
      <w:tr w:rsidR="00916D54" w14:paraId="6C2CB3E8" w14:textId="77777777" w:rsidTr="00474800">
        <w:tc>
          <w:tcPr>
            <w:tcW w:w="8276" w:type="dxa"/>
            <w:gridSpan w:val="3"/>
            <w:tcBorders>
              <w:top w:val="single" w:sz="4" w:space="0" w:color="auto"/>
              <w:left w:val="double" w:sz="4" w:space="0" w:color="auto"/>
              <w:bottom w:val="single" w:sz="4" w:space="0" w:color="auto"/>
              <w:right w:val="double" w:sz="4" w:space="0" w:color="auto"/>
            </w:tcBorders>
            <w:hideMark/>
          </w:tcPr>
          <w:p w14:paraId="03764B20" w14:textId="77777777" w:rsidR="00916D54" w:rsidRDefault="00916D54">
            <w:pPr>
              <w:jc w:val="both"/>
            </w:pPr>
            <w:r>
              <w:rPr>
                <w:b/>
              </w:rPr>
              <w:t>Alternatyvūs scenarijai</w:t>
            </w:r>
          </w:p>
        </w:tc>
      </w:tr>
      <w:tr w:rsidR="00916D54" w14:paraId="0E7A6647" w14:textId="77777777" w:rsidTr="00474800">
        <w:tc>
          <w:tcPr>
            <w:tcW w:w="3635" w:type="dxa"/>
            <w:gridSpan w:val="2"/>
            <w:tcBorders>
              <w:top w:val="single" w:sz="4" w:space="0" w:color="auto"/>
              <w:left w:val="double" w:sz="4" w:space="0" w:color="auto"/>
              <w:bottom w:val="double" w:sz="4" w:space="0" w:color="auto"/>
              <w:right w:val="single" w:sz="4" w:space="0" w:color="auto"/>
            </w:tcBorders>
            <w:hideMark/>
          </w:tcPr>
          <w:p w14:paraId="09FECEB6" w14:textId="77777777" w:rsidR="00916D54" w:rsidRDefault="00916D54">
            <w:pPr>
              <w:jc w:val="both"/>
            </w:pPr>
            <w:r>
              <w:t>2a. Jei tokių darbuotojų pagal pasirinktus kriterijus nėra</w:t>
            </w:r>
          </w:p>
        </w:tc>
        <w:tc>
          <w:tcPr>
            <w:tcW w:w="4641" w:type="dxa"/>
            <w:tcBorders>
              <w:top w:val="single" w:sz="4" w:space="0" w:color="auto"/>
              <w:left w:val="single" w:sz="4" w:space="0" w:color="auto"/>
              <w:bottom w:val="double" w:sz="4" w:space="0" w:color="auto"/>
              <w:right w:val="double" w:sz="4" w:space="0" w:color="auto"/>
            </w:tcBorders>
            <w:hideMark/>
          </w:tcPr>
          <w:p w14:paraId="0F4CC050" w14:textId="77777777" w:rsidR="00916D54" w:rsidRDefault="00916D54" w:rsidP="00474800">
            <w:pPr>
              <w:keepNext/>
              <w:jc w:val="both"/>
            </w:pPr>
            <w:r>
              <w:t>2a.1. Išvedamas klaidos pranešimas</w:t>
            </w:r>
          </w:p>
        </w:tc>
      </w:tr>
    </w:tbl>
    <w:p w14:paraId="0F1B6B16" w14:textId="2C3A486F" w:rsidR="006A5843" w:rsidRDefault="00474800" w:rsidP="00474800">
      <w:pPr>
        <w:pStyle w:val="Antrat"/>
      </w:pPr>
      <w:r>
        <w:t xml:space="preserve">Lentelė </w:t>
      </w:r>
      <w:fldSimple w:instr=" STYLEREF 1 \s ">
        <w:r w:rsidR="00005801">
          <w:rPr>
            <w:noProof/>
          </w:rPr>
          <w:t>2</w:t>
        </w:r>
      </w:fldSimple>
      <w:r w:rsidR="00005801">
        <w:noBreakHyphen/>
      </w:r>
      <w:fldSimple w:instr=" SEQ lentelė \* ARABIC \s 1 ">
        <w:r w:rsidR="00005801">
          <w:rPr>
            <w:noProof/>
          </w:rPr>
          <w:t>37</w:t>
        </w:r>
      </w:fldSimple>
      <w:r>
        <w:t xml:space="preserve"> atlikti paiešką pagal filtrus</w:t>
      </w:r>
    </w:p>
    <w:p w14:paraId="42EC099F" w14:textId="77777777" w:rsidR="006A5843" w:rsidRDefault="006A5843" w:rsidP="004F01B7"/>
    <w:p w14:paraId="50323371" w14:textId="77777777" w:rsidR="00AB37F3" w:rsidRDefault="00AB37F3">
      <w:pPr>
        <w:sectPr w:rsidR="00AB37F3" w:rsidSect="00642D1C">
          <w:footerReference w:type="default" r:id="rId52"/>
          <w:pgSz w:w="11906" w:h="16838"/>
          <w:pgMar w:top="1440" w:right="1800" w:bottom="851" w:left="1800" w:header="708" w:footer="708" w:gutter="0"/>
          <w:cols w:space="708"/>
          <w:titlePg/>
          <w:docGrid w:linePitch="360"/>
        </w:sectPr>
      </w:pPr>
      <w:bookmarkStart w:id="17" w:name="_Toc526322863"/>
      <w:r>
        <w:br w:type="page"/>
      </w:r>
    </w:p>
    <w:p w14:paraId="73D26A40" w14:textId="04AA5C88" w:rsidR="004F01B7" w:rsidRDefault="004F01B7" w:rsidP="004F01B7">
      <w:pPr>
        <w:pStyle w:val="Antrat2"/>
      </w:pPr>
      <w:r>
        <w:lastRenderedPageBreak/>
        <w:t>Dalykinės srities esybių ryšių modelis</w:t>
      </w:r>
      <w:bookmarkEnd w:id="17"/>
    </w:p>
    <w:p w14:paraId="4F25B92A" w14:textId="77777777" w:rsidR="00234D97" w:rsidRDefault="00234D97" w:rsidP="00234D97">
      <w:pPr>
        <w:pStyle w:val="Antrat"/>
      </w:pPr>
    </w:p>
    <w:p w14:paraId="26C3E87D" w14:textId="513EAA3F" w:rsidR="00234D97" w:rsidRDefault="00234D97" w:rsidP="00234D97">
      <w:pPr>
        <w:pStyle w:val="Antrat"/>
      </w:pPr>
      <w:r>
        <w:t xml:space="preserve">pav. </w:t>
      </w:r>
      <w:fldSimple w:instr=" STYLEREF 1 \s ">
        <w:r w:rsidR="00356BC7">
          <w:rPr>
            <w:noProof/>
          </w:rPr>
          <w:t>2</w:t>
        </w:r>
      </w:fldSimple>
      <w:r w:rsidR="00356BC7">
        <w:t>.</w:t>
      </w:r>
      <w:fldSimple w:instr=" SEQ pav. \* ARABIC \s 1 ">
        <w:r w:rsidR="00356BC7">
          <w:rPr>
            <w:noProof/>
          </w:rPr>
          <w:t>39</w:t>
        </w:r>
      </w:fldSimple>
      <w:r>
        <w:t xml:space="preserve"> ER esybių ryšių modelis</w:t>
      </w:r>
    </w:p>
    <w:p w14:paraId="12F0D32D" w14:textId="77777777" w:rsidR="000503AA" w:rsidRDefault="00AB37F3" w:rsidP="000503AA">
      <w:pPr>
        <w:keepNext/>
      </w:pPr>
      <w:r>
        <w:rPr>
          <w:noProof/>
        </w:rPr>
        <w:drawing>
          <wp:inline distT="0" distB="0" distL="0" distR="0" wp14:anchorId="0A9FF812" wp14:editId="17279DCF">
            <wp:extent cx="9716425" cy="3971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40062" cy="3981160"/>
                    </a:xfrm>
                    <a:prstGeom prst="rect">
                      <a:avLst/>
                    </a:prstGeom>
                  </pic:spPr>
                </pic:pic>
              </a:graphicData>
            </a:graphic>
          </wp:inline>
        </w:drawing>
      </w:r>
    </w:p>
    <w:p w14:paraId="0964241D" w14:textId="46C69C3B" w:rsidR="00AB37F3" w:rsidRDefault="00AB37F3" w:rsidP="00AB37F3"/>
    <w:p w14:paraId="4C645E2C" w14:textId="417D968D" w:rsidR="00AB37F3" w:rsidRDefault="00AB37F3" w:rsidP="00AB37F3"/>
    <w:p w14:paraId="0B15B747" w14:textId="77777777" w:rsidR="00AB37F3" w:rsidRDefault="00AB37F3" w:rsidP="00AB37F3">
      <w:pPr>
        <w:sectPr w:rsidR="00AB37F3" w:rsidSect="00AB37F3">
          <w:pgSz w:w="16838" w:h="11906" w:orient="landscape"/>
          <w:pgMar w:top="1800" w:right="1440" w:bottom="1800" w:left="851" w:header="708" w:footer="708" w:gutter="0"/>
          <w:cols w:space="708"/>
          <w:titlePg/>
          <w:docGrid w:linePitch="360"/>
        </w:sectPr>
      </w:pPr>
    </w:p>
    <w:p w14:paraId="597D5476" w14:textId="5035BADD" w:rsidR="00213E2A" w:rsidRDefault="00213E2A" w:rsidP="00213E2A">
      <w:pPr>
        <w:rPr>
          <w:b/>
        </w:rPr>
      </w:pPr>
      <w:r>
        <w:rPr>
          <w:b/>
        </w:rPr>
        <w:lastRenderedPageBreak/>
        <w:t>ER modelio aprašymas</w:t>
      </w:r>
    </w:p>
    <w:p w14:paraId="384E857B" w14:textId="36BF21C8" w:rsidR="009B1974" w:rsidRDefault="008E52EE" w:rsidP="008E52EE">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w:t>
      </w:r>
      <w:r w:rsidR="00652655">
        <w:t>,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14:paraId="1BC6BA4A" w14:textId="77777777" w:rsidR="008E52EE" w:rsidRDefault="008E52EE" w:rsidP="00213E2A">
      <w:pPr>
        <w:rPr>
          <w:b/>
        </w:rPr>
      </w:pPr>
    </w:p>
    <w:p w14:paraId="381E171F" w14:textId="7F7F1AB3" w:rsidR="00213E2A" w:rsidRDefault="009B1974" w:rsidP="00213E2A">
      <w:r>
        <w:t xml:space="preserve">Inventoriaus valdymas - </w:t>
      </w:r>
      <w:r w:rsidR="00213E2A">
        <w:t>„Patalpa“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14:paraId="0A056D87" w14:textId="4A11D870" w:rsidR="00AB37F3" w:rsidRDefault="00AB37F3" w:rsidP="00AB37F3"/>
    <w:p w14:paraId="29A91549" w14:textId="56F44F30" w:rsidR="00213E2A" w:rsidRDefault="009B1974" w:rsidP="00AB37F3">
      <w:pPr>
        <w:rPr>
          <w:rFonts w:asciiTheme="minorHAnsi" w:hAnsiTheme="minorHAnsi" w:cstheme="minorHAnsi"/>
        </w:rPr>
      </w:pPr>
      <w:r>
        <w:rPr>
          <w:rFonts w:asciiTheme="minorHAnsi" w:hAnsiTheme="minorHAnsi" w:cstheme="minorHAnsi"/>
        </w:rPr>
        <w:t xml:space="preserve">.RTIS - </w:t>
      </w:r>
      <w:r w:rsidR="00811278">
        <w:rPr>
          <w:rFonts w:asciiTheme="minorHAnsi" w:hAnsiTheme="minorHAnsi" w:cstheme="minorHAnsi"/>
        </w:rPr>
        <w:t>Kalėjimas</w:t>
      </w:r>
      <w:r>
        <w:rPr>
          <w:rFonts w:asciiTheme="minorHAnsi" w:hAnsiTheme="minorHAnsi" w:cstheme="minorHAnsi"/>
        </w:rPr>
        <w:t xml:space="preserve"> yra sudalyta į blokus. Kiekvienas blokas turi savo pavadinimą, signalizaciją ir unikalų kodą. Kiekviename bloke yra nors vieni vartai (vartai turi unikalų kodą ir </w:t>
      </w:r>
      <w:proofErr w:type="spellStart"/>
      <w:r>
        <w:rPr>
          <w:rFonts w:asciiTheme="minorHAnsi" w:hAnsiTheme="minorHAnsi" w:cstheme="minorHAnsi"/>
        </w:rPr>
        <w:t>boolean</w:t>
      </w:r>
      <w:proofErr w:type="spellEnd"/>
      <w:r>
        <w:rPr>
          <w:rFonts w:asciiTheme="minorHAnsi" w:hAnsiTheme="minorHAnsi" w:cstheme="minorHAnsi"/>
        </w:rP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w:t>
      </w:r>
      <w:r w:rsidR="00811278">
        <w:rPr>
          <w:rFonts w:asciiTheme="minorHAnsi" w:hAnsiTheme="minorHAnsi" w:cstheme="minorHAnsi"/>
        </w:rPr>
        <w:t>. Jos gali atidaryti vartus.</w:t>
      </w:r>
    </w:p>
    <w:p w14:paraId="378117C7" w14:textId="77777777" w:rsidR="009B1974" w:rsidRDefault="009B1974" w:rsidP="009B1974">
      <w:pPr>
        <w:ind w:firstLine="426"/>
        <w:jc w:val="both"/>
        <w:rPr>
          <w:rFonts w:asciiTheme="minorHAnsi" w:hAnsiTheme="minorHAnsi" w:cstheme="minorHAnsi"/>
        </w:rPr>
      </w:pPr>
    </w:p>
    <w:p w14:paraId="6E0AD2FC" w14:textId="78FDB120" w:rsidR="009B1974" w:rsidRDefault="009B1974" w:rsidP="009B1974">
      <w:pPr>
        <w:ind w:firstLine="426"/>
        <w:jc w:val="both"/>
        <w:rPr>
          <w:rFonts w:asciiTheme="minorHAnsi" w:hAnsiTheme="minorHAnsi" w:cstheme="minorHAnsi"/>
        </w:rPr>
      </w:pPr>
      <w:r>
        <w:rPr>
          <w:rFonts w:asciiTheme="minorHAnsi" w:hAnsiTheme="minorHAnsi" w:cstheme="minorHAnsi"/>
        </w:rP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14:paraId="3F46877D" w14:textId="77777777" w:rsidR="009B1974" w:rsidRPr="00AB37F3" w:rsidRDefault="009B1974" w:rsidP="00AB37F3"/>
    <w:sectPr w:rsidR="009B1974" w:rsidRPr="00AB37F3" w:rsidSect="00AB37F3">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75D42" w14:textId="77777777" w:rsidR="00766A0E" w:rsidRDefault="00766A0E" w:rsidP="00642D1C">
      <w:r>
        <w:separator/>
      </w:r>
    </w:p>
  </w:endnote>
  <w:endnote w:type="continuationSeparator" w:id="0">
    <w:p w14:paraId="52C77A85" w14:textId="77777777" w:rsidR="00766A0E" w:rsidRDefault="00766A0E"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9D1D" w14:textId="77777777" w:rsidR="004A640D" w:rsidRDefault="004A640D">
    <w:pPr>
      <w:pStyle w:val="Porat"/>
      <w:jc w:val="right"/>
    </w:pPr>
    <w:r>
      <w:fldChar w:fldCharType="begin"/>
    </w:r>
    <w:r>
      <w:instrText xml:space="preserve"> PAGE   \* MERGEFORMAT </w:instrText>
    </w:r>
    <w:r>
      <w:fldChar w:fldCharType="separate"/>
    </w:r>
    <w:r>
      <w:rPr>
        <w:noProof/>
      </w:rPr>
      <w:t>10</w:t>
    </w:r>
    <w:r>
      <w:rPr>
        <w:noProof/>
      </w:rPr>
      <w:fldChar w:fldCharType="end"/>
    </w:r>
  </w:p>
  <w:p w14:paraId="720A1F6C" w14:textId="77777777" w:rsidR="004A640D" w:rsidRDefault="004A640D">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C86FF" w14:textId="77777777" w:rsidR="00766A0E" w:rsidRDefault="00766A0E" w:rsidP="00642D1C">
      <w:r>
        <w:separator/>
      </w:r>
    </w:p>
  </w:footnote>
  <w:footnote w:type="continuationSeparator" w:id="0">
    <w:p w14:paraId="73D07A2B" w14:textId="77777777" w:rsidR="00766A0E" w:rsidRDefault="00766A0E"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3F5D"/>
    <w:multiLevelType w:val="hybridMultilevel"/>
    <w:tmpl w:val="25E88A1A"/>
    <w:lvl w:ilvl="0" w:tplc="088AEC70">
      <w:start w:val="1"/>
      <w:numFmt w:val="bullet"/>
      <w:lvlText w:val="-"/>
      <w:lvlJc w:val="left"/>
      <w:pPr>
        <w:ind w:left="720" w:hanging="360"/>
      </w:pPr>
      <w:rPr>
        <w:rFonts w:ascii="Calibri" w:eastAsia="MS Mincho"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1146"/>
        </w:tabs>
        <w:ind w:left="653"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2"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0A2C11"/>
    <w:multiLevelType w:val="multilevel"/>
    <w:tmpl w:val="8D1CF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9" w15:restartNumberingAfterBreak="0">
    <w:nsid w:val="6609293D"/>
    <w:multiLevelType w:val="multilevel"/>
    <w:tmpl w:val="A5C6401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7"/>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2"/>
  </w:num>
  <w:num w:numId="13">
    <w:abstractNumId w:val="3"/>
  </w:num>
  <w:num w:numId="14">
    <w:abstractNumId w:val="4"/>
  </w:num>
  <w:num w:numId="15">
    <w:abstractNumId w:val="1"/>
  </w:num>
  <w:num w:numId="16">
    <w:abstractNumId w:val="1"/>
  </w:num>
  <w:num w:numId="17">
    <w:abstractNumId w:val="1"/>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 w:numId="23">
    <w:abstractNumId w:val="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05801"/>
    <w:rsid w:val="000125DF"/>
    <w:rsid w:val="0001307E"/>
    <w:rsid w:val="000152C2"/>
    <w:rsid w:val="00042D3B"/>
    <w:rsid w:val="000503AA"/>
    <w:rsid w:val="00056BEB"/>
    <w:rsid w:val="000732A2"/>
    <w:rsid w:val="000938EC"/>
    <w:rsid w:val="000A1D63"/>
    <w:rsid w:val="000A620F"/>
    <w:rsid w:val="000B0D52"/>
    <w:rsid w:val="000F7A06"/>
    <w:rsid w:val="00107DAE"/>
    <w:rsid w:val="00114031"/>
    <w:rsid w:val="001155EA"/>
    <w:rsid w:val="00125698"/>
    <w:rsid w:val="001261E7"/>
    <w:rsid w:val="0013637F"/>
    <w:rsid w:val="00137164"/>
    <w:rsid w:val="00142767"/>
    <w:rsid w:val="00181A88"/>
    <w:rsid w:val="00190D38"/>
    <w:rsid w:val="001A1670"/>
    <w:rsid w:val="001C1816"/>
    <w:rsid w:val="001D4811"/>
    <w:rsid w:val="001D51F3"/>
    <w:rsid w:val="001E5625"/>
    <w:rsid w:val="00213E2A"/>
    <w:rsid w:val="002157FC"/>
    <w:rsid w:val="002169E4"/>
    <w:rsid w:val="0022012F"/>
    <w:rsid w:val="00222BC4"/>
    <w:rsid w:val="00234D97"/>
    <w:rsid w:val="00235334"/>
    <w:rsid w:val="00257C11"/>
    <w:rsid w:val="00276A61"/>
    <w:rsid w:val="002B3CC0"/>
    <w:rsid w:val="002D385C"/>
    <w:rsid w:val="002D5EB9"/>
    <w:rsid w:val="002E000D"/>
    <w:rsid w:val="002E5A0E"/>
    <w:rsid w:val="002F12F5"/>
    <w:rsid w:val="002F4FC2"/>
    <w:rsid w:val="00303573"/>
    <w:rsid w:val="00306751"/>
    <w:rsid w:val="00311D65"/>
    <w:rsid w:val="00316C84"/>
    <w:rsid w:val="00317CD2"/>
    <w:rsid w:val="00320E08"/>
    <w:rsid w:val="003239AD"/>
    <w:rsid w:val="00326D94"/>
    <w:rsid w:val="00345F34"/>
    <w:rsid w:val="003554A0"/>
    <w:rsid w:val="00356BC7"/>
    <w:rsid w:val="003579B2"/>
    <w:rsid w:val="0039147F"/>
    <w:rsid w:val="003A47E8"/>
    <w:rsid w:val="003B39FF"/>
    <w:rsid w:val="003B4827"/>
    <w:rsid w:val="003C2918"/>
    <w:rsid w:val="003D112F"/>
    <w:rsid w:val="003D2193"/>
    <w:rsid w:val="003D782A"/>
    <w:rsid w:val="003E68DE"/>
    <w:rsid w:val="003E7C79"/>
    <w:rsid w:val="0043513F"/>
    <w:rsid w:val="0044378E"/>
    <w:rsid w:val="004450C9"/>
    <w:rsid w:val="00453C21"/>
    <w:rsid w:val="004571D6"/>
    <w:rsid w:val="00462AE5"/>
    <w:rsid w:val="00463DF9"/>
    <w:rsid w:val="00474800"/>
    <w:rsid w:val="00475617"/>
    <w:rsid w:val="004A29D8"/>
    <w:rsid w:val="004A640D"/>
    <w:rsid w:val="004B301C"/>
    <w:rsid w:val="004B4E82"/>
    <w:rsid w:val="004B55AB"/>
    <w:rsid w:val="004D17B3"/>
    <w:rsid w:val="004E452E"/>
    <w:rsid w:val="004E75EE"/>
    <w:rsid w:val="004F01B7"/>
    <w:rsid w:val="004F7EAC"/>
    <w:rsid w:val="00524497"/>
    <w:rsid w:val="005433A6"/>
    <w:rsid w:val="00563EF8"/>
    <w:rsid w:val="00565B4B"/>
    <w:rsid w:val="00590ADF"/>
    <w:rsid w:val="005C75C6"/>
    <w:rsid w:val="005D2277"/>
    <w:rsid w:val="006113B2"/>
    <w:rsid w:val="00614D8A"/>
    <w:rsid w:val="00634724"/>
    <w:rsid w:val="00636FFC"/>
    <w:rsid w:val="00642D1C"/>
    <w:rsid w:val="00652655"/>
    <w:rsid w:val="0065308B"/>
    <w:rsid w:val="00662067"/>
    <w:rsid w:val="00667AC1"/>
    <w:rsid w:val="00686874"/>
    <w:rsid w:val="00694DF5"/>
    <w:rsid w:val="00695460"/>
    <w:rsid w:val="006A5843"/>
    <w:rsid w:val="006C01FC"/>
    <w:rsid w:val="006C0798"/>
    <w:rsid w:val="006C0FAB"/>
    <w:rsid w:val="006E18A2"/>
    <w:rsid w:val="006F52F0"/>
    <w:rsid w:val="00717762"/>
    <w:rsid w:val="00731907"/>
    <w:rsid w:val="00755C08"/>
    <w:rsid w:val="0076061D"/>
    <w:rsid w:val="00763EC1"/>
    <w:rsid w:val="00766A0E"/>
    <w:rsid w:val="00780968"/>
    <w:rsid w:val="00782DF7"/>
    <w:rsid w:val="007903FC"/>
    <w:rsid w:val="0079114F"/>
    <w:rsid w:val="007B2E8A"/>
    <w:rsid w:val="007C326A"/>
    <w:rsid w:val="007C5D1B"/>
    <w:rsid w:val="007D0A4D"/>
    <w:rsid w:val="007F478D"/>
    <w:rsid w:val="00811278"/>
    <w:rsid w:val="00816CE8"/>
    <w:rsid w:val="008205E3"/>
    <w:rsid w:val="00831B9E"/>
    <w:rsid w:val="00837084"/>
    <w:rsid w:val="00877499"/>
    <w:rsid w:val="0089174E"/>
    <w:rsid w:val="008A126D"/>
    <w:rsid w:val="008A2949"/>
    <w:rsid w:val="008B59E5"/>
    <w:rsid w:val="008D15C2"/>
    <w:rsid w:val="008D42F9"/>
    <w:rsid w:val="008D6A90"/>
    <w:rsid w:val="008E38B0"/>
    <w:rsid w:val="008E52EE"/>
    <w:rsid w:val="008E566D"/>
    <w:rsid w:val="00904459"/>
    <w:rsid w:val="00905466"/>
    <w:rsid w:val="00910D74"/>
    <w:rsid w:val="00916C18"/>
    <w:rsid w:val="00916D54"/>
    <w:rsid w:val="0092367A"/>
    <w:rsid w:val="00926283"/>
    <w:rsid w:val="00972719"/>
    <w:rsid w:val="0098687F"/>
    <w:rsid w:val="00990692"/>
    <w:rsid w:val="009B1974"/>
    <w:rsid w:val="009C19FA"/>
    <w:rsid w:val="009C535C"/>
    <w:rsid w:val="009F45FA"/>
    <w:rsid w:val="00A1262D"/>
    <w:rsid w:val="00A13A9A"/>
    <w:rsid w:val="00A13BA0"/>
    <w:rsid w:val="00A5727F"/>
    <w:rsid w:val="00A61AA2"/>
    <w:rsid w:val="00A9000C"/>
    <w:rsid w:val="00A92BF0"/>
    <w:rsid w:val="00AA111B"/>
    <w:rsid w:val="00AA5E26"/>
    <w:rsid w:val="00AB37F3"/>
    <w:rsid w:val="00AB3DEF"/>
    <w:rsid w:val="00AC6333"/>
    <w:rsid w:val="00AF57C4"/>
    <w:rsid w:val="00B34088"/>
    <w:rsid w:val="00B37AD3"/>
    <w:rsid w:val="00B41461"/>
    <w:rsid w:val="00B5041B"/>
    <w:rsid w:val="00B60CE6"/>
    <w:rsid w:val="00B64C52"/>
    <w:rsid w:val="00B828E6"/>
    <w:rsid w:val="00B85B37"/>
    <w:rsid w:val="00B9610E"/>
    <w:rsid w:val="00BA4F8B"/>
    <w:rsid w:val="00BA5C10"/>
    <w:rsid w:val="00BB693F"/>
    <w:rsid w:val="00BD0DDB"/>
    <w:rsid w:val="00BE5583"/>
    <w:rsid w:val="00BF3185"/>
    <w:rsid w:val="00BF3C16"/>
    <w:rsid w:val="00C016A1"/>
    <w:rsid w:val="00C1723D"/>
    <w:rsid w:val="00C273F6"/>
    <w:rsid w:val="00C34754"/>
    <w:rsid w:val="00C3683C"/>
    <w:rsid w:val="00C4588C"/>
    <w:rsid w:val="00C64241"/>
    <w:rsid w:val="00C80EB0"/>
    <w:rsid w:val="00C95FF9"/>
    <w:rsid w:val="00C9741F"/>
    <w:rsid w:val="00CB6CD4"/>
    <w:rsid w:val="00CE622E"/>
    <w:rsid w:val="00D07CF8"/>
    <w:rsid w:val="00D20ABA"/>
    <w:rsid w:val="00D4399A"/>
    <w:rsid w:val="00D43B92"/>
    <w:rsid w:val="00D6140B"/>
    <w:rsid w:val="00D82DAD"/>
    <w:rsid w:val="00DB7022"/>
    <w:rsid w:val="00DC0BD9"/>
    <w:rsid w:val="00DD101F"/>
    <w:rsid w:val="00E2463E"/>
    <w:rsid w:val="00E31842"/>
    <w:rsid w:val="00E34BAF"/>
    <w:rsid w:val="00E6163E"/>
    <w:rsid w:val="00E707E5"/>
    <w:rsid w:val="00E766AC"/>
    <w:rsid w:val="00E867C5"/>
    <w:rsid w:val="00E91CA9"/>
    <w:rsid w:val="00EA025C"/>
    <w:rsid w:val="00EB0E0A"/>
    <w:rsid w:val="00ED4A60"/>
    <w:rsid w:val="00EF0D97"/>
    <w:rsid w:val="00EF6053"/>
    <w:rsid w:val="00EF7CC1"/>
    <w:rsid w:val="00F449CE"/>
    <w:rsid w:val="00F60624"/>
    <w:rsid w:val="00F67670"/>
    <w:rsid w:val="00F92841"/>
    <w:rsid w:val="00FA08EA"/>
    <w:rsid w:val="00FA583F"/>
    <w:rsid w:val="00FC3E55"/>
    <w:rsid w:val="00FC6144"/>
    <w:rsid w:val="00FD728C"/>
    <w:rsid w:val="00FF0E2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C274F0"/>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4571D6"/>
    <w:pPr>
      <w:keepNext/>
      <w:numPr>
        <w:ilvl w:val="2"/>
        <w:numId w:val="1"/>
      </w:numPr>
      <w:tabs>
        <w:tab w:val="clear" w:pos="1146"/>
      </w:tabs>
      <w:spacing w:after="60"/>
      <w:ind w:left="227"/>
      <w:outlineLvl w:val="2"/>
    </w:pPr>
    <w:rPr>
      <w:rFonts w:asciiTheme="minorHAnsi" w:hAnsiTheme="minorHAnsi" w:cs="Arial"/>
      <w:b/>
      <w:bCs/>
      <w:szCs w:val="26"/>
    </w:rPr>
  </w:style>
  <w:style w:type="paragraph" w:styleId="Antrat4">
    <w:name w:val="heading 4"/>
    <w:basedOn w:val="prastasis"/>
    <w:next w:val="prastasis"/>
    <w:qFormat/>
    <w:pPr>
      <w:keepNext/>
      <w:jc w:val="center"/>
      <w:outlineLvl w:val="3"/>
    </w:pPr>
    <w:rPr>
      <w:b/>
      <w:bCs/>
      <w:sz w:val="28"/>
    </w:rPr>
  </w:style>
  <w:style w:type="paragraph" w:styleId="Antrat5">
    <w:name w:val="heading 5"/>
    <w:basedOn w:val="prastasis"/>
    <w:next w:val="prastasis"/>
    <w:qFormat/>
    <w:pPr>
      <w:keepNext/>
      <w:jc w:val="center"/>
      <w:outlineLvl w:val="4"/>
    </w:pPr>
    <w:rPr>
      <w:sz w:val="28"/>
    </w:rPr>
  </w:style>
  <w:style w:type="paragraph" w:styleId="Antrat6">
    <w:name w:val="heading 6"/>
    <w:basedOn w:val="prastasis"/>
    <w:next w:val="prastasis"/>
    <w:qFormat/>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style>
  <w:style w:type="paragraph" w:styleId="Turinys2">
    <w:name w:val="toc 2"/>
    <w:basedOn w:val="prastasis"/>
    <w:next w:val="prastasis"/>
    <w:autoRedefine/>
    <w:semiHidden/>
    <w:pPr>
      <w:ind w:left="240"/>
    </w:pPr>
  </w:style>
  <w:style w:type="paragraph" w:styleId="Turinys3">
    <w:name w:val="toc 3"/>
    <w:basedOn w:val="prastasis"/>
    <w:next w:val="prastasis"/>
    <w:autoRedefine/>
    <w:semiHidden/>
    <w:pPr>
      <w:ind w:left="480"/>
    </w:pPr>
  </w:style>
  <w:style w:type="paragraph" w:styleId="Turinys4">
    <w:name w:val="toc 4"/>
    <w:basedOn w:val="prastasis"/>
    <w:next w:val="prastasis"/>
    <w:autoRedefine/>
    <w:semiHidden/>
    <w:pPr>
      <w:ind w:left="720"/>
    </w:pPr>
  </w:style>
  <w:style w:type="paragraph" w:styleId="Turinys5">
    <w:name w:val="toc 5"/>
    <w:basedOn w:val="prastasis"/>
    <w:next w:val="prastasis"/>
    <w:autoRedefine/>
    <w:semiHidden/>
    <w:pPr>
      <w:ind w:left="960"/>
    </w:pPr>
  </w:style>
  <w:style w:type="paragraph" w:styleId="Turinys6">
    <w:name w:val="toc 6"/>
    <w:basedOn w:val="prastasis"/>
    <w:next w:val="prastasis"/>
    <w:autoRedefine/>
    <w:semiHidden/>
    <w:pPr>
      <w:ind w:left="1200"/>
    </w:pPr>
  </w:style>
  <w:style w:type="paragraph" w:styleId="Turinys7">
    <w:name w:val="toc 7"/>
    <w:basedOn w:val="prastasis"/>
    <w:next w:val="prastasis"/>
    <w:autoRedefine/>
    <w:semiHidden/>
    <w:pPr>
      <w:ind w:left="1440"/>
    </w:pPr>
  </w:style>
  <w:style w:type="paragraph" w:styleId="Turinys8">
    <w:name w:val="toc 8"/>
    <w:basedOn w:val="prastasis"/>
    <w:next w:val="prastasis"/>
    <w:autoRedefine/>
    <w:semiHidden/>
    <w:pPr>
      <w:ind w:left="1680"/>
    </w:pPr>
  </w:style>
  <w:style w:type="paragraph" w:styleId="Turinys9">
    <w:name w:val="toc 9"/>
    <w:basedOn w:val="prastasis"/>
    <w:next w:val="prastasis"/>
    <w:autoRedefine/>
    <w:semiHidden/>
    <w:pPr>
      <w:ind w:left="1920"/>
    </w:pPr>
  </w:style>
  <w:style w:type="character" w:styleId="Hipersaitas">
    <w:name w:val="Hyperlink"/>
    <w:rPr>
      <w:color w:val="0000FF"/>
      <w:u w:val="single"/>
    </w:rPr>
  </w:style>
  <w:style w:type="character" w:styleId="Perirtashipersaitas">
    <w:name w:val="FollowedHyperlink"/>
    <w:rPr>
      <w:color w:val="800080"/>
      <w:u w:val="single"/>
    </w:rPr>
  </w:style>
  <w:style w:type="paragraph" w:styleId="Pagrindinistekstas">
    <w:name w:val="Body Text"/>
    <w:basedOn w:val="prastasis"/>
    <w:pPr>
      <w:jc w:val="both"/>
    </w:pPr>
  </w:style>
  <w:style w:type="paragraph" w:customStyle="1" w:styleId="TextBody">
    <w:name w:val="TextBody"/>
    <w:basedOn w:val="Antrat2"/>
    <w:rPr>
      <w:b w:val="0"/>
      <w:bCs w:val="0"/>
    </w:rPr>
  </w:style>
  <w:style w:type="paragraph" w:styleId="Pagrindiniotekstotrauka">
    <w:name w:val="Body Text Indent"/>
    <w:basedOn w:val="prastasis"/>
    <w:pPr>
      <w:ind w:left="1134"/>
    </w:pPr>
  </w:style>
  <w:style w:type="paragraph" w:customStyle="1" w:styleId="Subtitle1">
    <w:name w:val="Subtitle1"/>
    <w:basedOn w:val="Sraas2"/>
    <w:pPr>
      <w:numPr>
        <w:ilvl w:val="1"/>
        <w:numId w:val="3"/>
      </w:numPr>
      <w:spacing w:before="240" w:line="360" w:lineRule="auto"/>
    </w:pPr>
    <w:rPr>
      <w:b/>
    </w:rPr>
  </w:style>
  <w:style w:type="paragraph" w:customStyle="1" w:styleId="pageTitle">
    <w:name w:val="pageTitle"/>
    <w:basedOn w:val="prastasis"/>
    <w:pPr>
      <w:numPr>
        <w:numId w:val="3"/>
      </w:numPr>
      <w:spacing w:before="120" w:after="120" w:line="360" w:lineRule="auto"/>
    </w:pPr>
    <w:rPr>
      <w:b/>
      <w:smallCaps/>
      <w:sz w:val="32"/>
      <w:szCs w:val="32"/>
      <w:lang w:val="en-GB"/>
    </w:rPr>
  </w:style>
  <w:style w:type="paragraph" w:customStyle="1" w:styleId="technineuzduotis1">
    <w:name w:val="technine uzduotis 1"/>
    <w:basedOn w:val="prastasis"/>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pPr>
      <w:framePr w:hSpace="180" w:wrap="around" w:vAnchor="page" w:hAnchor="margin" w:y="1135"/>
      <w:numPr>
        <w:ilvl w:val="1"/>
        <w:numId w:val="4"/>
      </w:numPr>
      <w:spacing w:line="288" w:lineRule="auto"/>
      <w:jc w:val="both"/>
    </w:pPr>
  </w:style>
  <w:style w:type="paragraph" w:styleId="Sraas2">
    <w:name w:val="List 2"/>
    <w:basedOn w:val="prastasis"/>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styleId="2paprastojilentel">
    <w:name w:val="Plain Table 2"/>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raopastraipa">
    <w:name w:val="List Paragraph"/>
    <w:basedOn w:val="prastasis"/>
    <w:uiPriority w:val="34"/>
    <w:qFormat/>
    <w:rsid w:val="001427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0611">
      <w:bodyDiv w:val="1"/>
      <w:marLeft w:val="0"/>
      <w:marRight w:val="0"/>
      <w:marTop w:val="0"/>
      <w:marBottom w:val="0"/>
      <w:divBdr>
        <w:top w:val="none" w:sz="0" w:space="0" w:color="auto"/>
        <w:left w:val="none" w:sz="0" w:space="0" w:color="auto"/>
        <w:bottom w:val="none" w:sz="0" w:space="0" w:color="auto"/>
        <w:right w:val="none" w:sz="0" w:space="0" w:color="auto"/>
      </w:divBdr>
    </w:div>
    <w:div w:id="194001494">
      <w:bodyDiv w:val="1"/>
      <w:marLeft w:val="0"/>
      <w:marRight w:val="0"/>
      <w:marTop w:val="0"/>
      <w:marBottom w:val="0"/>
      <w:divBdr>
        <w:top w:val="none" w:sz="0" w:space="0" w:color="auto"/>
        <w:left w:val="none" w:sz="0" w:space="0" w:color="auto"/>
        <w:bottom w:val="none" w:sz="0" w:space="0" w:color="auto"/>
        <w:right w:val="none" w:sz="0" w:space="0" w:color="auto"/>
      </w:divBdr>
    </w:div>
    <w:div w:id="751850478">
      <w:bodyDiv w:val="1"/>
      <w:marLeft w:val="0"/>
      <w:marRight w:val="0"/>
      <w:marTop w:val="0"/>
      <w:marBottom w:val="0"/>
      <w:divBdr>
        <w:top w:val="none" w:sz="0" w:space="0" w:color="auto"/>
        <w:left w:val="none" w:sz="0" w:space="0" w:color="auto"/>
        <w:bottom w:val="none" w:sz="0" w:space="0" w:color="auto"/>
        <w:right w:val="none" w:sz="0" w:space="0" w:color="auto"/>
      </w:divBdr>
    </w:div>
    <w:div w:id="80504898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396901473">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694723789">
      <w:bodyDiv w:val="1"/>
      <w:marLeft w:val="0"/>
      <w:marRight w:val="0"/>
      <w:marTop w:val="0"/>
      <w:marBottom w:val="0"/>
      <w:divBdr>
        <w:top w:val="none" w:sz="0" w:space="0" w:color="auto"/>
        <w:left w:val="none" w:sz="0" w:space="0" w:color="auto"/>
        <w:bottom w:val="none" w:sz="0" w:space="0" w:color="auto"/>
        <w:right w:val="none" w:sz="0" w:space="0" w:color="auto"/>
      </w:divBdr>
    </w:div>
    <w:div w:id="204505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A9F7C8B1-7C24-4F3A-B7D6-8960388D0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432</TotalTime>
  <Pages>40</Pages>
  <Words>27303</Words>
  <Characters>15564</Characters>
  <Application>Microsoft Office Word</Application>
  <DocSecurity>0</DocSecurity>
  <Lines>129</Lines>
  <Paragraphs>85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Manager>Tavo tėvas</Manager>
  <Company>UAB Šlanga</Company>
  <LinksUpToDate>false</LinksUpToDate>
  <CharactersWithSpaces>42782</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Tikrieji studentai</dc:creator>
  <cp:keywords/>
  <cp:lastModifiedBy>PC</cp:lastModifiedBy>
  <cp:revision>46</cp:revision>
  <cp:lastPrinted>2005-04-19T06:53:00Z</cp:lastPrinted>
  <dcterms:created xsi:type="dcterms:W3CDTF">2018-09-18T19:41:00Z</dcterms:created>
  <dcterms:modified xsi:type="dcterms:W3CDTF">2018-10-08T09:37:00Z</dcterms:modified>
</cp:coreProperties>
</file>